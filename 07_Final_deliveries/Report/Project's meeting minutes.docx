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7674" w14:textId="77777777" w:rsidR="00BA2CA2" w:rsidRPr="00C578B8" w:rsidRDefault="00BA2CA2" w:rsidP="00BA2CA2">
      <w:bookmarkStart w:id="0" w:name="_Hlk84691312"/>
      <w:bookmarkEnd w:id="0"/>
      <w:r w:rsidRPr="00C578B8">
        <w:rPr>
          <w:noProof/>
          <w:lang w:eastAsia="es-ES"/>
        </w:rPr>
        <w:drawing>
          <wp:anchor distT="0" distB="0" distL="114300" distR="114300" simplePos="0" relativeHeight="251661312" behindDoc="0" locked="0" layoutInCell="1" allowOverlap="1" wp14:anchorId="179D0FFA" wp14:editId="7F7A9ECB">
            <wp:simplePos x="0" y="0"/>
            <wp:positionH relativeFrom="column">
              <wp:posOffset>-298451</wp:posOffset>
            </wp:positionH>
            <wp:positionV relativeFrom="paragraph">
              <wp:posOffset>184150</wp:posOffset>
            </wp:positionV>
            <wp:extent cx="2897355" cy="9334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MU-LOGOS-CMYK-NEGATIVO-1-TT-H.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9958" cy="937510"/>
                    </a:xfrm>
                    <a:prstGeom prst="rect">
                      <a:avLst/>
                    </a:prstGeom>
                  </pic:spPr>
                </pic:pic>
              </a:graphicData>
            </a:graphic>
            <wp14:sizeRelH relativeFrom="page">
              <wp14:pctWidth>0</wp14:pctWidth>
            </wp14:sizeRelH>
            <wp14:sizeRelV relativeFrom="page">
              <wp14:pctHeight>0</wp14:pctHeight>
            </wp14:sizeRelV>
          </wp:anchor>
        </w:drawing>
      </w:r>
      <w:r w:rsidRPr="00C578B8">
        <w:rPr>
          <w:noProof/>
          <w:lang w:eastAsia="es-ES"/>
        </w:rPr>
        <mc:AlternateContent>
          <mc:Choice Requires="wpg">
            <w:drawing>
              <wp:anchor distT="0" distB="0" distL="114300" distR="114300" simplePos="0" relativeHeight="251659264" behindDoc="0" locked="0" layoutInCell="1" allowOverlap="1" wp14:anchorId="1E2ABBB2" wp14:editId="0FB043A5">
                <wp:simplePos x="0" y="0"/>
                <wp:positionH relativeFrom="column">
                  <wp:posOffset>-1714500</wp:posOffset>
                </wp:positionH>
                <wp:positionV relativeFrom="paragraph">
                  <wp:posOffset>-6350</wp:posOffset>
                </wp:positionV>
                <wp:extent cx="4274061" cy="2279650"/>
                <wp:effectExtent l="0" t="0" r="6350" b="0"/>
                <wp:wrapNone/>
                <wp:docPr id="1" name="Group 1"/>
                <wp:cNvGraphicFramePr/>
                <a:graphic xmlns:a="http://schemas.openxmlformats.org/drawingml/2006/main">
                  <a:graphicData uri="http://schemas.microsoft.com/office/word/2010/wordprocessingGroup">
                    <wpg:wgp>
                      <wpg:cNvGrpSpPr/>
                      <wpg:grpSpPr>
                        <a:xfrm>
                          <a:off x="0" y="0"/>
                          <a:ext cx="4274061" cy="2279650"/>
                          <a:chOff x="0" y="0"/>
                          <a:chExt cx="3596640" cy="1918928"/>
                        </a:xfrm>
                      </wpg:grpSpPr>
                      <pic:pic xmlns:pic="http://schemas.openxmlformats.org/drawingml/2006/picture">
                        <pic:nvPicPr>
                          <pic:cNvPr id="35" name="Imagen 34" descr="asdasdasd.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29" name="Imagen 28" descr="asdad.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EB82789" id="Group 1" o:spid="_x0000_s1026" style="position:absolute;margin-left:-135pt;margin-top:-.5pt;width:336.55pt;height:179.5pt;z-index:251659264;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">
                  <v:imagedata r:id="rId11"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">
                  <v:imagedata r:id="rId12" o:title="asdad"/>
                  <v:path arrowok="t"/>
                </v:shape>
              </v:group>
            </w:pict>
          </mc:Fallback>
        </mc:AlternateContent>
      </w:r>
      <w:bookmarkStart w:id="1" w:name="_Hlk8792808"/>
      <w:bookmarkEnd w:id="1"/>
    </w:p>
    <w:p w14:paraId="03FE2213" w14:textId="77777777" w:rsidR="00BA2CA2" w:rsidRPr="00C578B8" w:rsidRDefault="00BA2CA2" w:rsidP="00BA2CA2"/>
    <w:p w14:paraId="476DF5E3" w14:textId="77777777" w:rsidR="00BA2CA2" w:rsidRPr="00C578B8" w:rsidRDefault="00BA2CA2" w:rsidP="00BA2CA2"/>
    <w:p w14:paraId="607EEE23" w14:textId="77777777" w:rsidR="00BA2CA2" w:rsidRPr="00C578B8" w:rsidRDefault="00BA2CA2" w:rsidP="00BA2CA2"/>
    <w:p w14:paraId="0082AB68" w14:textId="77777777" w:rsidR="00BA2CA2" w:rsidRPr="00C578B8" w:rsidRDefault="00BA2CA2" w:rsidP="00BA2CA2"/>
    <w:p w14:paraId="2FF65D78" w14:textId="77777777" w:rsidR="00BA2CA2" w:rsidRPr="00C578B8" w:rsidRDefault="00BA2CA2" w:rsidP="00BA2CA2"/>
    <w:p w14:paraId="196C9046" w14:textId="77777777" w:rsidR="00BA2CA2" w:rsidRPr="00C578B8" w:rsidRDefault="00BA2CA2" w:rsidP="00BA2CA2"/>
    <w:p w14:paraId="74E79DF0" w14:textId="77777777" w:rsidR="00BA2CA2" w:rsidRPr="00C578B8" w:rsidRDefault="00BA2CA2" w:rsidP="00BA2CA2"/>
    <w:p w14:paraId="74A2F3D6" w14:textId="77777777" w:rsidR="00BA2CA2" w:rsidRPr="00C578B8" w:rsidRDefault="00BA2CA2" w:rsidP="00BA2CA2">
      <w:pPr>
        <w:rPr>
          <w:color w:val="ED7D31" w:themeColor="accent2"/>
        </w:rPr>
      </w:pPr>
    </w:p>
    <w:p w14:paraId="2A7153B3" w14:textId="77777777" w:rsidR="00BA2CA2" w:rsidRPr="00C578B8" w:rsidRDefault="00BA2CA2" w:rsidP="00BA2CA2">
      <w:pPr>
        <w:rPr>
          <w:color w:val="ED7D31" w:themeColor="accent2"/>
        </w:rPr>
      </w:pPr>
    </w:p>
    <w:p w14:paraId="3A148AFB" w14:textId="77777777" w:rsidR="0036438D" w:rsidRPr="00C578B8" w:rsidRDefault="0036438D" w:rsidP="0036438D">
      <w:pPr>
        <w:spacing w:line="360" w:lineRule="auto"/>
        <w:jc w:val="center"/>
        <w:rPr>
          <w:rFonts w:ascii="Calibri" w:eastAsia="Calibri" w:hAnsi="Calibri" w:cs="Arial"/>
          <w:smallCaps/>
          <w:sz w:val="28"/>
          <w:szCs w:val="28"/>
        </w:rPr>
      </w:pPr>
      <w:r w:rsidRPr="00C578B8">
        <w:rPr>
          <w:rFonts w:ascii="Calibri" w:eastAsia="Calibri" w:hAnsi="Calibri" w:cs="Arial"/>
          <w:smallCaps/>
          <w:sz w:val="28"/>
          <w:szCs w:val="28"/>
        </w:rPr>
        <w:t>Title</w:t>
      </w:r>
    </w:p>
    <w:p w14:paraId="41248923" w14:textId="77777777" w:rsidR="0036438D" w:rsidRPr="00C578B8" w:rsidRDefault="0036438D" w:rsidP="0036438D">
      <w:pPr>
        <w:jc w:val="left"/>
        <w:rPr>
          <w:color w:val="ED7D31" w:themeColor="accent2"/>
        </w:rPr>
      </w:pPr>
    </w:p>
    <w:p w14:paraId="31ADE845" w14:textId="750810E6" w:rsidR="0036438D" w:rsidRPr="00C578B8" w:rsidRDefault="0036438D" w:rsidP="0036438D">
      <w:pPr>
        <w:pStyle w:val="Ttulo"/>
        <w:rPr>
          <w:rFonts w:ascii="Calibri" w:hAnsi="Calibri" w:cs="Arial"/>
        </w:rPr>
      </w:pPr>
      <w:r w:rsidRPr="00C578B8">
        <w:rPr>
          <w:noProof/>
          <w:lang w:eastAsia="es-ES"/>
        </w:rPr>
        <mc:AlternateContent>
          <mc:Choice Requires="wpg">
            <w:drawing>
              <wp:anchor distT="0" distB="0" distL="114300" distR="114300" simplePos="0" relativeHeight="251663360" behindDoc="0" locked="0" layoutInCell="1" allowOverlap="1" wp14:anchorId="00F10B00" wp14:editId="3A3FABF5">
                <wp:simplePos x="0" y="0"/>
                <wp:positionH relativeFrom="column">
                  <wp:posOffset>5419369</wp:posOffset>
                </wp:positionH>
                <wp:positionV relativeFrom="page">
                  <wp:posOffset>8909050</wp:posOffset>
                </wp:positionV>
                <wp:extent cx="1872080" cy="998220"/>
                <wp:effectExtent l="0" t="0" r="0" b="0"/>
                <wp:wrapNone/>
                <wp:docPr id="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1872080" cy="998220"/>
                          <a:chOff x="0" y="0"/>
                          <a:chExt cx="3596640" cy="1918928"/>
                        </a:xfrm>
                      </wpg:grpSpPr>
                      <pic:pic xmlns:pic="http://schemas.openxmlformats.org/drawingml/2006/picture">
                        <pic:nvPicPr>
                          <pic:cNvPr id="11" name="Imagen 34" descr="asdasdasd.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13" name="Imagen 28" descr="asdad.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857EB4" id="Group 1" o:spid="_x0000_s1026" style="position:absolute;margin-left:426.7pt;margin-top:701.5pt;width:147.4pt;height:78.6pt;rotation:180;z-index:251663360;mso-position-vertical-relative:page;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">
                  <v:imagedata r:id="rId15"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">
                  <v:imagedata r:id="rId16" o:title="asdad"/>
                  <v:path arrowok="t"/>
                </v:shape>
                <w10:wrap anchory="page"/>
              </v:group>
            </w:pict>
          </mc:Fallback>
        </mc:AlternateContent>
      </w:r>
      <w:r w:rsidRPr="00C578B8">
        <w:t>Trade Hunter</w:t>
      </w:r>
      <w:r w:rsidR="003D1587" w:rsidRPr="00C578B8">
        <w:t>’s</w:t>
      </w:r>
      <w:r w:rsidRPr="00C578B8">
        <w:t xml:space="preserve"> </w:t>
      </w:r>
      <w:r w:rsidR="003D1587" w:rsidRPr="00C578B8">
        <w:t>meeting minutes</w:t>
      </w:r>
    </w:p>
    <w:p w14:paraId="77B46FC3" w14:textId="77777777" w:rsidR="0036438D" w:rsidRPr="00C578B8" w:rsidRDefault="0036438D" w:rsidP="0036438D">
      <w:pPr>
        <w:spacing w:line="360" w:lineRule="auto"/>
        <w:ind w:left="420"/>
        <w:jc w:val="center"/>
        <w:rPr>
          <w:rFonts w:ascii="Calibri" w:eastAsia="Calibri" w:hAnsi="Calibri" w:cs="Arial"/>
          <w:b/>
          <w:bCs/>
          <w:sz w:val="32"/>
          <w:szCs w:val="32"/>
        </w:rPr>
      </w:pPr>
    </w:p>
    <w:p w14:paraId="60307DBB" w14:textId="77777777" w:rsidR="0036438D" w:rsidRPr="00C578B8" w:rsidRDefault="0036438D" w:rsidP="0036438D">
      <w:pPr>
        <w:spacing w:line="360" w:lineRule="auto"/>
        <w:jc w:val="center"/>
        <w:rPr>
          <w:rFonts w:ascii="Calibri" w:eastAsia="Calibri" w:hAnsi="Calibri" w:cs="Arial"/>
          <w:smallCaps/>
          <w:sz w:val="32"/>
          <w:szCs w:val="32"/>
        </w:rPr>
      </w:pPr>
      <w:r w:rsidRPr="00C578B8">
        <w:rPr>
          <w:rFonts w:ascii="Calibri" w:eastAsia="Calibri" w:hAnsi="Calibri" w:cs="Arial"/>
          <w:smallCaps/>
          <w:sz w:val="32"/>
          <w:szCs w:val="32"/>
        </w:rPr>
        <w:t>Third Year Of Computer Engineering</w:t>
      </w:r>
    </w:p>
    <w:p w14:paraId="3F544C5F" w14:textId="77777777" w:rsidR="0036438D" w:rsidRPr="00C578B8" w:rsidRDefault="0036438D" w:rsidP="0036438D">
      <w:pPr>
        <w:spacing w:line="360" w:lineRule="auto"/>
        <w:ind w:left="420"/>
        <w:jc w:val="center"/>
        <w:rPr>
          <w:rFonts w:ascii="Calibri" w:eastAsia="Calibri" w:hAnsi="Calibri" w:cs="Arial"/>
          <w:smallCaps/>
          <w:sz w:val="32"/>
          <w:szCs w:val="32"/>
        </w:rPr>
      </w:pPr>
    </w:p>
    <w:p w14:paraId="20029F65" w14:textId="77777777" w:rsidR="0036438D" w:rsidRPr="00C578B8" w:rsidRDefault="0036438D" w:rsidP="0036438D">
      <w:pPr>
        <w:spacing w:line="360" w:lineRule="auto"/>
        <w:rPr>
          <w:rFonts w:ascii="Calibri" w:eastAsia="Calibri" w:hAnsi="Calibri" w:cs="Arial"/>
          <w:smallCaps/>
          <w:sz w:val="32"/>
          <w:szCs w:val="32"/>
        </w:rPr>
      </w:pPr>
    </w:p>
    <w:p w14:paraId="1FA9B917" w14:textId="77777777" w:rsidR="0036438D" w:rsidRPr="00C578B8" w:rsidRDefault="0036438D" w:rsidP="0036438D">
      <w:pPr>
        <w:spacing w:line="360" w:lineRule="auto"/>
        <w:ind w:left="420"/>
        <w:jc w:val="center"/>
        <w:rPr>
          <w:rFonts w:ascii="Calibri" w:eastAsia="Calibri" w:hAnsi="Calibri" w:cs="Arial"/>
          <w:smallCaps/>
          <w:sz w:val="32"/>
          <w:szCs w:val="32"/>
        </w:rPr>
      </w:pPr>
    </w:p>
    <w:p w14:paraId="4D2E6133" w14:textId="77777777" w:rsidR="0036438D" w:rsidRPr="00C578B8" w:rsidRDefault="0036438D" w:rsidP="0036438D">
      <w:pPr>
        <w:spacing w:line="360" w:lineRule="auto"/>
        <w:ind w:left="-57"/>
        <w:jc w:val="center"/>
        <w:rPr>
          <w:rFonts w:ascii="Calibri" w:eastAsia="Calibri" w:hAnsi="Calibri" w:cs="Arial"/>
          <w:iCs/>
          <w:sz w:val="28"/>
          <w:szCs w:val="28"/>
        </w:rPr>
      </w:pPr>
      <w:r w:rsidRPr="00C578B8">
        <w:rPr>
          <w:rFonts w:ascii="Calibri" w:eastAsia="Calibri" w:hAnsi="Calibri" w:cs="Arial"/>
          <w:i/>
          <w:sz w:val="28"/>
          <w:szCs w:val="28"/>
        </w:rPr>
        <w:t>Authors:</w:t>
      </w:r>
    </w:p>
    <w:p w14:paraId="0753C410" w14:textId="77777777" w:rsidR="0036438D" w:rsidRPr="00C578B8" w:rsidRDefault="0036438D" w:rsidP="0036438D">
      <w:pPr>
        <w:spacing w:line="360" w:lineRule="auto"/>
        <w:jc w:val="center"/>
        <w:rPr>
          <w:rFonts w:ascii="Calibri" w:eastAsia="Calibri" w:hAnsi="Calibri" w:cs="Arial"/>
          <w:iCs/>
          <w:smallCaps/>
          <w:sz w:val="28"/>
          <w:szCs w:val="28"/>
        </w:rPr>
      </w:pPr>
      <w:r w:rsidRPr="00C578B8">
        <w:rPr>
          <w:rFonts w:ascii="Calibri" w:eastAsia="Calibri" w:hAnsi="Calibri" w:cs="Arial"/>
          <w:iCs/>
          <w:smallCaps/>
          <w:sz w:val="28"/>
          <w:szCs w:val="28"/>
        </w:rPr>
        <w:t>Julen Gabilondo, Peru Ramos, Unai Laskurain, Andoni Usandizaga And Xabat Maortua</w:t>
      </w:r>
    </w:p>
    <w:p w14:paraId="2625609C" w14:textId="0990015C" w:rsidR="00940552" w:rsidRPr="00C578B8" w:rsidRDefault="00F1393B" w:rsidP="003F1C91">
      <w:pPr>
        <w:jc w:val="center"/>
        <w:sectPr w:rsidR="00940552" w:rsidRPr="00C578B8" w:rsidSect="009A14D8">
          <w:pgSz w:w="11906" w:h="16838"/>
          <w:pgMar w:top="1440" w:right="1440" w:bottom="1440" w:left="1440" w:header="720" w:footer="720" w:gutter="0"/>
          <w:pgNumType w:fmt="upperRoman" w:start="1"/>
          <w:cols w:space="720"/>
          <w:titlePg/>
          <w:docGrid w:linePitch="360"/>
        </w:sectPr>
      </w:pPr>
      <w:r w:rsidRPr="00C578B8">
        <w:rPr>
          <w:rFonts w:ascii="Calibri" w:eastAsia="Calibri" w:hAnsi="Calibri" w:cs="Arial"/>
          <w:iCs/>
          <w:sz w:val="28"/>
          <w:szCs w:val="28"/>
        </w:rPr>
        <w:t>24th</w:t>
      </w:r>
      <w:r w:rsidR="0036438D" w:rsidRPr="00C578B8">
        <w:rPr>
          <w:rFonts w:ascii="Calibri" w:eastAsia="Calibri" w:hAnsi="Calibri" w:cs="Arial"/>
          <w:iCs/>
          <w:sz w:val="28"/>
          <w:szCs w:val="28"/>
        </w:rPr>
        <w:t xml:space="preserve"> of </w:t>
      </w:r>
      <w:r w:rsidRPr="00C578B8">
        <w:rPr>
          <w:rFonts w:ascii="Calibri" w:eastAsia="Calibri" w:hAnsi="Calibri" w:cs="Arial"/>
          <w:iCs/>
          <w:sz w:val="28"/>
          <w:szCs w:val="28"/>
        </w:rPr>
        <w:t>January</w:t>
      </w:r>
      <w:r w:rsidR="0036438D" w:rsidRPr="00C578B8">
        <w:rPr>
          <w:rFonts w:ascii="Calibri" w:eastAsia="Calibri" w:hAnsi="Calibri" w:cs="Arial"/>
          <w:iCs/>
          <w:sz w:val="28"/>
          <w:szCs w:val="28"/>
        </w:rPr>
        <w:t xml:space="preserve"> of 202</w:t>
      </w:r>
      <w:r w:rsidR="003F1C91" w:rsidRPr="00C578B8">
        <w:rPr>
          <w:rFonts w:ascii="Calibri" w:eastAsia="Calibri" w:hAnsi="Calibri" w:cs="Arial"/>
          <w:iCs/>
          <w:sz w:val="28"/>
          <w:szCs w:val="28"/>
        </w:rPr>
        <w:t>4</w:t>
      </w:r>
    </w:p>
    <w:p w14:paraId="7F39EE11" w14:textId="2BE2CB0F" w:rsidR="007A064B" w:rsidRPr="00C578B8" w:rsidRDefault="003F1C91" w:rsidP="00D42D01">
      <w:pPr>
        <w:pStyle w:val="Titulo1-2"/>
        <w:rPr>
          <w:lang w:val="en-GB"/>
        </w:rPr>
      </w:pPr>
      <w:r w:rsidRPr="00C578B8">
        <w:rPr>
          <w:lang w:val="en-GB"/>
        </w:rPr>
        <w:lastRenderedPageBreak/>
        <w:t>Index</w:t>
      </w:r>
    </w:p>
    <w:p w14:paraId="1E39362F" w14:textId="3623507E" w:rsidR="00993C53" w:rsidRDefault="004D5EEA">
      <w:pPr>
        <w:pStyle w:val="TDC1"/>
        <w:tabs>
          <w:tab w:val="right" w:leader="dot" w:pos="9016"/>
        </w:tabs>
        <w:rPr>
          <w:rFonts w:asciiTheme="minorHAnsi" w:eastAsiaTheme="minorEastAsia" w:hAnsiTheme="minorHAnsi"/>
          <w:b w:val="0"/>
          <w:caps w:val="0"/>
          <w:noProof/>
          <w:kern w:val="2"/>
          <w:lang w:val="eu-ES" w:eastAsia="eu-ES"/>
          <w14:ligatures w14:val="standardContextual"/>
        </w:rPr>
      </w:pPr>
      <w:r w:rsidRPr="00C578B8">
        <w:rPr>
          <w:b w:val="0"/>
          <w:caps w:val="0"/>
        </w:rPr>
        <w:fldChar w:fldCharType="begin"/>
      </w:r>
      <w:r w:rsidRPr="00C578B8">
        <w:rPr>
          <w:b w:val="0"/>
          <w:caps w:val="0"/>
        </w:rPr>
        <w:instrText xml:space="preserve"> TOC \o "1-3" \h \z \u </w:instrText>
      </w:r>
      <w:r w:rsidRPr="00C578B8">
        <w:rPr>
          <w:b w:val="0"/>
          <w:caps w:val="0"/>
        </w:rPr>
        <w:fldChar w:fldCharType="separate"/>
      </w:r>
      <w:hyperlink w:anchor="_Toc156892351" w:history="1">
        <w:r w:rsidR="00993C53" w:rsidRPr="00D5079E">
          <w:rPr>
            <w:rStyle w:val="Hipervnculo"/>
            <w:noProof/>
          </w:rPr>
          <w:t>Figure index</w:t>
        </w:r>
        <w:r w:rsidR="00993C53">
          <w:rPr>
            <w:noProof/>
            <w:webHidden/>
          </w:rPr>
          <w:tab/>
        </w:r>
        <w:r w:rsidR="00993C53">
          <w:rPr>
            <w:noProof/>
            <w:webHidden/>
          </w:rPr>
          <w:fldChar w:fldCharType="begin"/>
        </w:r>
        <w:r w:rsidR="00993C53">
          <w:rPr>
            <w:noProof/>
            <w:webHidden/>
          </w:rPr>
          <w:instrText xml:space="preserve"> PAGEREF _Toc156892351 \h </w:instrText>
        </w:r>
        <w:r w:rsidR="00993C53">
          <w:rPr>
            <w:noProof/>
            <w:webHidden/>
          </w:rPr>
        </w:r>
        <w:r w:rsidR="00993C53">
          <w:rPr>
            <w:noProof/>
            <w:webHidden/>
          </w:rPr>
          <w:fldChar w:fldCharType="separate"/>
        </w:r>
        <w:r w:rsidR="00993C53">
          <w:rPr>
            <w:noProof/>
            <w:webHidden/>
          </w:rPr>
          <w:t>III</w:t>
        </w:r>
        <w:r w:rsidR="00993C53">
          <w:rPr>
            <w:noProof/>
            <w:webHidden/>
          </w:rPr>
          <w:fldChar w:fldCharType="end"/>
        </w:r>
      </w:hyperlink>
    </w:p>
    <w:p w14:paraId="13E05A4E" w14:textId="7CCBEA4E" w:rsidR="00993C53" w:rsidRDefault="00993C53">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2352" w:history="1">
        <w:r w:rsidRPr="00D5079E">
          <w:rPr>
            <w:rStyle w:val="Hipervnculo"/>
            <w:noProof/>
          </w:rPr>
          <w:t>1</w:t>
        </w:r>
        <w:r>
          <w:rPr>
            <w:rFonts w:asciiTheme="minorHAnsi" w:eastAsiaTheme="minorEastAsia" w:hAnsiTheme="minorHAnsi"/>
            <w:b w:val="0"/>
            <w:caps w:val="0"/>
            <w:noProof/>
            <w:kern w:val="2"/>
            <w:lang w:val="eu-ES" w:eastAsia="eu-ES"/>
            <w14:ligatures w14:val="standardContextual"/>
          </w:rPr>
          <w:tab/>
        </w:r>
        <w:r w:rsidRPr="00D5079E">
          <w:rPr>
            <w:rStyle w:val="Hipervnculo"/>
            <w:noProof/>
          </w:rPr>
          <w:t>Initial meeting</w:t>
        </w:r>
        <w:r>
          <w:rPr>
            <w:noProof/>
            <w:webHidden/>
          </w:rPr>
          <w:tab/>
        </w:r>
        <w:r>
          <w:rPr>
            <w:noProof/>
            <w:webHidden/>
          </w:rPr>
          <w:fldChar w:fldCharType="begin"/>
        </w:r>
        <w:r>
          <w:rPr>
            <w:noProof/>
            <w:webHidden/>
          </w:rPr>
          <w:instrText xml:space="preserve"> PAGEREF _Toc156892352 \h </w:instrText>
        </w:r>
        <w:r>
          <w:rPr>
            <w:noProof/>
            <w:webHidden/>
          </w:rPr>
        </w:r>
        <w:r>
          <w:rPr>
            <w:noProof/>
            <w:webHidden/>
          </w:rPr>
          <w:fldChar w:fldCharType="separate"/>
        </w:r>
        <w:r>
          <w:rPr>
            <w:noProof/>
            <w:webHidden/>
          </w:rPr>
          <w:t>1</w:t>
        </w:r>
        <w:r>
          <w:rPr>
            <w:noProof/>
            <w:webHidden/>
          </w:rPr>
          <w:fldChar w:fldCharType="end"/>
        </w:r>
      </w:hyperlink>
    </w:p>
    <w:p w14:paraId="20F522C7" w14:textId="3367DEE7" w:rsidR="00993C53" w:rsidRDefault="00993C53">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2353" w:history="1">
        <w:r w:rsidRPr="00D5079E">
          <w:rPr>
            <w:rStyle w:val="Hipervnculo"/>
            <w:noProof/>
          </w:rPr>
          <w:t>2</w:t>
        </w:r>
        <w:r>
          <w:rPr>
            <w:rFonts w:asciiTheme="minorHAnsi" w:eastAsiaTheme="minorEastAsia" w:hAnsiTheme="minorHAnsi"/>
            <w:b w:val="0"/>
            <w:caps w:val="0"/>
            <w:noProof/>
            <w:kern w:val="2"/>
            <w:lang w:val="eu-ES" w:eastAsia="eu-ES"/>
            <w14:ligatures w14:val="standardContextual"/>
          </w:rPr>
          <w:tab/>
        </w:r>
        <w:r w:rsidRPr="00D5079E">
          <w:rPr>
            <w:rStyle w:val="Hipervnculo"/>
            <w:noProof/>
          </w:rPr>
          <w:t>First week (11/12/2023 - 17/12/2023)</w:t>
        </w:r>
        <w:r>
          <w:rPr>
            <w:noProof/>
            <w:webHidden/>
          </w:rPr>
          <w:tab/>
        </w:r>
        <w:r>
          <w:rPr>
            <w:noProof/>
            <w:webHidden/>
          </w:rPr>
          <w:fldChar w:fldCharType="begin"/>
        </w:r>
        <w:r>
          <w:rPr>
            <w:noProof/>
            <w:webHidden/>
          </w:rPr>
          <w:instrText xml:space="preserve"> PAGEREF _Toc156892353 \h </w:instrText>
        </w:r>
        <w:r>
          <w:rPr>
            <w:noProof/>
            <w:webHidden/>
          </w:rPr>
        </w:r>
        <w:r>
          <w:rPr>
            <w:noProof/>
            <w:webHidden/>
          </w:rPr>
          <w:fldChar w:fldCharType="separate"/>
        </w:r>
        <w:r>
          <w:rPr>
            <w:noProof/>
            <w:webHidden/>
          </w:rPr>
          <w:t>3</w:t>
        </w:r>
        <w:r>
          <w:rPr>
            <w:noProof/>
            <w:webHidden/>
          </w:rPr>
          <w:fldChar w:fldCharType="end"/>
        </w:r>
      </w:hyperlink>
    </w:p>
    <w:p w14:paraId="7743E7DC" w14:textId="550DC036"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54" w:history="1">
        <w:r w:rsidRPr="00D5079E">
          <w:rPr>
            <w:rStyle w:val="Hipervnculo"/>
            <w:noProof/>
          </w:rPr>
          <w:t>2.1</w:t>
        </w:r>
        <w:r>
          <w:rPr>
            <w:rFonts w:asciiTheme="minorHAnsi" w:eastAsiaTheme="minorEastAsia" w:hAnsiTheme="minorHAnsi"/>
            <w:noProof/>
            <w:kern w:val="2"/>
            <w:lang w:val="eu-ES" w:eastAsia="eu-ES"/>
            <w14:ligatures w14:val="standardContextual"/>
          </w:rPr>
          <w:tab/>
        </w:r>
        <w:r w:rsidRPr="00D5079E">
          <w:rPr>
            <w:rStyle w:val="Hipervnculo"/>
            <w:noProof/>
          </w:rPr>
          <w:t>Daily meeting (11/12/2023)</w:t>
        </w:r>
        <w:r>
          <w:rPr>
            <w:noProof/>
            <w:webHidden/>
          </w:rPr>
          <w:tab/>
        </w:r>
        <w:r>
          <w:rPr>
            <w:noProof/>
            <w:webHidden/>
          </w:rPr>
          <w:fldChar w:fldCharType="begin"/>
        </w:r>
        <w:r>
          <w:rPr>
            <w:noProof/>
            <w:webHidden/>
          </w:rPr>
          <w:instrText xml:space="preserve"> PAGEREF _Toc156892354 \h </w:instrText>
        </w:r>
        <w:r>
          <w:rPr>
            <w:noProof/>
            <w:webHidden/>
          </w:rPr>
        </w:r>
        <w:r>
          <w:rPr>
            <w:noProof/>
            <w:webHidden/>
          </w:rPr>
          <w:fldChar w:fldCharType="separate"/>
        </w:r>
        <w:r>
          <w:rPr>
            <w:noProof/>
            <w:webHidden/>
          </w:rPr>
          <w:t>3</w:t>
        </w:r>
        <w:r>
          <w:rPr>
            <w:noProof/>
            <w:webHidden/>
          </w:rPr>
          <w:fldChar w:fldCharType="end"/>
        </w:r>
      </w:hyperlink>
    </w:p>
    <w:p w14:paraId="0322CC46" w14:textId="496D51D9"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55" w:history="1">
        <w:r w:rsidRPr="00D5079E">
          <w:rPr>
            <w:rStyle w:val="Hipervnculo"/>
            <w:noProof/>
          </w:rPr>
          <w:t>2.2</w:t>
        </w:r>
        <w:r>
          <w:rPr>
            <w:rFonts w:asciiTheme="minorHAnsi" w:eastAsiaTheme="minorEastAsia" w:hAnsiTheme="minorHAnsi"/>
            <w:noProof/>
            <w:kern w:val="2"/>
            <w:lang w:val="eu-ES" w:eastAsia="eu-ES"/>
            <w14:ligatures w14:val="standardContextual"/>
          </w:rPr>
          <w:tab/>
        </w:r>
        <w:r w:rsidRPr="00D5079E">
          <w:rPr>
            <w:rStyle w:val="Hipervnculo"/>
            <w:noProof/>
          </w:rPr>
          <w:t>Daily meeting (12/12/2023)</w:t>
        </w:r>
        <w:r>
          <w:rPr>
            <w:noProof/>
            <w:webHidden/>
          </w:rPr>
          <w:tab/>
        </w:r>
        <w:r>
          <w:rPr>
            <w:noProof/>
            <w:webHidden/>
          </w:rPr>
          <w:fldChar w:fldCharType="begin"/>
        </w:r>
        <w:r>
          <w:rPr>
            <w:noProof/>
            <w:webHidden/>
          </w:rPr>
          <w:instrText xml:space="preserve"> PAGEREF _Toc156892355 \h </w:instrText>
        </w:r>
        <w:r>
          <w:rPr>
            <w:noProof/>
            <w:webHidden/>
          </w:rPr>
        </w:r>
        <w:r>
          <w:rPr>
            <w:noProof/>
            <w:webHidden/>
          </w:rPr>
          <w:fldChar w:fldCharType="separate"/>
        </w:r>
        <w:r>
          <w:rPr>
            <w:noProof/>
            <w:webHidden/>
          </w:rPr>
          <w:t>3</w:t>
        </w:r>
        <w:r>
          <w:rPr>
            <w:noProof/>
            <w:webHidden/>
          </w:rPr>
          <w:fldChar w:fldCharType="end"/>
        </w:r>
      </w:hyperlink>
    </w:p>
    <w:p w14:paraId="69035BE4" w14:textId="2F19A16E"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56" w:history="1">
        <w:r w:rsidRPr="00D5079E">
          <w:rPr>
            <w:rStyle w:val="Hipervnculo"/>
            <w:noProof/>
          </w:rPr>
          <w:t>2.3</w:t>
        </w:r>
        <w:r>
          <w:rPr>
            <w:rFonts w:asciiTheme="minorHAnsi" w:eastAsiaTheme="minorEastAsia" w:hAnsiTheme="minorHAnsi"/>
            <w:noProof/>
            <w:kern w:val="2"/>
            <w:lang w:val="eu-ES" w:eastAsia="eu-ES"/>
            <w14:ligatures w14:val="standardContextual"/>
          </w:rPr>
          <w:tab/>
        </w:r>
        <w:r w:rsidRPr="00D5079E">
          <w:rPr>
            <w:rStyle w:val="Hipervnculo"/>
            <w:noProof/>
          </w:rPr>
          <w:t>Daily Meeting (13/12/2023)</w:t>
        </w:r>
        <w:r>
          <w:rPr>
            <w:noProof/>
            <w:webHidden/>
          </w:rPr>
          <w:tab/>
        </w:r>
        <w:r>
          <w:rPr>
            <w:noProof/>
            <w:webHidden/>
          </w:rPr>
          <w:fldChar w:fldCharType="begin"/>
        </w:r>
        <w:r>
          <w:rPr>
            <w:noProof/>
            <w:webHidden/>
          </w:rPr>
          <w:instrText xml:space="preserve"> PAGEREF _Toc156892356 \h </w:instrText>
        </w:r>
        <w:r>
          <w:rPr>
            <w:noProof/>
            <w:webHidden/>
          </w:rPr>
        </w:r>
        <w:r>
          <w:rPr>
            <w:noProof/>
            <w:webHidden/>
          </w:rPr>
          <w:fldChar w:fldCharType="separate"/>
        </w:r>
        <w:r>
          <w:rPr>
            <w:noProof/>
            <w:webHidden/>
          </w:rPr>
          <w:t>5</w:t>
        </w:r>
        <w:r>
          <w:rPr>
            <w:noProof/>
            <w:webHidden/>
          </w:rPr>
          <w:fldChar w:fldCharType="end"/>
        </w:r>
      </w:hyperlink>
    </w:p>
    <w:p w14:paraId="40E91817" w14:textId="66BDB01B"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57" w:history="1">
        <w:r w:rsidRPr="00D5079E">
          <w:rPr>
            <w:rStyle w:val="Hipervnculo"/>
            <w:noProof/>
          </w:rPr>
          <w:t>2.4</w:t>
        </w:r>
        <w:r>
          <w:rPr>
            <w:rFonts w:asciiTheme="minorHAnsi" w:eastAsiaTheme="minorEastAsia" w:hAnsiTheme="minorHAnsi"/>
            <w:noProof/>
            <w:kern w:val="2"/>
            <w:lang w:val="eu-ES" w:eastAsia="eu-ES"/>
            <w14:ligatures w14:val="standardContextual"/>
          </w:rPr>
          <w:tab/>
        </w:r>
        <w:r w:rsidRPr="00D5079E">
          <w:rPr>
            <w:rStyle w:val="Hipervnculo"/>
            <w:noProof/>
          </w:rPr>
          <w:t>Daily meeting (14/12/2023)</w:t>
        </w:r>
        <w:r>
          <w:rPr>
            <w:noProof/>
            <w:webHidden/>
          </w:rPr>
          <w:tab/>
        </w:r>
        <w:r>
          <w:rPr>
            <w:noProof/>
            <w:webHidden/>
          </w:rPr>
          <w:fldChar w:fldCharType="begin"/>
        </w:r>
        <w:r>
          <w:rPr>
            <w:noProof/>
            <w:webHidden/>
          </w:rPr>
          <w:instrText xml:space="preserve"> PAGEREF _Toc156892357 \h </w:instrText>
        </w:r>
        <w:r>
          <w:rPr>
            <w:noProof/>
            <w:webHidden/>
          </w:rPr>
        </w:r>
        <w:r>
          <w:rPr>
            <w:noProof/>
            <w:webHidden/>
          </w:rPr>
          <w:fldChar w:fldCharType="separate"/>
        </w:r>
        <w:r>
          <w:rPr>
            <w:noProof/>
            <w:webHidden/>
          </w:rPr>
          <w:t>7</w:t>
        </w:r>
        <w:r>
          <w:rPr>
            <w:noProof/>
            <w:webHidden/>
          </w:rPr>
          <w:fldChar w:fldCharType="end"/>
        </w:r>
      </w:hyperlink>
    </w:p>
    <w:p w14:paraId="494E082A" w14:textId="2FA64AF7"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58" w:history="1">
        <w:r w:rsidRPr="00D5079E">
          <w:rPr>
            <w:rStyle w:val="Hipervnculo"/>
            <w:noProof/>
          </w:rPr>
          <w:t>2.5</w:t>
        </w:r>
        <w:r>
          <w:rPr>
            <w:rFonts w:asciiTheme="minorHAnsi" w:eastAsiaTheme="minorEastAsia" w:hAnsiTheme="minorHAnsi"/>
            <w:noProof/>
            <w:kern w:val="2"/>
            <w:lang w:val="eu-ES" w:eastAsia="eu-ES"/>
            <w14:ligatures w14:val="standardContextual"/>
          </w:rPr>
          <w:tab/>
        </w:r>
        <w:r w:rsidRPr="00D5079E">
          <w:rPr>
            <w:rStyle w:val="Hipervnculo"/>
            <w:noProof/>
          </w:rPr>
          <w:t>Daily meeting (15/12/2023)</w:t>
        </w:r>
        <w:r>
          <w:rPr>
            <w:noProof/>
            <w:webHidden/>
          </w:rPr>
          <w:tab/>
        </w:r>
        <w:r>
          <w:rPr>
            <w:noProof/>
            <w:webHidden/>
          </w:rPr>
          <w:fldChar w:fldCharType="begin"/>
        </w:r>
        <w:r>
          <w:rPr>
            <w:noProof/>
            <w:webHidden/>
          </w:rPr>
          <w:instrText xml:space="preserve"> PAGEREF _Toc156892358 \h </w:instrText>
        </w:r>
        <w:r>
          <w:rPr>
            <w:noProof/>
            <w:webHidden/>
          </w:rPr>
        </w:r>
        <w:r>
          <w:rPr>
            <w:noProof/>
            <w:webHidden/>
          </w:rPr>
          <w:fldChar w:fldCharType="separate"/>
        </w:r>
        <w:r>
          <w:rPr>
            <w:noProof/>
            <w:webHidden/>
          </w:rPr>
          <w:t>9</w:t>
        </w:r>
        <w:r>
          <w:rPr>
            <w:noProof/>
            <w:webHidden/>
          </w:rPr>
          <w:fldChar w:fldCharType="end"/>
        </w:r>
      </w:hyperlink>
    </w:p>
    <w:p w14:paraId="519C1CFB" w14:textId="6389EF1E" w:rsidR="00993C53" w:rsidRDefault="00993C53">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2359" w:history="1">
        <w:r w:rsidRPr="00D5079E">
          <w:rPr>
            <w:rStyle w:val="Hipervnculo"/>
            <w:noProof/>
          </w:rPr>
          <w:t>3</w:t>
        </w:r>
        <w:r>
          <w:rPr>
            <w:rFonts w:asciiTheme="minorHAnsi" w:eastAsiaTheme="minorEastAsia" w:hAnsiTheme="minorHAnsi"/>
            <w:b w:val="0"/>
            <w:caps w:val="0"/>
            <w:noProof/>
            <w:kern w:val="2"/>
            <w:lang w:val="eu-ES" w:eastAsia="eu-ES"/>
            <w14:ligatures w14:val="standardContextual"/>
          </w:rPr>
          <w:tab/>
        </w:r>
        <w:r w:rsidRPr="00D5079E">
          <w:rPr>
            <w:rStyle w:val="Hipervnculo"/>
            <w:noProof/>
          </w:rPr>
          <w:t>Second week (18/12/2023-24/12/2023)</w:t>
        </w:r>
        <w:r>
          <w:rPr>
            <w:noProof/>
            <w:webHidden/>
          </w:rPr>
          <w:tab/>
        </w:r>
        <w:r>
          <w:rPr>
            <w:noProof/>
            <w:webHidden/>
          </w:rPr>
          <w:fldChar w:fldCharType="begin"/>
        </w:r>
        <w:r>
          <w:rPr>
            <w:noProof/>
            <w:webHidden/>
          </w:rPr>
          <w:instrText xml:space="preserve"> PAGEREF _Toc156892359 \h </w:instrText>
        </w:r>
        <w:r>
          <w:rPr>
            <w:noProof/>
            <w:webHidden/>
          </w:rPr>
        </w:r>
        <w:r>
          <w:rPr>
            <w:noProof/>
            <w:webHidden/>
          </w:rPr>
          <w:fldChar w:fldCharType="separate"/>
        </w:r>
        <w:r>
          <w:rPr>
            <w:noProof/>
            <w:webHidden/>
          </w:rPr>
          <w:t>11</w:t>
        </w:r>
        <w:r>
          <w:rPr>
            <w:noProof/>
            <w:webHidden/>
          </w:rPr>
          <w:fldChar w:fldCharType="end"/>
        </w:r>
      </w:hyperlink>
    </w:p>
    <w:p w14:paraId="6D10AE56" w14:textId="59FD595D"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0" w:history="1">
        <w:r w:rsidRPr="00D5079E">
          <w:rPr>
            <w:rStyle w:val="Hipervnculo"/>
            <w:noProof/>
          </w:rPr>
          <w:t>3.1</w:t>
        </w:r>
        <w:r>
          <w:rPr>
            <w:rFonts w:asciiTheme="minorHAnsi" w:eastAsiaTheme="minorEastAsia" w:hAnsiTheme="minorHAnsi"/>
            <w:noProof/>
            <w:kern w:val="2"/>
            <w:lang w:val="eu-ES" w:eastAsia="eu-ES"/>
            <w14:ligatures w14:val="standardContextual"/>
          </w:rPr>
          <w:tab/>
        </w:r>
        <w:r w:rsidRPr="00D5079E">
          <w:rPr>
            <w:rStyle w:val="Hipervnculo"/>
            <w:noProof/>
          </w:rPr>
          <w:t>Replenishment and Commitment Meeting (18/12/2023)</w:t>
        </w:r>
        <w:r>
          <w:rPr>
            <w:noProof/>
            <w:webHidden/>
          </w:rPr>
          <w:tab/>
        </w:r>
        <w:r>
          <w:rPr>
            <w:noProof/>
            <w:webHidden/>
          </w:rPr>
          <w:fldChar w:fldCharType="begin"/>
        </w:r>
        <w:r>
          <w:rPr>
            <w:noProof/>
            <w:webHidden/>
          </w:rPr>
          <w:instrText xml:space="preserve"> PAGEREF _Toc156892360 \h </w:instrText>
        </w:r>
        <w:r>
          <w:rPr>
            <w:noProof/>
            <w:webHidden/>
          </w:rPr>
        </w:r>
        <w:r>
          <w:rPr>
            <w:noProof/>
            <w:webHidden/>
          </w:rPr>
          <w:fldChar w:fldCharType="separate"/>
        </w:r>
        <w:r>
          <w:rPr>
            <w:noProof/>
            <w:webHidden/>
          </w:rPr>
          <w:t>11</w:t>
        </w:r>
        <w:r>
          <w:rPr>
            <w:noProof/>
            <w:webHidden/>
          </w:rPr>
          <w:fldChar w:fldCharType="end"/>
        </w:r>
      </w:hyperlink>
    </w:p>
    <w:p w14:paraId="33FCFB53" w14:textId="59A317DA"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1" w:history="1">
        <w:r w:rsidRPr="00D5079E">
          <w:rPr>
            <w:rStyle w:val="Hipervnculo"/>
            <w:noProof/>
          </w:rPr>
          <w:t>3.2</w:t>
        </w:r>
        <w:r>
          <w:rPr>
            <w:rFonts w:asciiTheme="minorHAnsi" w:eastAsiaTheme="minorEastAsia" w:hAnsiTheme="minorHAnsi"/>
            <w:noProof/>
            <w:kern w:val="2"/>
            <w:lang w:val="eu-ES" w:eastAsia="eu-ES"/>
            <w14:ligatures w14:val="standardContextual"/>
          </w:rPr>
          <w:tab/>
        </w:r>
        <w:r w:rsidRPr="00D5079E">
          <w:rPr>
            <w:rStyle w:val="Hipervnculo"/>
            <w:noProof/>
          </w:rPr>
          <w:t>Daily meeting (18/11/2023)</w:t>
        </w:r>
        <w:r>
          <w:rPr>
            <w:noProof/>
            <w:webHidden/>
          </w:rPr>
          <w:tab/>
        </w:r>
        <w:r>
          <w:rPr>
            <w:noProof/>
            <w:webHidden/>
          </w:rPr>
          <w:fldChar w:fldCharType="begin"/>
        </w:r>
        <w:r>
          <w:rPr>
            <w:noProof/>
            <w:webHidden/>
          </w:rPr>
          <w:instrText xml:space="preserve"> PAGEREF _Toc156892361 \h </w:instrText>
        </w:r>
        <w:r>
          <w:rPr>
            <w:noProof/>
            <w:webHidden/>
          </w:rPr>
        </w:r>
        <w:r>
          <w:rPr>
            <w:noProof/>
            <w:webHidden/>
          </w:rPr>
          <w:fldChar w:fldCharType="separate"/>
        </w:r>
        <w:r>
          <w:rPr>
            <w:noProof/>
            <w:webHidden/>
          </w:rPr>
          <w:t>12</w:t>
        </w:r>
        <w:r>
          <w:rPr>
            <w:noProof/>
            <w:webHidden/>
          </w:rPr>
          <w:fldChar w:fldCharType="end"/>
        </w:r>
      </w:hyperlink>
    </w:p>
    <w:p w14:paraId="0B427027" w14:textId="43B0489E"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2" w:history="1">
        <w:r w:rsidRPr="00D5079E">
          <w:rPr>
            <w:rStyle w:val="Hipervnculo"/>
            <w:noProof/>
          </w:rPr>
          <w:t>3.3</w:t>
        </w:r>
        <w:r>
          <w:rPr>
            <w:rFonts w:asciiTheme="minorHAnsi" w:eastAsiaTheme="minorEastAsia" w:hAnsiTheme="minorHAnsi"/>
            <w:noProof/>
            <w:kern w:val="2"/>
            <w:lang w:val="eu-ES" w:eastAsia="eu-ES"/>
            <w14:ligatures w14:val="standardContextual"/>
          </w:rPr>
          <w:tab/>
        </w:r>
        <w:r w:rsidRPr="00D5079E">
          <w:rPr>
            <w:rStyle w:val="Hipervnculo"/>
            <w:noProof/>
          </w:rPr>
          <w:t>Daily meeting (19/12/2023)</w:t>
        </w:r>
        <w:r>
          <w:rPr>
            <w:noProof/>
            <w:webHidden/>
          </w:rPr>
          <w:tab/>
        </w:r>
        <w:r>
          <w:rPr>
            <w:noProof/>
            <w:webHidden/>
          </w:rPr>
          <w:fldChar w:fldCharType="begin"/>
        </w:r>
        <w:r>
          <w:rPr>
            <w:noProof/>
            <w:webHidden/>
          </w:rPr>
          <w:instrText xml:space="preserve"> PAGEREF _Toc156892362 \h </w:instrText>
        </w:r>
        <w:r>
          <w:rPr>
            <w:noProof/>
            <w:webHidden/>
          </w:rPr>
        </w:r>
        <w:r>
          <w:rPr>
            <w:noProof/>
            <w:webHidden/>
          </w:rPr>
          <w:fldChar w:fldCharType="separate"/>
        </w:r>
        <w:r>
          <w:rPr>
            <w:noProof/>
            <w:webHidden/>
          </w:rPr>
          <w:t>14</w:t>
        </w:r>
        <w:r>
          <w:rPr>
            <w:noProof/>
            <w:webHidden/>
          </w:rPr>
          <w:fldChar w:fldCharType="end"/>
        </w:r>
      </w:hyperlink>
    </w:p>
    <w:p w14:paraId="0ED54936" w14:textId="6C423614"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3" w:history="1">
        <w:r w:rsidRPr="00D5079E">
          <w:rPr>
            <w:rStyle w:val="Hipervnculo"/>
            <w:noProof/>
          </w:rPr>
          <w:t>3.4</w:t>
        </w:r>
        <w:r>
          <w:rPr>
            <w:rFonts w:asciiTheme="minorHAnsi" w:eastAsiaTheme="minorEastAsia" w:hAnsiTheme="minorHAnsi"/>
            <w:noProof/>
            <w:kern w:val="2"/>
            <w:lang w:val="eu-ES" w:eastAsia="eu-ES"/>
            <w14:ligatures w14:val="standardContextual"/>
          </w:rPr>
          <w:tab/>
        </w:r>
        <w:r w:rsidRPr="00D5079E">
          <w:rPr>
            <w:rStyle w:val="Hipervnculo"/>
            <w:noProof/>
          </w:rPr>
          <w:t>Daily meeting (20/12/2023)</w:t>
        </w:r>
        <w:r>
          <w:rPr>
            <w:noProof/>
            <w:webHidden/>
          </w:rPr>
          <w:tab/>
        </w:r>
        <w:r>
          <w:rPr>
            <w:noProof/>
            <w:webHidden/>
          </w:rPr>
          <w:fldChar w:fldCharType="begin"/>
        </w:r>
        <w:r>
          <w:rPr>
            <w:noProof/>
            <w:webHidden/>
          </w:rPr>
          <w:instrText xml:space="preserve"> PAGEREF _Toc156892363 \h </w:instrText>
        </w:r>
        <w:r>
          <w:rPr>
            <w:noProof/>
            <w:webHidden/>
          </w:rPr>
        </w:r>
        <w:r>
          <w:rPr>
            <w:noProof/>
            <w:webHidden/>
          </w:rPr>
          <w:fldChar w:fldCharType="separate"/>
        </w:r>
        <w:r>
          <w:rPr>
            <w:noProof/>
            <w:webHidden/>
          </w:rPr>
          <w:t>16</w:t>
        </w:r>
        <w:r>
          <w:rPr>
            <w:noProof/>
            <w:webHidden/>
          </w:rPr>
          <w:fldChar w:fldCharType="end"/>
        </w:r>
      </w:hyperlink>
    </w:p>
    <w:p w14:paraId="27664335" w14:textId="13DFD99A"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4" w:history="1">
        <w:r w:rsidRPr="00D5079E">
          <w:rPr>
            <w:rStyle w:val="Hipervnculo"/>
            <w:noProof/>
          </w:rPr>
          <w:t>3.5</w:t>
        </w:r>
        <w:r>
          <w:rPr>
            <w:rFonts w:asciiTheme="minorHAnsi" w:eastAsiaTheme="minorEastAsia" w:hAnsiTheme="minorHAnsi"/>
            <w:noProof/>
            <w:kern w:val="2"/>
            <w:lang w:val="eu-ES" w:eastAsia="eu-ES"/>
            <w14:ligatures w14:val="standardContextual"/>
          </w:rPr>
          <w:tab/>
        </w:r>
        <w:r w:rsidRPr="00D5079E">
          <w:rPr>
            <w:rStyle w:val="Hipervnculo"/>
            <w:noProof/>
          </w:rPr>
          <w:t>Service delivery review (21/12/2023)</w:t>
        </w:r>
        <w:r>
          <w:rPr>
            <w:noProof/>
            <w:webHidden/>
          </w:rPr>
          <w:tab/>
        </w:r>
        <w:r>
          <w:rPr>
            <w:noProof/>
            <w:webHidden/>
          </w:rPr>
          <w:fldChar w:fldCharType="begin"/>
        </w:r>
        <w:r>
          <w:rPr>
            <w:noProof/>
            <w:webHidden/>
          </w:rPr>
          <w:instrText xml:space="preserve"> PAGEREF _Toc156892364 \h </w:instrText>
        </w:r>
        <w:r>
          <w:rPr>
            <w:noProof/>
            <w:webHidden/>
          </w:rPr>
        </w:r>
        <w:r>
          <w:rPr>
            <w:noProof/>
            <w:webHidden/>
          </w:rPr>
          <w:fldChar w:fldCharType="separate"/>
        </w:r>
        <w:r>
          <w:rPr>
            <w:noProof/>
            <w:webHidden/>
          </w:rPr>
          <w:t>18</w:t>
        </w:r>
        <w:r>
          <w:rPr>
            <w:noProof/>
            <w:webHidden/>
          </w:rPr>
          <w:fldChar w:fldCharType="end"/>
        </w:r>
      </w:hyperlink>
    </w:p>
    <w:p w14:paraId="192D10A3" w14:textId="41597FFF" w:rsidR="00993C53" w:rsidRDefault="00993C53">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2365" w:history="1">
        <w:r w:rsidRPr="00D5079E">
          <w:rPr>
            <w:rStyle w:val="Hipervnculo"/>
            <w:noProof/>
          </w:rPr>
          <w:t>4</w:t>
        </w:r>
        <w:r>
          <w:rPr>
            <w:rFonts w:asciiTheme="minorHAnsi" w:eastAsiaTheme="minorEastAsia" w:hAnsiTheme="minorHAnsi"/>
            <w:b w:val="0"/>
            <w:caps w:val="0"/>
            <w:noProof/>
            <w:kern w:val="2"/>
            <w:lang w:val="eu-ES" w:eastAsia="eu-ES"/>
            <w14:ligatures w14:val="standardContextual"/>
          </w:rPr>
          <w:tab/>
        </w:r>
        <w:r w:rsidRPr="00D5079E">
          <w:rPr>
            <w:rStyle w:val="Hipervnculo"/>
            <w:noProof/>
          </w:rPr>
          <w:t>Fifth Week (08/01/2024 – 14/01/2024)</w:t>
        </w:r>
        <w:r>
          <w:rPr>
            <w:noProof/>
            <w:webHidden/>
          </w:rPr>
          <w:tab/>
        </w:r>
        <w:r>
          <w:rPr>
            <w:noProof/>
            <w:webHidden/>
          </w:rPr>
          <w:fldChar w:fldCharType="begin"/>
        </w:r>
        <w:r>
          <w:rPr>
            <w:noProof/>
            <w:webHidden/>
          </w:rPr>
          <w:instrText xml:space="preserve"> PAGEREF _Toc156892365 \h </w:instrText>
        </w:r>
        <w:r>
          <w:rPr>
            <w:noProof/>
            <w:webHidden/>
          </w:rPr>
        </w:r>
        <w:r>
          <w:rPr>
            <w:noProof/>
            <w:webHidden/>
          </w:rPr>
          <w:fldChar w:fldCharType="separate"/>
        </w:r>
        <w:r>
          <w:rPr>
            <w:noProof/>
            <w:webHidden/>
          </w:rPr>
          <w:t>21</w:t>
        </w:r>
        <w:r>
          <w:rPr>
            <w:noProof/>
            <w:webHidden/>
          </w:rPr>
          <w:fldChar w:fldCharType="end"/>
        </w:r>
      </w:hyperlink>
    </w:p>
    <w:p w14:paraId="70E40285" w14:textId="648B942C"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6" w:history="1">
        <w:r w:rsidRPr="00D5079E">
          <w:rPr>
            <w:rStyle w:val="Hipervnculo"/>
            <w:noProof/>
          </w:rPr>
          <w:t>4.1</w:t>
        </w:r>
        <w:r>
          <w:rPr>
            <w:rFonts w:asciiTheme="minorHAnsi" w:eastAsiaTheme="minorEastAsia" w:hAnsiTheme="minorHAnsi"/>
            <w:noProof/>
            <w:kern w:val="2"/>
            <w:lang w:val="eu-ES" w:eastAsia="eu-ES"/>
            <w14:ligatures w14:val="standardContextual"/>
          </w:rPr>
          <w:tab/>
        </w:r>
        <w:r w:rsidRPr="00D5079E">
          <w:rPr>
            <w:rStyle w:val="Hipervnculo"/>
            <w:noProof/>
          </w:rPr>
          <w:t>Service delivery meeting (08/01/2024)</w:t>
        </w:r>
        <w:r>
          <w:rPr>
            <w:noProof/>
            <w:webHidden/>
          </w:rPr>
          <w:tab/>
        </w:r>
        <w:r>
          <w:rPr>
            <w:noProof/>
            <w:webHidden/>
          </w:rPr>
          <w:fldChar w:fldCharType="begin"/>
        </w:r>
        <w:r>
          <w:rPr>
            <w:noProof/>
            <w:webHidden/>
          </w:rPr>
          <w:instrText xml:space="preserve"> PAGEREF _Toc156892366 \h </w:instrText>
        </w:r>
        <w:r>
          <w:rPr>
            <w:noProof/>
            <w:webHidden/>
          </w:rPr>
        </w:r>
        <w:r>
          <w:rPr>
            <w:noProof/>
            <w:webHidden/>
          </w:rPr>
          <w:fldChar w:fldCharType="separate"/>
        </w:r>
        <w:r>
          <w:rPr>
            <w:noProof/>
            <w:webHidden/>
          </w:rPr>
          <w:t>21</w:t>
        </w:r>
        <w:r>
          <w:rPr>
            <w:noProof/>
            <w:webHidden/>
          </w:rPr>
          <w:fldChar w:fldCharType="end"/>
        </w:r>
      </w:hyperlink>
    </w:p>
    <w:p w14:paraId="7641A931" w14:textId="1843BE15"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7" w:history="1">
        <w:r w:rsidRPr="00D5079E">
          <w:rPr>
            <w:rStyle w:val="Hipervnculo"/>
            <w:noProof/>
          </w:rPr>
          <w:t>4.2</w:t>
        </w:r>
        <w:r>
          <w:rPr>
            <w:rFonts w:asciiTheme="minorHAnsi" w:eastAsiaTheme="minorEastAsia" w:hAnsiTheme="minorHAnsi"/>
            <w:noProof/>
            <w:kern w:val="2"/>
            <w:lang w:val="eu-ES" w:eastAsia="eu-ES"/>
            <w14:ligatures w14:val="standardContextual"/>
          </w:rPr>
          <w:tab/>
        </w:r>
        <w:r w:rsidRPr="00D5079E">
          <w:rPr>
            <w:rStyle w:val="Hipervnculo"/>
            <w:bCs/>
            <w:noProof/>
          </w:rPr>
          <w:t>Replenishment and Commitment Meeting (08/01/2024)</w:t>
        </w:r>
        <w:r>
          <w:rPr>
            <w:noProof/>
            <w:webHidden/>
          </w:rPr>
          <w:tab/>
        </w:r>
        <w:r>
          <w:rPr>
            <w:noProof/>
            <w:webHidden/>
          </w:rPr>
          <w:fldChar w:fldCharType="begin"/>
        </w:r>
        <w:r>
          <w:rPr>
            <w:noProof/>
            <w:webHidden/>
          </w:rPr>
          <w:instrText xml:space="preserve"> PAGEREF _Toc156892367 \h </w:instrText>
        </w:r>
        <w:r>
          <w:rPr>
            <w:noProof/>
            <w:webHidden/>
          </w:rPr>
        </w:r>
        <w:r>
          <w:rPr>
            <w:noProof/>
            <w:webHidden/>
          </w:rPr>
          <w:fldChar w:fldCharType="separate"/>
        </w:r>
        <w:r>
          <w:rPr>
            <w:noProof/>
            <w:webHidden/>
          </w:rPr>
          <w:t>23</w:t>
        </w:r>
        <w:r>
          <w:rPr>
            <w:noProof/>
            <w:webHidden/>
          </w:rPr>
          <w:fldChar w:fldCharType="end"/>
        </w:r>
      </w:hyperlink>
    </w:p>
    <w:p w14:paraId="5004A6D3" w14:textId="01C888C2"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8" w:history="1">
        <w:r w:rsidRPr="00D5079E">
          <w:rPr>
            <w:rStyle w:val="Hipervnculo"/>
            <w:noProof/>
          </w:rPr>
          <w:t>4.3</w:t>
        </w:r>
        <w:r>
          <w:rPr>
            <w:rFonts w:asciiTheme="minorHAnsi" w:eastAsiaTheme="minorEastAsia" w:hAnsiTheme="minorHAnsi"/>
            <w:noProof/>
            <w:kern w:val="2"/>
            <w:lang w:val="eu-ES" w:eastAsia="eu-ES"/>
            <w14:ligatures w14:val="standardContextual"/>
          </w:rPr>
          <w:tab/>
        </w:r>
        <w:r w:rsidRPr="00D5079E">
          <w:rPr>
            <w:rStyle w:val="Hipervnculo"/>
            <w:noProof/>
          </w:rPr>
          <w:t>Daily meeting (08/01/2024)</w:t>
        </w:r>
        <w:r>
          <w:rPr>
            <w:noProof/>
            <w:webHidden/>
          </w:rPr>
          <w:tab/>
        </w:r>
        <w:r>
          <w:rPr>
            <w:noProof/>
            <w:webHidden/>
          </w:rPr>
          <w:fldChar w:fldCharType="begin"/>
        </w:r>
        <w:r>
          <w:rPr>
            <w:noProof/>
            <w:webHidden/>
          </w:rPr>
          <w:instrText xml:space="preserve"> PAGEREF _Toc156892368 \h </w:instrText>
        </w:r>
        <w:r>
          <w:rPr>
            <w:noProof/>
            <w:webHidden/>
          </w:rPr>
        </w:r>
        <w:r>
          <w:rPr>
            <w:noProof/>
            <w:webHidden/>
          </w:rPr>
          <w:fldChar w:fldCharType="separate"/>
        </w:r>
        <w:r>
          <w:rPr>
            <w:noProof/>
            <w:webHidden/>
          </w:rPr>
          <w:t>25</w:t>
        </w:r>
        <w:r>
          <w:rPr>
            <w:noProof/>
            <w:webHidden/>
          </w:rPr>
          <w:fldChar w:fldCharType="end"/>
        </w:r>
      </w:hyperlink>
    </w:p>
    <w:p w14:paraId="5D80C764" w14:textId="2D5C6246"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69" w:history="1">
        <w:r w:rsidRPr="00D5079E">
          <w:rPr>
            <w:rStyle w:val="Hipervnculo"/>
            <w:noProof/>
          </w:rPr>
          <w:t>4.4</w:t>
        </w:r>
        <w:r>
          <w:rPr>
            <w:rFonts w:asciiTheme="minorHAnsi" w:eastAsiaTheme="minorEastAsia" w:hAnsiTheme="minorHAnsi"/>
            <w:noProof/>
            <w:kern w:val="2"/>
            <w:lang w:val="eu-ES" w:eastAsia="eu-ES"/>
            <w14:ligatures w14:val="standardContextual"/>
          </w:rPr>
          <w:tab/>
        </w:r>
        <w:r w:rsidRPr="00D5079E">
          <w:rPr>
            <w:rStyle w:val="Hipervnculo"/>
            <w:noProof/>
          </w:rPr>
          <w:t>Daily meeting (09/01/2024)</w:t>
        </w:r>
        <w:r>
          <w:rPr>
            <w:noProof/>
            <w:webHidden/>
          </w:rPr>
          <w:tab/>
        </w:r>
        <w:r>
          <w:rPr>
            <w:noProof/>
            <w:webHidden/>
          </w:rPr>
          <w:fldChar w:fldCharType="begin"/>
        </w:r>
        <w:r>
          <w:rPr>
            <w:noProof/>
            <w:webHidden/>
          </w:rPr>
          <w:instrText xml:space="preserve"> PAGEREF _Toc156892369 \h </w:instrText>
        </w:r>
        <w:r>
          <w:rPr>
            <w:noProof/>
            <w:webHidden/>
          </w:rPr>
        </w:r>
        <w:r>
          <w:rPr>
            <w:noProof/>
            <w:webHidden/>
          </w:rPr>
          <w:fldChar w:fldCharType="separate"/>
        </w:r>
        <w:r>
          <w:rPr>
            <w:noProof/>
            <w:webHidden/>
          </w:rPr>
          <w:t>27</w:t>
        </w:r>
        <w:r>
          <w:rPr>
            <w:noProof/>
            <w:webHidden/>
          </w:rPr>
          <w:fldChar w:fldCharType="end"/>
        </w:r>
      </w:hyperlink>
    </w:p>
    <w:p w14:paraId="306E1FE5" w14:textId="3F3CFB98"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0" w:history="1">
        <w:r w:rsidRPr="00D5079E">
          <w:rPr>
            <w:rStyle w:val="Hipervnculo"/>
            <w:noProof/>
          </w:rPr>
          <w:t>4.5</w:t>
        </w:r>
        <w:r>
          <w:rPr>
            <w:rFonts w:asciiTheme="minorHAnsi" w:eastAsiaTheme="minorEastAsia" w:hAnsiTheme="minorHAnsi"/>
            <w:noProof/>
            <w:kern w:val="2"/>
            <w:lang w:val="eu-ES" w:eastAsia="eu-ES"/>
            <w14:ligatures w14:val="standardContextual"/>
          </w:rPr>
          <w:tab/>
        </w:r>
        <w:r w:rsidRPr="00D5079E">
          <w:rPr>
            <w:rStyle w:val="Hipervnculo"/>
            <w:noProof/>
          </w:rPr>
          <w:t>Daily meeting (10/01/2024)</w:t>
        </w:r>
        <w:r>
          <w:rPr>
            <w:noProof/>
            <w:webHidden/>
          </w:rPr>
          <w:tab/>
        </w:r>
        <w:r>
          <w:rPr>
            <w:noProof/>
            <w:webHidden/>
          </w:rPr>
          <w:fldChar w:fldCharType="begin"/>
        </w:r>
        <w:r>
          <w:rPr>
            <w:noProof/>
            <w:webHidden/>
          </w:rPr>
          <w:instrText xml:space="preserve"> PAGEREF _Toc156892370 \h </w:instrText>
        </w:r>
        <w:r>
          <w:rPr>
            <w:noProof/>
            <w:webHidden/>
          </w:rPr>
        </w:r>
        <w:r>
          <w:rPr>
            <w:noProof/>
            <w:webHidden/>
          </w:rPr>
          <w:fldChar w:fldCharType="separate"/>
        </w:r>
        <w:r>
          <w:rPr>
            <w:noProof/>
            <w:webHidden/>
          </w:rPr>
          <w:t>28</w:t>
        </w:r>
        <w:r>
          <w:rPr>
            <w:noProof/>
            <w:webHidden/>
          </w:rPr>
          <w:fldChar w:fldCharType="end"/>
        </w:r>
      </w:hyperlink>
    </w:p>
    <w:p w14:paraId="0BCA627F" w14:textId="4507979D"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1" w:history="1">
        <w:r w:rsidRPr="00D5079E">
          <w:rPr>
            <w:rStyle w:val="Hipervnculo"/>
            <w:noProof/>
          </w:rPr>
          <w:t>4.6</w:t>
        </w:r>
        <w:r>
          <w:rPr>
            <w:rFonts w:asciiTheme="minorHAnsi" w:eastAsiaTheme="minorEastAsia" w:hAnsiTheme="minorHAnsi"/>
            <w:noProof/>
            <w:kern w:val="2"/>
            <w:lang w:val="eu-ES" w:eastAsia="eu-ES"/>
            <w14:ligatures w14:val="standardContextual"/>
          </w:rPr>
          <w:tab/>
        </w:r>
        <w:r w:rsidRPr="00D5079E">
          <w:rPr>
            <w:rStyle w:val="Hipervnculo"/>
            <w:noProof/>
          </w:rPr>
          <w:t>Daily meeting (11/01/2024)</w:t>
        </w:r>
        <w:r>
          <w:rPr>
            <w:noProof/>
            <w:webHidden/>
          </w:rPr>
          <w:tab/>
        </w:r>
        <w:r>
          <w:rPr>
            <w:noProof/>
            <w:webHidden/>
          </w:rPr>
          <w:fldChar w:fldCharType="begin"/>
        </w:r>
        <w:r>
          <w:rPr>
            <w:noProof/>
            <w:webHidden/>
          </w:rPr>
          <w:instrText xml:space="preserve"> PAGEREF _Toc156892371 \h </w:instrText>
        </w:r>
        <w:r>
          <w:rPr>
            <w:noProof/>
            <w:webHidden/>
          </w:rPr>
        </w:r>
        <w:r>
          <w:rPr>
            <w:noProof/>
            <w:webHidden/>
          </w:rPr>
          <w:fldChar w:fldCharType="separate"/>
        </w:r>
        <w:r>
          <w:rPr>
            <w:noProof/>
            <w:webHidden/>
          </w:rPr>
          <w:t>30</w:t>
        </w:r>
        <w:r>
          <w:rPr>
            <w:noProof/>
            <w:webHidden/>
          </w:rPr>
          <w:fldChar w:fldCharType="end"/>
        </w:r>
      </w:hyperlink>
    </w:p>
    <w:p w14:paraId="6E314E7E" w14:textId="44636E8D"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2" w:history="1">
        <w:r w:rsidRPr="00D5079E">
          <w:rPr>
            <w:rStyle w:val="Hipervnculo"/>
            <w:noProof/>
          </w:rPr>
          <w:t>4.7</w:t>
        </w:r>
        <w:r>
          <w:rPr>
            <w:rFonts w:asciiTheme="minorHAnsi" w:eastAsiaTheme="minorEastAsia" w:hAnsiTheme="minorHAnsi"/>
            <w:noProof/>
            <w:kern w:val="2"/>
            <w:lang w:val="eu-ES" w:eastAsia="eu-ES"/>
            <w14:ligatures w14:val="standardContextual"/>
          </w:rPr>
          <w:tab/>
        </w:r>
        <w:r w:rsidRPr="00D5079E">
          <w:rPr>
            <w:rStyle w:val="Hipervnculo"/>
            <w:noProof/>
          </w:rPr>
          <w:t>Daily meeting (12/01/2024)</w:t>
        </w:r>
        <w:r>
          <w:rPr>
            <w:noProof/>
            <w:webHidden/>
          </w:rPr>
          <w:tab/>
        </w:r>
        <w:r>
          <w:rPr>
            <w:noProof/>
            <w:webHidden/>
          </w:rPr>
          <w:fldChar w:fldCharType="begin"/>
        </w:r>
        <w:r>
          <w:rPr>
            <w:noProof/>
            <w:webHidden/>
          </w:rPr>
          <w:instrText xml:space="preserve"> PAGEREF _Toc156892372 \h </w:instrText>
        </w:r>
        <w:r>
          <w:rPr>
            <w:noProof/>
            <w:webHidden/>
          </w:rPr>
        </w:r>
        <w:r>
          <w:rPr>
            <w:noProof/>
            <w:webHidden/>
          </w:rPr>
          <w:fldChar w:fldCharType="separate"/>
        </w:r>
        <w:r>
          <w:rPr>
            <w:noProof/>
            <w:webHidden/>
          </w:rPr>
          <w:t>32</w:t>
        </w:r>
        <w:r>
          <w:rPr>
            <w:noProof/>
            <w:webHidden/>
          </w:rPr>
          <w:fldChar w:fldCharType="end"/>
        </w:r>
      </w:hyperlink>
    </w:p>
    <w:p w14:paraId="749D25FD" w14:textId="18623761" w:rsidR="00993C53" w:rsidRDefault="00993C53">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2373" w:history="1">
        <w:r w:rsidRPr="00D5079E">
          <w:rPr>
            <w:rStyle w:val="Hipervnculo"/>
            <w:noProof/>
          </w:rPr>
          <w:t>5</w:t>
        </w:r>
        <w:r>
          <w:rPr>
            <w:rFonts w:asciiTheme="minorHAnsi" w:eastAsiaTheme="minorEastAsia" w:hAnsiTheme="minorHAnsi"/>
            <w:b w:val="0"/>
            <w:caps w:val="0"/>
            <w:noProof/>
            <w:kern w:val="2"/>
            <w:lang w:val="eu-ES" w:eastAsia="eu-ES"/>
            <w14:ligatures w14:val="standardContextual"/>
          </w:rPr>
          <w:tab/>
        </w:r>
        <w:r w:rsidRPr="00D5079E">
          <w:rPr>
            <w:rStyle w:val="Hipervnculo"/>
            <w:noProof/>
          </w:rPr>
          <w:t>Sixth week (15/01/2024-21/01/2024)</w:t>
        </w:r>
        <w:r>
          <w:rPr>
            <w:noProof/>
            <w:webHidden/>
          </w:rPr>
          <w:tab/>
        </w:r>
        <w:r>
          <w:rPr>
            <w:noProof/>
            <w:webHidden/>
          </w:rPr>
          <w:fldChar w:fldCharType="begin"/>
        </w:r>
        <w:r>
          <w:rPr>
            <w:noProof/>
            <w:webHidden/>
          </w:rPr>
          <w:instrText xml:space="preserve"> PAGEREF _Toc156892373 \h </w:instrText>
        </w:r>
        <w:r>
          <w:rPr>
            <w:noProof/>
            <w:webHidden/>
          </w:rPr>
        </w:r>
        <w:r>
          <w:rPr>
            <w:noProof/>
            <w:webHidden/>
          </w:rPr>
          <w:fldChar w:fldCharType="separate"/>
        </w:r>
        <w:r>
          <w:rPr>
            <w:noProof/>
            <w:webHidden/>
          </w:rPr>
          <w:t>34</w:t>
        </w:r>
        <w:r>
          <w:rPr>
            <w:noProof/>
            <w:webHidden/>
          </w:rPr>
          <w:fldChar w:fldCharType="end"/>
        </w:r>
      </w:hyperlink>
    </w:p>
    <w:p w14:paraId="4BC7629B" w14:textId="2D563233"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4" w:history="1">
        <w:r w:rsidRPr="00D5079E">
          <w:rPr>
            <w:rStyle w:val="Hipervnculo"/>
            <w:noProof/>
          </w:rPr>
          <w:t>5.1</w:t>
        </w:r>
        <w:r>
          <w:rPr>
            <w:rFonts w:asciiTheme="minorHAnsi" w:eastAsiaTheme="minorEastAsia" w:hAnsiTheme="minorHAnsi"/>
            <w:noProof/>
            <w:kern w:val="2"/>
            <w:lang w:val="eu-ES" w:eastAsia="eu-ES"/>
            <w14:ligatures w14:val="standardContextual"/>
          </w:rPr>
          <w:tab/>
        </w:r>
        <w:r w:rsidRPr="00D5079E">
          <w:rPr>
            <w:rStyle w:val="Hipervnculo"/>
            <w:noProof/>
          </w:rPr>
          <w:t>Replenishment and Commitment Meeting (15/01/2024)</w:t>
        </w:r>
        <w:r>
          <w:rPr>
            <w:noProof/>
            <w:webHidden/>
          </w:rPr>
          <w:tab/>
        </w:r>
        <w:r>
          <w:rPr>
            <w:noProof/>
            <w:webHidden/>
          </w:rPr>
          <w:fldChar w:fldCharType="begin"/>
        </w:r>
        <w:r>
          <w:rPr>
            <w:noProof/>
            <w:webHidden/>
          </w:rPr>
          <w:instrText xml:space="preserve"> PAGEREF _Toc156892374 \h </w:instrText>
        </w:r>
        <w:r>
          <w:rPr>
            <w:noProof/>
            <w:webHidden/>
          </w:rPr>
        </w:r>
        <w:r>
          <w:rPr>
            <w:noProof/>
            <w:webHidden/>
          </w:rPr>
          <w:fldChar w:fldCharType="separate"/>
        </w:r>
        <w:r>
          <w:rPr>
            <w:noProof/>
            <w:webHidden/>
          </w:rPr>
          <w:t>34</w:t>
        </w:r>
        <w:r>
          <w:rPr>
            <w:noProof/>
            <w:webHidden/>
          </w:rPr>
          <w:fldChar w:fldCharType="end"/>
        </w:r>
      </w:hyperlink>
    </w:p>
    <w:p w14:paraId="3B1EAC5A" w14:textId="34D501D4"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5" w:history="1">
        <w:r w:rsidRPr="00D5079E">
          <w:rPr>
            <w:rStyle w:val="Hipervnculo"/>
            <w:noProof/>
          </w:rPr>
          <w:t>5.2</w:t>
        </w:r>
        <w:r>
          <w:rPr>
            <w:rFonts w:asciiTheme="minorHAnsi" w:eastAsiaTheme="minorEastAsia" w:hAnsiTheme="minorHAnsi"/>
            <w:noProof/>
            <w:kern w:val="2"/>
            <w:lang w:val="eu-ES" w:eastAsia="eu-ES"/>
            <w14:ligatures w14:val="standardContextual"/>
          </w:rPr>
          <w:tab/>
        </w:r>
        <w:r w:rsidRPr="00D5079E">
          <w:rPr>
            <w:rStyle w:val="Hipervnculo"/>
            <w:noProof/>
          </w:rPr>
          <w:t>Daily meeting (15/01/2024)</w:t>
        </w:r>
        <w:r>
          <w:rPr>
            <w:noProof/>
            <w:webHidden/>
          </w:rPr>
          <w:tab/>
        </w:r>
        <w:r>
          <w:rPr>
            <w:noProof/>
            <w:webHidden/>
          </w:rPr>
          <w:fldChar w:fldCharType="begin"/>
        </w:r>
        <w:r>
          <w:rPr>
            <w:noProof/>
            <w:webHidden/>
          </w:rPr>
          <w:instrText xml:space="preserve"> PAGEREF _Toc156892375 \h </w:instrText>
        </w:r>
        <w:r>
          <w:rPr>
            <w:noProof/>
            <w:webHidden/>
          </w:rPr>
        </w:r>
        <w:r>
          <w:rPr>
            <w:noProof/>
            <w:webHidden/>
          </w:rPr>
          <w:fldChar w:fldCharType="separate"/>
        </w:r>
        <w:r>
          <w:rPr>
            <w:noProof/>
            <w:webHidden/>
          </w:rPr>
          <w:t>35</w:t>
        </w:r>
        <w:r>
          <w:rPr>
            <w:noProof/>
            <w:webHidden/>
          </w:rPr>
          <w:fldChar w:fldCharType="end"/>
        </w:r>
      </w:hyperlink>
    </w:p>
    <w:p w14:paraId="22C6BC95" w14:textId="25A337D8"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6" w:history="1">
        <w:r w:rsidRPr="00D5079E">
          <w:rPr>
            <w:rStyle w:val="Hipervnculo"/>
            <w:noProof/>
          </w:rPr>
          <w:t>5.3</w:t>
        </w:r>
        <w:r>
          <w:rPr>
            <w:rFonts w:asciiTheme="minorHAnsi" w:eastAsiaTheme="minorEastAsia" w:hAnsiTheme="minorHAnsi"/>
            <w:noProof/>
            <w:kern w:val="2"/>
            <w:lang w:val="eu-ES" w:eastAsia="eu-ES"/>
            <w14:ligatures w14:val="standardContextual"/>
          </w:rPr>
          <w:tab/>
        </w:r>
        <w:r w:rsidRPr="00D5079E">
          <w:rPr>
            <w:rStyle w:val="Hipervnculo"/>
            <w:noProof/>
          </w:rPr>
          <w:t>Daily meeting (16/01/2024)</w:t>
        </w:r>
        <w:r>
          <w:rPr>
            <w:noProof/>
            <w:webHidden/>
          </w:rPr>
          <w:tab/>
        </w:r>
        <w:r>
          <w:rPr>
            <w:noProof/>
            <w:webHidden/>
          </w:rPr>
          <w:fldChar w:fldCharType="begin"/>
        </w:r>
        <w:r>
          <w:rPr>
            <w:noProof/>
            <w:webHidden/>
          </w:rPr>
          <w:instrText xml:space="preserve"> PAGEREF _Toc156892376 \h </w:instrText>
        </w:r>
        <w:r>
          <w:rPr>
            <w:noProof/>
            <w:webHidden/>
          </w:rPr>
        </w:r>
        <w:r>
          <w:rPr>
            <w:noProof/>
            <w:webHidden/>
          </w:rPr>
          <w:fldChar w:fldCharType="separate"/>
        </w:r>
        <w:r>
          <w:rPr>
            <w:noProof/>
            <w:webHidden/>
          </w:rPr>
          <w:t>37</w:t>
        </w:r>
        <w:r>
          <w:rPr>
            <w:noProof/>
            <w:webHidden/>
          </w:rPr>
          <w:fldChar w:fldCharType="end"/>
        </w:r>
      </w:hyperlink>
    </w:p>
    <w:p w14:paraId="3D3D6956" w14:textId="176DC854"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7" w:history="1">
        <w:r w:rsidRPr="00D5079E">
          <w:rPr>
            <w:rStyle w:val="Hipervnculo"/>
            <w:noProof/>
          </w:rPr>
          <w:t>5.4</w:t>
        </w:r>
        <w:r>
          <w:rPr>
            <w:rFonts w:asciiTheme="minorHAnsi" w:eastAsiaTheme="minorEastAsia" w:hAnsiTheme="minorHAnsi"/>
            <w:noProof/>
            <w:kern w:val="2"/>
            <w:lang w:val="eu-ES" w:eastAsia="eu-ES"/>
            <w14:ligatures w14:val="standardContextual"/>
          </w:rPr>
          <w:tab/>
        </w:r>
        <w:r w:rsidRPr="00D5079E">
          <w:rPr>
            <w:rStyle w:val="Hipervnculo"/>
            <w:noProof/>
          </w:rPr>
          <w:t>Daily meeting (17/01/2024)</w:t>
        </w:r>
        <w:r>
          <w:rPr>
            <w:noProof/>
            <w:webHidden/>
          </w:rPr>
          <w:tab/>
        </w:r>
        <w:r>
          <w:rPr>
            <w:noProof/>
            <w:webHidden/>
          </w:rPr>
          <w:fldChar w:fldCharType="begin"/>
        </w:r>
        <w:r>
          <w:rPr>
            <w:noProof/>
            <w:webHidden/>
          </w:rPr>
          <w:instrText xml:space="preserve"> PAGEREF _Toc156892377 \h </w:instrText>
        </w:r>
        <w:r>
          <w:rPr>
            <w:noProof/>
            <w:webHidden/>
          </w:rPr>
        </w:r>
        <w:r>
          <w:rPr>
            <w:noProof/>
            <w:webHidden/>
          </w:rPr>
          <w:fldChar w:fldCharType="separate"/>
        </w:r>
        <w:r>
          <w:rPr>
            <w:noProof/>
            <w:webHidden/>
          </w:rPr>
          <w:t>38</w:t>
        </w:r>
        <w:r>
          <w:rPr>
            <w:noProof/>
            <w:webHidden/>
          </w:rPr>
          <w:fldChar w:fldCharType="end"/>
        </w:r>
      </w:hyperlink>
    </w:p>
    <w:p w14:paraId="77FECD79" w14:textId="27C95CA2"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8" w:history="1">
        <w:r w:rsidRPr="00D5079E">
          <w:rPr>
            <w:rStyle w:val="Hipervnculo"/>
            <w:noProof/>
          </w:rPr>
          <w:t>5.5</w:t>
        </w:r>
        <w:r>
          <w:rPr>
            <w:rFonts w:asciiTheme="minorHAnsi" w:eastAsiaTheme="minorEastAsia" w:hAnsiTheme="minorHAnsi"/>
            <w:noProof/>
            <w:kern w:val="2"/>
            <w:lang w:val="eu-ES" w:eastAsia="eu-ES"/>
            <w14:ligatures w14:val="standardContextual"/>
          </w:rPr>
          <w:tab/>
        </w:r>
        <w:r w:rsidRPr="00D5079E">
          <w:rPr>
            <w:rStyle w:val="Hipervnculo"/>
            <w:noProof/>
          </w:rPr>
          <w:t>Daily meeting (18/01/2024)</w:t>
        </w:r>
        <w:r>
          <w:rPr>
            <w:noProof/>
            <w:webHidden/>
          </w:rPr>
          <w:tab/>
        </w:r>
        <w:r>
          <w:rPr>
            <w:noProof/>
            <w:webHidden/>
          </w:rPr>
          <w:fldChar w:fldCharType="begin"/>
        </w:r>
        <w:r>
          <w:rPr>
            <w:noProof/>
            <w:webHidden/>
          </w:rPr>
          <w:instrText xml:space="preserve"> PAGEREF _Toc156892378 \h </w:instrText>
        </w:r>
        <w:r>
          <w:rPr>
            <w:noProof/>
            <w:webHidden/>
          </w:rPr>
        </w:r>
        <w:r>
          <w:rPr>
            <w:noProof/>
            <w:webHidden/>
          </w:rPr>
          <w:fldChar w:fldCharType="separate"/>
        </w:r>
        <w:r>
          <w:rPr>
            <w:noProof/>
            <w:webHidden/>
          </w:rPr>
          <w:t>40</w:t>
        </w:r>
        <w:r>
          <w:rPr>
            <w:noProof/>
            <w:webHidden/>
          </w:rPr>
          <w:fldChar w:fldCharType="end"/>
        </w:r>
      </w:hyperlink>
    </w:p>
    <w:p w14:paraId="051D94DF" w14:textId="4035026C"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79" w:history="1">
        <w:r w:rsidRPr="00D5079E">
          <w:rPr>
            <w:rStyle w:val="Hipervnculo"/>
            <w:noProof/>
          </w:rPr>
          <w:t>5.6</w:t>
        </w:r>
        <w:r>
          <w:rPr>
            <w:rFonts w:asciiTheme="minorHAnsi" w:eastAsiaTheme="minorEastAsia" w:hAnsiTheme="minorHAnsi"/>
            <w:noProof/>
            <w:kern w:val="2"/>
            <w:lang w:val="eu-ES" w:eastAsia="eu-ES"/>
            <w14:ligatures w14:val="standardContextual"/>
          </w:rPr>
          <w:tab/>
        </w:r>
        <w:r w:rsidRPr="00D5079E">
          <w:rPr>
            <w:rStyle w:val="Hipervnculo"/>
            <w:noProof/>
          </w:rPr>
          <w:t>Daily meeting (19/01/2024)</w:t>
        </w:r>
        <w:r>
          <w:rPr>
            <w:noProof/>
            <w:webHidden/>
          </w:rPr>
          <w:tab/>
        </w:r>
        <w:r>
          <w:rPr>
            <w:noProof/>
            <w:webHidden/>
          </w:rPr>
          <w:fldChar w:fldCharType="begin"/>
        </w:r>
        <w:r>
          <w:rPr>
            <w:noProof/>
            <w:webHidden/>
          </w:rPr>
          <w:instrText xml:space="preserve"> PAGEREF _Toc156892379 \h </w:instrText>
        </w:r>
        <w:r>
          <w:rPr>
            <w:noProof/>
            <w:webHidden/>
          </w:rPr>
        </w:r>
        <w:r>
          <w:rPr>
            <w:noProof/>
            <w:webHidden/>
          </w:rPr>
          <w:fldChar w:fldCharType="separate"/>
        </w:r>
        <w:r>
          <w:rPr>
            <w:noProof/>
            <w:webHidden/>
          </w:rPr>
          <w:t>41</w:t>
        </w:r>
        <w:r>
          <w:rPr>
            <w:noProof/>
            <w:webHidden/>
          </w:rPr>
          <w:fldChar w:fldCharType="end"/>
        </w:r>
      </w:hyperlink>
    </w:p>
    <w:p w14:paraId="5AE4D081" w14:textId="0FFF8A9B" w:rsidR="00993C53" w:rsidRDefault="00993C53">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2380" w:history="1">
        <w:r w:rsidRPr="00D5079E">
          <w:rPr>
            <w:rStyle w:val="Hipervnculo"/>
            <w:noProof/>
          </w:rPr>
          <w:t>6</w:t>
        </w:r>
        <w:r>
          <w:rPr>
            <w:rFonts w:asciiTheme="minorHAnsi" w:eastAsiaTheme="minorEastAsia" w:hAnsiTheme="minorHAnsi"/>
            <w:b w:val="0"/>
            <w:caps w:val="0"/>
            <w:noProof/>
            <w:kern w:val="2"/>
            <w:lang w:val="eu-ES" w:eastAsia="eu-ES"/>
            <w14:ligatures w14:val="standardContextual"/>
          </w:rPr>
          <w:tab/>
        </w:r>
        <w:r w:rsidRPr="00D5079E">
          <w:rPr>
            <w:rStyle w:val="Hipervnculo"/>
            <w:noProof/>
          </w:rPr>
          <w:t>Seventh week (22/01/2024-24/01/2024)</w:t>
        </w:r>
        <w:r>
          <w:rPr>
            <w:noProof/>
            <w:webHidden/>
          </w:rPr>
          <w:tab/>
        </w:r>
        <w:r>
          <w:rPr>
            <w:noProof/>
            <w:webHidden/>
          </w:rPr>
          <w:fldChar w:fldCharType="begin"/>
        </w:r>
        <w:r>
          <w:rPr>
            <w:noProof/>
            <w:webHidden/>
          </w:rPr>
          <w:instrText xml:space="preserve"> PAGEREF _Toc156892380 \h </w:instrText>
        </w:r>
        <w:r>
          <w:rPr>
            <w:noProof/>
            <w:webHidden/>
          </w:rPr>
        </w:r>
        <w:r>
          <w:rPr>
            <w:noProof/>
            <w:webHidden/>
          </w:rPr>
          <w:fldChar w:fldCharType="separate"/>
        </w:r>
        <w:r>
          <w:rPr>
            <w:noProof/>
            <w:webHidden/>
          </w:rPr>
          <w:t>44</w:t>
        </w:r>
        <w:r>
          <w:rPr>
            <w:noProof/>
            <w:webHidden/>
          </w:rPr>
          <w:fldChar w:fldCharType="end"/>
        </w:r>
      </w:hyperlink>
    </w:p>
    <w:p w14:paraId="171FC61F" w14:textId="370B01B6"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81" w:history="1">
        <w:r w:rsidRPr="00D5079E">
          <w:rPr>
            <w:rStyle w:val="Hipervnculo"/>
            <w:noProof/>
          </w:rPr>
          <w:t>6.1</w:t>
        </w:r>
        <w:r>
          <w:rPr>
            <w:rFonts w:asciiTheme="minorHAnsi" w:eastAsiaTheme="minorEastAsia" w:hAnsiTheme="minorHAnsi"/>
            <w:noProof/>
            <w:kern w:val="2"/>
            <w:lang w:val="eu-ES" w:eastAsia="eu-ES"/>
            <w14:ligatures w14:val="standardContextual"/>
          </w:rPr>
          <w:tab/>
        </w:r>
        <w:r w:rsidRPr="00D5079E">
          <w:rPr>
            <w:rStyle w:val="Hipervnculo"/>
            <w:bCs/>
            <w:noProof/>
          </w:rPr>
          <w:t>Replenishment and Commitment Meeting (22/01/2024)</w:t>
        </w:r>
        <w:r>
          <w:rPr>
            <w:noProof/>
            <w:webHidden/>
          </w:rPr>
          <w:tab/>
        </w:r>
        <w:r>
          <w:rPr>
            <w:noProof/>
            <w:webHidden/>
          </w:rPr>
          <w:fldChar w:fldCharType="begin"/>
        </w:r>
        <w:r>
          <w:rPr>
            <w:noProof/>
            <w:webHidden/>
          </w:rPr>
          <w:instrText xml:space="preserve"> PAGEREF _Toc156892381 \h </w:instrText>
        </w:r>
        <w:r>
          <w:rPr>
            <w:noProof/>
            <w:webHidden/>
          </w:rPr>
        </w:r>
        <w:r>
          <w:rPr>
            <w:noProof/>
            <w:webHidden/>
          </w:rPr>
          <w:fldChar w:fldCharType="separate"/>
        </w:r>
        <w:r>
          <w:rPr>
            <w:noProof/>
            <w:webHidden/>
          </w:rPr>
          <w:t>44</w:t>
        </w:r>
        <w:r>
          <w:rPr>
            <w:noProof/>
            <w:webHidden/>
          </w:rPr>
          <w:fldChar w:fldCharType="end"/>
        </w:r>
      </w:hyperlink>
    </w:p>
    <w:p w14:paraId="39006443" w14:textId="0537D00E"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82" w:history="1">
        <w:r w:rsidRPr="00D5079E">
          <w:rPr>
            <w:rStyle w:val="Hipervnculo"/>
            <w:noProof/>
          </w:rPr>
          <w:t>6.2</w:t>
        </w:r>
        <w:r>
          <w:rPr>
            <w:rFonts w:asciiTheme="minorHAnsi" w:eastAsiaTheme="minorEastAsia" w:hAnsiTheme="minorHAnsi"/>
            <w:noProof/>
            <w:kern w:val="2"/>
            <w:lang w:val="eu-ES" w:eastAsia="eu-ES"/>
            <w14:ligatures w14:val="standardContextual"/>
          </w:rPr>
          <w:tab/>
        </w:r>
        <w:r w:rsidRPr="00D5079E">
          <w:rPr>
            <w:rStyle w:val="Hipervnculo"/>
            <w:noProof/>
          </w:rPr>
          <w:t>Daily meeting (22/01/2024)</w:t>
        </w:r>
        <w:r>
          <w:rPr>
            <w:noProof/>
            <w:webHidden/>
          </w:rPr>
          <w:tab/>
        </w:r>
        <w:r>
          <w:rPr>
            <w:noProof/>
            <w:webHidden/>
          </w:rPr>
          <w:fldChar w:fldCharType="begin"/>
        </w:r>
        <w:r>
          <w:rPr>
            <w:noProof/>
            <w:webHidden/>
          </w:rPr>
          <w:instrText xml:space="preserve"> PAGEREF _Toc156892382 \h </w:instrText>
        </w:r>
        <w:r>
          <w:rPr>
            <w:noProof/>
            <w:webHidden/>
          </w:rPr>
        </w:r>
        <w:r>
          <w:rPr>
            <w:noProof/>
            <w:webHidden/>
          </w:rPr>
          <w:fldChar w:fldCharType="separate"/>
        </w:r>
        <w:r>
          <w:rPr>
            <w:noProof/>
            <w:webHidden/>
          </w:rPr>
          <w:t>45</w:t>
        </w:r>
        <w:r>
          <w:rPr>
            <w:noProof/>
            <w:webHidden/>
          </w:rPr>
          <w:fldChar w:fldCharType="end"/>
        </w:r>
      </w:hyperlink>
    </w:p>
    <w:p w14:paraId="5F131F60" w14:textId="645FC9F3"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83" w:history="1">
        <w:r w:rsidRPr="00D5079E">
          <w:rPr>
            <w:rStyle w:val="Hipervnculo"/>
            <w:noProof/>
          </w:rPr>
          <w:t>6.3</w:t>
        </w:r>
        <w:r>
          <w:rPr>
            <w:rFonts w:asciiTheme="minorHAnsi" w:eastAsiaTheme="minorEastAsia" w:hAnsiTheme="minorHAnsi"/>
            <w:noProof/>
            <w:kern w:val="2"/>
            <w:lang w:val="eu-ES" w:eastAsia="eu-ES"/>
            <w14:ligatures w14:val="standardContextual"/>
          </w:rPr>
          <w:tab/>
        </w:r>
        <w:r w:rsidRPr="00D5079E">
          <w:rPr>
            <w:rStyle w:val="Hipervnculo"/>
            <w:noProof/>
          </w:rPr>
          <w:t>Daily meeting (23/01/2024)</w:t>
        </w:r>
        <w:r>
          <w:rPr>
            <w:noProof/>
            <w:webHidden/>
          </w:rPr>
          <w:tab/>
        </w:r>
        <w:r>
          <w:rPr>
            <w:noProof/>
            <w:webHidden/>
          </w:rPr>
          <w:fldChar w:fldCharType="begin"/>
        </w:r>
        <w:r>
          <w:rPr>
            <w:noProof/>
            <w:webHidden/>
          </w:rPr>
          <w:instrText xml:space="preserve"> PAGEREF _Toc156892383 \h </w:instrText>
        </w:r>
        <w:r>
          <w:rPr>
            <w:noProof/>
            <w:webHidden/>
          </w:rPr>
        </w:r>
        <w:r>
          <w:rPr>
            <w:noProof/>
            <w:webHidden/>
          </w:rPr>
          <w:fldChar w:fldCharType="separate"/>
        </w:r>
        <w:r>
          <w:rPr>
            <w:noProof/>
            <w:webHidden/>
          </w:rPr>
          <w:t>47</w:t>
        </w:r>
        <w:r>
          <w:rPr>
            <w:noProof/>
            <w:webHidden/>
          </w:rPr>
          <w:fldChar w:fldCharType="end"/>
        </w:r>
      </w:hyperlink>
    </w:p>
    <w:p w14:paraId="7BA79930" w14:textId="3FA40677"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84" w:history="1">
        <w:r w:rsidRPr="00D5079E">
          <w:rPr>
            <w:rStyle w:val="Hipervnculo"/>
            <w:noProof/>
          </w:rPr>
          <w:t>6.4</w:t>
        </w:r>
        <w:r>
          <w:rPr>
            <w:rFonts w:asciiTheme="minorHAnsi" w:eastAsiaTheme="minorEastAsia" w:hAnsiTheme="minorHAnsi"/>
            <w:noProof/>
            <w:kern w:val="2"/>
            <w:lang w:val="eu-ES" w:eastAsia="eu-ES"/>
            <w14:ligatures w14:val="standardContextual"/>
          </w:rPr>
          <w:tab/>
        </w:r>
        <w:r w:rsidRPr="00D5079E">
          <w:rPr>
            <w:rStyle w:val="Hipervnculo"/>
            <w:noProof/>
          </w:rPr>
          <w:t>Daily meeting (24/01/2024)</w:t>
        </w:r>
        <w:r>
          <w:rPr>
            <w:noProof/>
            <w:webHidden/>
          </w:rPr>
          <w:tab/>
        </w:r>
        <w:r>
          <w:rPr>
            <w:noProof/>
            <w:webHidden/>
          </w:rPr>
          <w:fldChar w:fldCharType="begin"/>
        </w:r>
        <w:r>
          <w:rPr>
            <w:noProof/>
            <w:webHidden/>
          </w:rPr>
          <w:instrText xml:space="preserve"> PAGEREF _Toc156892384 \h </w:instrText>
        </w:r>
        <w:r>
          <w:rPr>
            <w:noProof/>
            <w:webHidden/>
          </w:rPr>
        </w:r>
        <w:r>
          <w:rPr>
            <w:noProof/>
            <w:webHidden/>
          </w:rPr>
          <w:fldChar w:fldCharType="separate"/>
        </w:r>
        <w:r>
          <w:rPr>
            <w:noProof/>
            <w:webHidden/>
          </w:rPr>
          <w:t>49</w:t>
        </w:r>
        <w:r>
          <w:rPr>
            <w:noProof/>
            <w:webHidden/>
          </w:rPr>
          <w:fldChar w:fldCharType="end"/>
        </w:r>
      </w:hyperlink>
    </w:p>
    <w:p w14:paraId="67ACB52E" w14:textId="60CE1C1B"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85" w:history="1">
        <w:r w:rsidRPr="00D5079E">
          <w:rPr>
            <w:rStyle w:val="Hipervnculo"/>
            <w:noProof/>
          </w:rPr>
          <w:t>6.5</w:t>
        </w:r>
        <w:r>
          <w:rPr>
            <w:rFonts w:asciiTheme="minorHAnsi" w:eastAsiaTheme="minorEastAsia" w:hAnsiTheme="minorHAnsi"/>
            <w:noProof/>
            <w:kern w:val="2"/>
            <w:lang w:val="eu-ES" w:eastAsia="eu-ES"/>
            <w14:ligatures w14:val="standardContextual"/>
          </w:rPr>
          <w:tab/>
        </w:r>
        <w:r w:rsidRPr="00D5079E">
          <w:rPr>
            <w:rStyle w:val="Hipervnculo"/>
            <w:noProof/>
          </w:rPr>
          <w:t>Service delivery meeting (24/01/2024)</w:t>
        </w:r>
        <w:r>
          <w:rPr>
            <w:noProof/>
            <w:webHidden/>
          </w:rPr>
          <w:tab/>
        </w:r>
        <w:r>
          <w:rPr>
            <w:noProof/>
            <w:webHidden/>
          </w:rPr>
          <w:fldChar w:fldCharType="begin"/>
        </w:r>
        <w:r>
          <w:rPr>
            <w:noProof/>
            <w:webHidden/>
          </w:rPr>
          <w:instrText xml:space="preserve"> PAGEREF _Toc156892385 \h </w:instrText>
        </w:r>
        <w:r>
          <w:rPr>
            <w:noProof/>
            <w:webHidden/>
          </w:rPr>
        </w:r>
        <w:r>
          <w:rPr>
            <w:noProof/>
            <w:webHidden/>
          </w:rPr>
          <w:fldChar w:fldCharType="separate"/>
        </w:r>
        <w:r>
          <w:rPr>
            <w:noProof/>
            <w:webHidden/>
          </w:rPr>
          <w:t>50</w:t>
        </w:r>
        <w:r>
          <w:rPr>
            <w:noProof/>
            <w:webHidden/>
          </w:rPr>
          <w:fldChar w:fldCharType="end"/>
        </w:r>
      </w:hyperlink>
    </w:p>
    <w:p w14:paraId="67AF9188" w14:textId="7CCCABB6" w:rsidR="00993C53" w:rsidRDefault="00993C53">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2386" w:history="1">
        <w:r w:rsidRPr="00D5079E">
          <w:rPr>
            <w:rStyle w:val="Hipervnculo"/>
            <w:noProof/>
          </w:rPr>
          <w:t>6.6</w:t>
        </w:r>
        <w:r>
          <w:rPr>
            <w:rFonts w:asciiTheme="minorHAnsi" w:eastAsiaTheme="minorEastAsia" w:hAnsiTheme="minorHAnsi"/>
            <w:noProof/>
            <w:kern w:val="2"/>
            <w:lang w:val="eu-ES" w:eastAsia="eu-ES"/>
            <w14:ligatures w14:val="standardContextual"/>
          </w:rPr>
          <w:tab/>
        </w:r>
        <w:r w:rsidRPr="00D5079E">
          <w:rPr>
            <w:rStyle w:val="Hipervnculo"/>
            <w:noProof/>
          </w:rPr>
          <w:t>Strategy review meeting (24/01/2024)</w:t>
        </w:r>
        <w:r>
          <w:rPr>
            <w:noProof/>
            <w:webHidden/>
          </w:rPr>
          <w:tab/>
        </w:r>
        <w:r>
          <w:rPr>
            <w:noProof/>
            <w:webHidden/>
          </w:rPr>
          <w:fldChar w:fldCharType="begin"/>
        </w:r>
        <w:r>
          <w:rPr>
            <w:noProof/>
            <w:webHidden/>
          </w:rPr>
          <w:instrText xml:space="preserve"> PAGEREF _Toc156892386 \h </w:instrText>
        </w:r>
        <w:r>
          <w:rPr>
            <w:noProof/>
            <w:webHidden/>
          </w:rPr>
        </w:r>
        <w:r>
          <w:rPr>
            <w:noProof/>
            <w:webHidden/>
          </w:rPr>
          <w:fldChar w:fldCharType="separate"/>
        </w:r>
        <w:r>
          <w:rPr>
            <w:noProof/>
            <w:webHidden/>
          </w:rPr>
          <w:t>53</w:t>
        </w:r>
        <w:r>
          <w:rPr>
            <w:noProof/>
            <w:webHidden/>
          </w:rPr>
          <w:fldChar w:fldCharType="end"/>
        </w:r>
      </w:hyperlink>
    </w:p>
    <w:p w14:paraId="2E862592" w14:textId="556EF6DB" w:rsidR="001B7F33" w:rsidRPr="00C578B8" w:rsidRDefault="004D5EEA" w:rsidP="004724D5">
      <w:pPr>
        <w:rPr>
          <w:caps/>
        </w:rPr>
        <w:sectPr w:rsidR="001B7F33" w:rsidRPr="00C578B8" w:rsidSect="009A14D8">
          <w:headerReference w:type="even" r:id="rId17"/>
          <w:headerReference w:type="default" r:id="rId18"/>
          <w:footerReference w:type="even" r:id="rId19"/>
          <w:footerReference w:type="default" r:id="rId20"/>
          <w:footerReference w:type="first" r:id="rId21"/>
          <w:pgSz w:w="11906" w:h="16838"/>
          <w:pgMar w:top="1440" w:right="1440" w:bottom="1440" w:left="1440" w:header="720" w:footer="720" w:gutter="0"/>
          <w:pgNumType w:fmt="upperRoman" w:start="1"/>
          <w:cols w:space="720"/>
          <w:docGrid w:linePitch="360"/>
        </w:sectPr>
      </w:pPr>
      <w:r w:rsidRPr="00C578B8">
        <w:rPr>
          <w:b/>
          <w:caps/>
        </w:rPr>
        <w:fldChar w:fldCharType="end"/>
      </w:r>
    </w:p>
    <w:p w14:paraId="6B5C1A45" w14:textId="2F655007" w:rsidR="004724D5" w:rsidRPr="00C578B8" w:rsidRDefault="003F1C91" w:rsidP="00181B67">
      <w:pPr>
        <w:pStyle w:val="Ttulo1"/>
        <w:numPr>
          <w:ilvl w:val="0"/>
          <w:numId w:val="0"/>
        </w:numPr>
      </w:pPr>
      <w:bookmarkStart w:id="2" w:name="_Toc86850231"/>
      <w:bookmarkStart w:id="3" w:name="_Toc156892351"/>
      <w:r w:rsidRPr="00C578B8">
        <w:lastRenderedPageBreak/>
        <w:t>Figure index</w:t>
      </w:r>
      <w:bookmarkEnd w:id="2"/>
      <w:bookmarkEnd w:id="3"/>
    </w:p>
    <w:p w14:paraId="7991EADC" w14:textId="5E17FCA0" w:rsidR="008F06DB" w:rsidRDefault="00C16E8B">
      <w:pPr>
        <w:pStyle w:val="Tabladeilustraciones"/>
        <w:rPr>
          <w:rFonts w:asciiTheme="minorHAnsi" w:eastAsiaTheme="minorEastAsia" w:hAnsiTheme="minorHAnsi"/>
          <w:noProof/>
          <w:kern w:val="2"/>
          <w:lang w:val="eu-ES" w:eastAsia="eu-ES"/>
          <w14:ligatures w14:val="standardContextual"/>
        </w:rPr>
      </w:pPr>
      <w:r w:rsidRPr="00C578B8">
        <w:fldChar w:fldCharType="begin"/>
      </w:r>
      <w:r w:rsidRPr="00C578B8">
        <w:instrText xml:space="preserve"> TOC \h \z \c "Figure" </w:instrText>
      </w:r>
      <w:r w:rsidRPr="00C578B8">
        <w:fldChar w:fldCharType="separate"/>
      </w:r>
      <w:hyperlink w:anchor="_Toc156892455" w:history="1">
        <w:r w:rsidR="008F06DB" w:rsidRPr="00AC2A34">
          <w:rPr>
            <w:rStyle w:val="Hipervnculo"/>
            <w:noProof/>
          </w:rPr>
          <w:t>3</w:t>
        </w:r>
        <w:r w:rsidR="008F06DB" w:rsidRPr="00AC2A34">
          <w:rPr>
            <w:rStyle w:val="Hipervnculo"/>
            <w:noProof/>
          </w:rPr>
          <w:noBreakHyphen/>
          <w:t>1. Figure: Lead time (21/12/2023)</w:t>
        </w:r>
        <w:r w:rsidR="008F06DB">
          <w:rPr>
            <w:noProof/>
            <w:webHidden/>
          </w:rPr>
          <w:tab/>
        </w:r>
        <w:r w:rsidR="008F06DB">
          <w:rPr>
            <w:noProof/>
            <w:webHidden/>
          </w:rPr>
          <w:fldChar w:fldCharType="begin"/>
        </w:r>
        <w:r w:rsidR="008F06DB">
          <w:rPr>
            <w:noProof/>
            <w:webHidden/>
          </w:rPr>
          <w:instrText xml:space="preserve"> PAGEREF _Toc156892455 \h </w:instrText>
        </w:r>
        <w:r w:rsidR="008F06DB">
          <w:rPr>
            <w:noProof/>
            <w:webHidden/>
          </w:rPr>
        </w:r>
        <w:r w:rsidR="008F06DB">
          <w:rPr>
            <w:noProof/>
            <w:webHidden/>
          </w:rPr>
          <w:fldChar w:fldCharType="separate"/>
        </w:r>
        <w:r w:rsidR="008F06DB">
          <w:rPr>
            <w:noProof/>
            <w:webHidden/>
          </w:rPr>
          <w:t>19</w:t>
        </w:r>
        <w:r w:rsidR="008F06DB">
          <w:rPr>
            <w:noProof/>
            <w:webHidden/>
          </w:rPr>
          <w:fldChar w:fldCharType="end"/>
        </w:r>
      </w:hyperlink>
    </w:p>
    <w:p w14:paraId="6DEBE464" w14:textId="368FBD37" w:rsidR="008F06DB" w:rsidRDefault="008F06DB">
      <w:pPr>
        <w:pStyle w:val="Tabladeilustraciones"/>
        <w:rPr>
          <w:rFonts w:asciiTheme="minorHAnsi" w:eastAsiaTheme="minorEastAsia" w:hAnsiTheme="minorHAnsi"/>
          <w:noProof/>
          <w:kern w:val="2"/>
          <w:lang w:val="eu-ES" w:eastAsia="eu-ES"/>
          <w14:ligatures w14:val="standardContextual"/>
        </w:rPr>
      </w:pPr>
      <w:hyperlink w:anchor="_Toc156892456" w:history="1">
        <w:r w:rsidRPr="00AC2A34">
          <w:rPr>
            <w:rStyle w:val="Hipervnculo"/>
            <w:noProof/>
          </w:rPr>
          <w:t>3</w:t>
        </w:r>
        <w:r w:rsidRPr="00AC2A34">
          <w:rPr>
            <w:rStyle w:val="Hipervnculo"/>
            <w:noProof/>
          </w:rPr>
          <w:noBreakHyphen/>
          <w:t>2. Figure: Gantt diagram (21/12/2023)</w:t>
        </w:r>
        <w:r>
          <w:rPr>
            <w:noProof/>
            <w:webHidden/>
          </w:rPr>
          <w:tab/>
        </w:r>
        <w:r>
          <w:rPr>
            <w:noProof/>
            <w:webHidden/>
          </w:rPr>
          <w:fldChar w:fldCharType="begin"/>
        </w:r>
        <w:r>
          <w:rPr>
            <w:noProof/>
            <w:webHidden/>
          </w:rPr>
          <w:instrText xml:space="preserve"> PAGEREF _Toc156892456 \h </w:instrText>
        </w:r>
        <w:r>
          <w:rPr>
            <w:noProof/>
            <w:webHidden/>
          </w:rPr>
        </w:r>
        <w:r>
          <w:rPr>
            <w:noProof/>
            <w:webHidden/>
          </w:rPr>
          <w:fldChar w:fldCharType="separate"/>
        </w:r>
        <w:r>
          <w:rPr>
            <w:noProof/>
            <w:webHidden/>
          </w:rPr>
          <w:t>20</w:t>
        </w:r>
        <w:r>
          <w:rPr>
            <w:noProof/>
            <w:webHidden/>
          </w:rPr>
          <w:fldChar w:fldCharType="end"/>
        </w:r>
      </w:hyperlink>
    </w:p>
    <w:p w14:paraId="0DA5D4E1" w14:textId="5AAA2CA8" w:rsidR="008F06DB" w:rsidRDefault="008F06DB">
      <w:pPr>
        <w:pStyle w:val="Tabladeilustraciones"/>
        <w:rPr>
          <w:rFonts w:asciiTheme="minorHAnsi" w:eastAsiaTheme="minorEastAsia" w:hAnsiTheme="minorHAnsi"/>
          <w:noProof/>
          <w:kern w:val="2"/>
          <w:lang w:val="eu-ES" w:eastAsia="eu-ES"/>
          <w14:ligatures w14:val="standardContextual"/>
        </w:rPr>
      </w:pPr>
      <w:hyperlink w:anchor="_Toc156892457" w:history="1">
        <w:r w:rsidRPr="00AC2A34">
          <w:rPr>
            <w:rStyle w:val="Hipervnculo"/>
            <w:noProof/>
          </w:rPr>
          <w:t>4</w:t>
        </w:r>
        <w:r w:rsidRPr="00AC2A34">
          <w:rPr>
            <w:rStyle w:val="Hipervnculo"/>
            <w:noProof/>
          </w:rPr>
          <w:noBreakHyphen/>
          <w:t>1. Figure: Lead time (08/01/2024)</w:t>
        </w:r>
        <w:r>
          <w:rPr>
            <w:noProof/>
            <w:webHidden/>
          </w:rPr>
          <w:tab/>
        </w:r>
        <w:r>
          <w:rPr>
            <w:noProof/>
            <w:webHidden/>
          </w:rPr>
          <w:fldChar w:fldCharType="begin"/>
        </w:r>
        <w:r>
          <w:rPr>
            <w:noProof/>
            <w:webHidden/>
          </w:rPr>
          <w:instrText xml:space="preserve"> PAGEREF _Toc156892457 \h </w:instrText>
        </w:r>
        <w:r>
          <w:rPr>
            <w:noProof/>
            <w:webHidden/>
          </w:rPr>
        </w:r>
        <w:r>
          <w:rPr>
            <w:noProof/>
            <w:webHidden/>
          </w:rPr>
          <w:fldChar w:fldCharType="separate"/>
        </w:r>
        <w:r>
          <w:rPr>
            <w:noProof/>
            <w:webHidden/>
          </w:rPr>
          <w:t>22</w:t>
        </w:r>
        <w:r>
          <w:rPr>
            <w:noProof/>
            <w:webHidden/>
          </w:rPr>
          <w:fldChar w:fldCharType="end"/>
        </w:r>
      </w:hyperlink>
    </w:p>
    <w:p w14:paraId="2DE47BA7" w14:textId="5F93D875" w:rsidR="008F06DB" w:rsidRDefault="008F06DB">
      <w:pPr>
        <w:pStyle w:val="Tabladeilustraciones"/>
        <w:rPr>
          <w:rFonts w:asciiTheme="minorHAnsi" w:eastAsiaTheme="minorEastAsia" w:hAnsiTheme="minorHAnsi"/>
          <w:noProof/>
          <w:kern w:val="2"/>
          <w:lang w:val="eu-ES" w:eastAsia="eu-ES"/>
          <w14:ligatures w14:val="standardContextual"/>
        </w:rPr>
      </w:pPr>
      <w:hyperlink w:anchor="_Toc156892458" w:history="1">
        <w:r w:rsidRPr="00AC2A34">
          <w:rPr>
            <w:rStyle w:val="Hipervnculo"/>
            <w:noProof/>
          </w:rPr>
          <w:t>4</w:t>
        </w:r>
        <w:r w:rsidRPr="00AC2A34">
          <w:rPr>
            <w:rStyle w:val="Hipervnculo"/>
            <w:noProof/>
          </w:rPr>
          <w:noBreakHyphen/>
          <w:t>2. Figure: Gantt diagram (08/01/2024)</w:t>
        </w:r>
        <w:r>
          <w:rPr>
            <w:noProof/>
            <w:webHidden/>
          </w:rPr>
          <w:tab/>
        </w:r>
        <w:r>
          <w:rPr>
            <w:noProof/>
            <w:webHidden/>
          </w:rPr>
          <w:fldChar w:fldCharType="begin"/>
        </w:r>
        <w:r>
          <w:rPr>
            <w:noProof/>
            <w:webHidden/>
          </w:rPr>
          <w:instrText xml:space="preserve"> PAGEREF _Toc156892458 \h </w:instrText>
        </w:r>
        <w:r>
          <w:rPr>
            <w:noProof/>
            <w:webHidden/>
          </w:rPr>
        </w:r>
        <w:r>
          <w:rPr>
            <w:noProof/>
            <w:webHidden/>
          </w:rPr>
          <w:fldChar w:fldCharType="separate"/>
        </w:r>
        <w:r>
          <w:rPr>
            <w:noProof/>
            <w:webHidden/>
          </w:rPr>
          <w:t>23</w:t>
        </w:r>
        <w:r>
          <w:rPr>
            <w:noProof/>
            <w:webHidden/>
          </w:rPr>
          <w:fldChar w:fldCharType="end"/>
        </w:r>
      </w:hyperlink>
    </w:p>
    <w:p w14:paraId="31688D2F" w14:textId="18FF4C5B" w:rsidR="008F06DB" w:rsidRDefault="008F06DB">
      <w:pPr>
        <w:pStyle w:val="Tabladeilustraciones"/>
        <w:rPr>
          <w:rFonts w:asciiTheme="minorHAnsi" w:eastAsiaTheme="minorEastAsia" w:hAnsiTheme="minorHAnsi"/>
          <w:noProof/>
          <w:kern w:val="2"/>
          <w:lang w:val="eu-ES" w:eastAsia="eu-ES"/>
          <w14:ligatures w14:val="standardContextual"/>
        </w:rPr>
      </w:pPr>
      <w:hyperlink w:anchor="_Toc156892459" w:history="1">
        <w:r w:rsidRPr="00AC2A34">
          <w:rPr>
            <w:rStyle w:val="Hipervnculo"/>
            <w:noProof/>
          </w:rPr>
          <w:t>6</w:t>
        </w:r>
        <w:r w:rsidRPr="00AC2A34">
          <w:rPr>
            <w:rStyle w:val="Hipervnculo"/>
            <w:noProof/>
          </w:rPr>
          <w:noBreakHyphen/>
          <w:t>1. Figure: Final lead time (24/01/2024)</w:t>
        </w:r>
        <w:r>
          <w:rPr>
            <w:noProof/>
            <w:webHidden/>
          </w:rPr>
          <w:tab/>
        </w:r>
        <w:r>
          <w:rPr>
            <w:noProof/>
            <w:webHidden/>
          </w:rPr>
          <w:fldChar w:fldCharType="begin"/>
        </w:r>
        <w:r>
          <w:rPr>
            <w:noProof/>
            <w:webHidden/>
          </w:rPr>
          <w:instrText xml:space="preserve"> PAGEREF _Toc156892459 \h </w:instrText>
        </w:r>
        <w:r>
          <w:rPr>
            <w:noProof/>
            <w:webHidden/>
          </w:rPr>
        </w:r>
        <w:r>
          <w:rPr>
            <w:noProof/>
            <w:webHidden/>
          </w:rPr>
          <w:fldChar w:fldCharType="separate"/>
        </w:r>
        <w:r>
          <w:rPr>
            <w:noProof/>
            <w:webHidden/>
          </w:rPr>
          <w:t>52</w:t>
        </w:r>
        <w:r>
          <w:rPr>
            <w:noProof/>
            <w:webHidden/>
          </w:rPr>
          <w:fldChar w:fldCharType="end"/>
        </w:r>
      </w:hyperlink>
    </w:p>
    <w:p w14:paraId="12FD23E9" w14:textId="3BBE2C44" w:rsidR="008F06DB" w:rsidRDefault="008F06DB">
      <w:pPr>
        <w:pStyle w:val="Tabladeilustraciones"/>
        <w:rPr>
          <w:rFonts w:asciiTheme="minorHAnsi" w:eastAsiaTheme="minorEastAsia" w:hAnsiTheme="minorHAnsi"/>
          <w:noProof/>
          <w:kern w:val="2"/>
          <w:lang w:val="eu-ES" w:eastAsia="eu-ES"/>
          <w14:ligatures w14:val="standardContextual"/>
        </w:rPr>
      </w:pPr>
      <w:hyperlink w:anchor="_Toc156892460" w:history="1">
        <w:r w:rsidRPr="00AC2A34">
          <w:rPr>
            <w:rStyle w:val="Hipervnculo"/>
            <w:noProof/>
          </w:rPr>
          <w:t>6</w:t>
        </w:r>
        <w:r w:rsidRPr="00AC2A34">
          <w:rPr>
            <w:rStyle w:val="Hipervnculo"/>
            <w:noProof/>
          </w:rPr>
          <w:noBreakHyphen/>
          <w:t>2. Figure: Final Gantt diagram (24/01/2024)</w:t>
        </w:r>
        <w:r>
          <w:rPr>
            <w:noProof/>
            <w:webHidden/>
          </w:rPr>
          <w:tab/>
        </w:r>
        <w:r>
          <w:rPr>
            <w:noProof/>
            <w:webHidden/>
          </w:rPr>
          <w:fldChar w:fldCharType="begin"/>
        </w:r>
        <w:r>
          <w:rPr>
            <w:noProof/>
            <w:webHidden/>
          </w:rPr>
          <w:instrText xml:space="preserve"> PAGEREF _Toc156892460 \h </w:instrText>
        </w:r>
        <w:r>
          <w:rPr>
            <w:noProof/>
            <w:webHidden/>
          </w:rPr>
        </w:r>
        <w:r>
          <w:rPr>
            <w:noProof/>
            <w:webHidden/>
          </w:rPr>
          <w:fldChar w:fldCharType="separate"/>
        </w:r>
        <w:r>
          <w:rPr>
            <w:noProof/>
            <w:webHidden/>
          </w:rPr>
          <w:t>53</w:t>
        </w:r>
        <w:r>
          <w:rPr>
            <w:noProof/>
            <w:webHidden/>
          </w:rPr>
          <w:fldChar w:fldCharType="end"/>
        </w:r>
      </w:hyperlink>
    </w:p>
    <w:p w14:paraId="14576156" w14:textId="418B3A19" w:rsidR="008F06DB" w:rsidRDefault="008F06DB">
      <w:pPr>
        <w:pStyle w:val="Tabladeilustraciones"/>
        <w:rPr>
          <w:rFonts w:asciiTheme="minorHAnsi" w:eastAsiaTheme="minorEastAsia" w:hAnsiTheme="minorHAnsi"/>
          <w:noProof/>
          <w:kern w:val="2"/>
          <w:lang w:val="eu-ES" w:eastAsia="eu-ES"/>
          <w14:ligatures w14:val="standardContextual"/>
        </w:rPr>
      </w:pPr>
      <w:hyperlink w:anchor="_Toc156892461" w:history="1">
        <w:r w:rsidRPr="00AC2A34">
          <w:rPr>
            <w:rStyle w:val="Hipervnculo"/>
            <w:noProof/>
          </w:rPr>
          <w:t>6</w:t>
        </w:r>
        <w:r w:rsidRPr="00AC2A34">
          <w:rPr>
            <w:rStyle w:val="Hipervnculo"/>
            <w:noProof/>
          </w:rPr>
          <w:noBreakHyphen/>
          <w:t>3. Figure: WIP limit graph (24/01/2024)</w:t>
        </w:r>
        <w:r>
          <w:rPr>
            <w:noProof/>
            <w:webHidden/>
          </w:rPr>
          <w:tab/>
        </w:r>
        <w:r>
          <w:rPr>
            <w:noProof/>
            <w:webHidden/>
          </w:rPr>
          <w:fldChar w:fldCharType="begin"/>
        </w:r>
        <w:r>
          <w:rPr>
            <w:noProof/>
            <w:webHidden/>
          </w:rPr>
          <w:instrText xml:space="preserve"> PAGEREF _Toc156892461 \h </w:instrText>
        </w:r>
        <w:r>
          <w:rPr>
            <w:noProof/>
            <w:webHidden/>
          </w:rPr>
        </w:r>
        <w:r>
          <w:rPr>
            <w:noProof/>
            <w:webHidden/>
          </w:rPr>
          <w:fldChar w:fldCharType="separate"/>
        </w:r>
        <w:r>
          <w:rPr>
            <w:noProof/>
            <w:webHidden/>
          </w:rPr>
          <w:t>55</w:t>
        </w:r>
        <w:r>
          <w:rPr>
            <w:noProof/>
            <w:webHidden/>
          </w:rPr>
          <w:fldChar w:fldCharType="end"/>
        </w:r>
      </w:hyperlink>
    </w:p>
    <w:p w14:paraId="0BFAFC2A" w14:textId="773DE2DA" w:rsidR="005A03D1" w:rsidRPr="00C578B8" w:rsidRDefault="00C16E8B" w:rsidP="003C5175">
      <w:r w:rsidRPr="00C578B8">
        <w:fldChar w:fldCharType="end"/>
      </w:r>
    </w:p>
    <w:p w14:paraId="20AA1F38" w14:textId="61014034" w:rsidR="00BF51D0" w:rsidRPr="00C578B8" w:rsidRDefault="00BF51D0" w:rsidP="00CF70C4">
      <w:pPr>
        <w:pStyle w:val="Tabladeilustraciones"/>
        <w:rPr>
          <w:rStyle w:val="Hipervnculo"/>
          <w:rFonts w:eastAsiaTheme="majorEastAsia" w:cstheme="majorBidi"/>
          <w:b/>
          <w:caps/>
          <w:color w:val="auto"/>
          <w:sz w:val="32"/>
          <w:szCs w:val="32"/>
          <w:u w:val="none"/>
        </w:rPr>
        <w:sectPr w:rsidR="00BF51D0" w:rsidRPr="00C578B8" w:rsidSect="009A14D8">
          <w:headerReference w:type="even" r:id="rId22"/>
          <w:footerReference w:type="even" r:id="rId23"/>
          <w:footerReference w:type="default" r:id="rId24"/>
          <w:footerReference w:type="first" r:id="rId25"/>
          <w:pgSz w:w="11906" w:h="16838"/>
          <w:pgMar w:top="1440" w:right="1440" w:bottom="1440" w:left="1440" w:header="720" w:footer="720" w:gutter="0"/>
          <w:pgNumType w:fmt="upperRoman"/>
          <w:cols w:space="720"/>
          <w:docGrid w:linePitch="360"/>
        </w:sectPr>
      </w:pPr>
    </w:p>
    <w:p w14:paraId="2BA00BF2" w14:textId="768E329F" w:rsidR="007C2BEF" w:rsidRPr="00C578B8" w:rsidRDefault="007C2BEF" w:rsidP="00181B67">
      <w:pPr>
        <w:pStyle w:val="Ttulo1"/>
      </w:pPr>
      <w:bookmarkStart w:id="4" w:name="_Toc156892352"/>
      <w:r w:rsidRPr="00C578B8">
        <w:lastRenderedPageBreak/>
        <w:t>Initial meeting</w:t>
      </w:r>
      <w:bookmarkEnd w:id="4"/>
    </w:p>
    <w:p w14:paraId="7B3356E7" w14:textId="48DD9669" w:rsidR="007C2BEF" w:rsidRPr="00C578B8" w:rsidRDefault="007C2BEF" w:rsidP="007C2BEF">
      <w:r w:rsidRPr="00C578B8">
        <w:rPr>
          <w:b/>
          <w:bCs/>
        </w:rPr>
        <w:t>Date</w:t>
      </w:r>
      <w:r w:rsidRPr="00C578B8">
        <w:t>: 04-12-2023</w:t>
      </w:r>
    </w:p>
    <w:p w14:paraId="7B99DCF1" w14:textId="77777777" w:rsidR="007C2BEF" w:rsidRPr="00C578B8" w:rsidRDefault="007C2BEF" w:rsidP="007C2BEF">
      <w:r w:rsidRPr="00C578B8">
        <w:rPr>
          <w:b/>
          <w:bCs/>
        </w:rPr>
        <w:t>Time</w:t>
      </w:r>
      <w:r w:rsidRPr="00C578B8">
        <w:t>: From 8:00 to 8:30</w:t>
      </w:r>
    </w:p>
    <w:p w14:paraId="58BE01A9" w14:textId="77777777" w:rsidR="007C2BEF" w:rsidRPr="00C578B8" w:rsidRDefault="007C2BEF" w:rsidP="007C2BEF">
      <w:r w:rsidRPr="00C578B8">
        <w:rPr>
          <w:b/>
          <w:bCs/>
        </w:rPr>
        <w:t>Location</w:t>
      </w:r>
      <w:r w:rsidRPr="00C578B8">
        <w:t>: Mondragon University 11310 </w:t>
      </w:r>
    </w:p>
    <w:p w14:paraId="0C5290D5" w14:textId="77777777" w:rsidR="007C2BEF" w:rsidRPr="00C578B8" w:rsidRDefault="007C2BEF" w:rsidP="007C2BEF">
      <w:r w:rsidRPr="00C578B8">
        <w:rPr>
          <w:b/>
          <w:bCs/>
        </w:rPr>
        <w:t>Attendees</w:t>
      </w:r>
      <w:r w:rsidRPr="00C578B8">
        <w:t>:</w:t>
      </w:r>
    </w:p>
    <w:p w14:paraId="568AE616" w14:textId="77777777" w:rsidR="007C2BEF" w:rsidRPr="00C578B8" w:rsidRDefault="007C2BEF" w:rsidP="007C2BEF">
      <w:pPr>
        <w:numPr>
          <w:ilvl w:val="0"/>
          <w:numId w:val="3"/>
        </w:numPr>
      </w:pPr>
      <w:r w:rsidRPr="00C578B8">
        <w:t>Service Delivery Manager: Unai</w:t>
      </w:r>
    </w:p>
    <w:p w14:paraId="29A9C85D" w14:textId="77777777" w:rsidR="007C2BEF" w:rsidRPr="00C578B8" w:rsidRDefault="007C2BEF" w:rsidP="007C2BEF">
      <w:pPr>
        <w:numPr>
          <w:ilvl w:val="0"/>
          <w:numId w:val="3"/>
        </w:numPr>
      </w:pPr>
      <w:r w:rsidRPr="00C578B8">
        <w:t>Service Request Manager: Peru</w:t>
      </w:r>
    </w:p>
    <w:p w14:paraId="7178609D" w14:textId="77777777" w:rsidR="007C2BEF" w:rsidRPr="00C578B8" w:rsidRDefault="007C2BEF" w:rsidP="007C2BEF">
      <w:pPr>
        <w:numPr>
          <w:ilvl w:val="0"/>
          <w:numId w:val="3"/>
        </w:numPr>
      </w:pPr>
      <w:r w:rsidRPr="00C578B8">
        <w:t>Team: Xabat, Andoni and Julen</w:t>
      </w:r>
    </w:p>
    <w:p w14:paraId="321F5628" w14:textId="77777777" w:rsidR="007C2BEF" w:rsidRPr="00C578B8" w:rsidRDefault="007C2BEF" w:rsidP="007C2BEF">
      <w:r w:rsidRPr="00C578B8">
        <w:rPr>
          <w:b/>
          <w:bCs/>
        </w:rPr>
        <w:t>Agenda</w:t>
      </w:r>
      <w:r w:rsidRPr="00C578B8">
        <w:t>:</w:t>
      </w:r>
    </w:p>
    <w:p w14:paraId="37A357D6" w14:textId="680B1FF6" w:rsidR="007C2BEF" w:rsidRPr="00C578B8" w:rsidRDefault="007C1071" w:rsidP="007C2BEF">
      <w:pPr>
        <w:numPr>
          <w:ilvl w:val="0"/>
          <w:numId w:val="3"/>
        </w:numPr>
      </w:pPr>
      <w:r w:rsidRPr="00C578B8">
        <w:t>Introduction and d</w:t>
      </w:r>
      <w:r w:rsidR="007C2BEF" w:rsidRPr="00C578B8">
        <w:t xml:space="preserve">efinition of the </w:t>
      </w:r>
      <w:r w:rsidRPr="00C578B8">
        <w:t>p</w:t>
      </w:r>
      <w:r w:rsidR="007C2BEF" w:rsidRPr="00C578B8">
        <w:t>roject</w:t>
      </w:r>
    </w:p>
    <w:p w14:paraId="106D79D9" w14:textId="6F80CDDC" w:rsidR="007C2BEF" w:rsidRPr="00C578B8" w:rsidRDefault="007C1071" w:rsidP="007C2BEF">
      <w:pPr>
        <w:numPr>
          <w:ilvl w:val="0"/>
          <w:numId w:val="3"/>
        </w:numPr>
      </w:pPr>
      <w:r w:rsidRPr="00C578B8">
        <w:t>Kanban roles and r</w:t>
      </w:r>
      <w:r w:rsidR="007C2BEF" w:rsidRPr="00C578B8">
        <w:t>esponsibilities</w:t>
      </w:r>
    </w:p>
    <w:p w14:paraId="52E829C9" w14:textId="67E730A3" w:rsidR="007C2BEF" w:rsidRPr="00C578B8" w:rsidRDefault="007C2BEF" w:rsidP="007C2BEF">
      <w:pPr>
        <w:numPr>
          <w:ilvl w:val="0"/>
          <w:numId w:val="3"/>
        </w:numPr>
      </w:pPr>
      <w:r w:rsidRPr="00C578B8">
        <w:t xml:space="preserve">Product </w:t>
      </w:r>
      <w:r w:rsidR="007C1071" w:rsidRPr="00C578B8">
        <w:t>b</w:t>
      </w:r>
      <w:r w:rsidRPr="00C578B8">
        <w:t xml:space="preserve">acklog and </w:t>
      </w:r>
      <w:r w:rsidR="007C1071" w:rsidRPr="00C578B8">
        <w:t>w</w:t>
      </w:r>
      <w:r w:rsidRPr="00C578B8">
        <w:t>ork Items</w:t>
      </w:r>
    </w:p>
    <w:p w14:paraId="2F97E773" w14:textId="5F535987" w:rsidR="007C2BEF" w:rsidRPr="00C578B8" w:rsidRDefault="007C2BEF" w:rsidP="007C2BEF">
      <w:pPr>
        <w:numPr>
          <w:ilvl w:val="0"/>
          <w:numId w:val="3"/>
        </w:numPr>
      </w:pPr>
      <w:r w:rsidRPr="00C578B8">
        <w:t xml:space="preserve">Project </w:t>
      </w:r>
      <w:r w:rsidR="007C1071" w:rsidRPr="00C578B8">
        <w:t>p</w:t>
      </w:r>
      <w:r w:rsidRPr="00C578B8">
        <w:t xml:space="preserve">hases and </w:t>
      </w:r>
      <w:r w:rsidR="007C1071" w:rsidRPr="00C578B8">
        <w:t>l</w:t>
      </w:r>
      <w:r w:rsidRPr="00C578B8">
        <w:t xml:space="preserve">ife </w:t>
      </w:r>
      <w:r w:rsidR="007C1071" w:rsidRPr="00C578B8">
        <w:t>c</w:t>
      </w:r>
      <w:r w:rsidRPr="00C578B8">
        <w:t>ycle</w:t>
      </w:r>
    </w:p>
    <w:p w14:paraId="7197020A" w14:textId="088442AD" w:rsidR="007C2BEF" w:rsidRPr="00C578B8" w:rsidRDefault="007C2BEF" w:rsidP="007C2BEF">
      <w:pPr>
        <w:numPr>
          <w:ilvl w:val="0"/>
          <w:numId w:val="3"/>
        </w:numPr>
      </w:pPr>
      <w:r w:rsidRPr="00C578B8">
        <w:t xml:space="preserve">Kanban </w:t>
      </w:r>
      <w:r w:rsidR="007C1071" w:rsidRPr="00C578B8">
        <w:t>p</w:t>
      </w:r>
      <w:r w:rsidRPr="00C578B8">
        <w:t>olicies</w:t>
      </w:r>
    </w:p>
    <w:p w14:paraId="7738FE64" w14:textId="5B27ED03" w:rsidR="007C2BEF" w:rsidRPr="00C578B8" w:rsidRDefault="007C1071" w:rsidP="007C2BEF">
      <w:pPr>
        <w:numPr>
          <w:ilvl w:val="0"/>
          <w:numId w:val="3"/>
        </w:numPr>
      </w:pPr>
      <w:r w:rsidRPr="00C578B8">
        <w:t>Gantt chart and i</w:t>
      </w:r>
      <w:r w:rsidR="007C2BEF" w:rsidRPr="00C578B8">
        <w:t xml:space="preserve">nitial </w:t>
      </w:r>
      <w:r w:rsidRPr="00C578B8">
        <w:t>p</w:t>
      </w:r>
      <w:r w:rsidR="007C2BEF" w:rsidRPr="00C578B8">
        <w:t>lanning</w:t>
      </w:r>
    </w:p>
    <w:p w14:paraId="60843591" w14:textId="11BE5066" w:rsidR="007C2BEF" w:rsidRPr="00C578B8" w:rsidRDefault="007C2BEF" w:rsidP="007C2BEF">
      <w:r w:rsidRPr="00C578B8">
        <w:rPr>
          <w:b/>
          <w:bCs/>
        </w:rPr>
        <w:t>Meeting summary:</w:t>
      </w:r>
    </w:p>
    <w:p w14:paraId="4B07E39A" w14:textId="69EB46FA" w:rsidR="007C2BEF" w:rsidRPr="00C578B8" w:rsidRDefault="007C1071" w:rsidP="007C2BEF">
      <w:pPr>
        <w:numPr>
          <w:ilvl w:val="0"/>
          <w:numId w:val="4"/>
        </w:numPr>
      </w:pPr>
      <w:r w:rsidRPr="00C578B8">
        <w:t>Introduction and definition of the project</w:t>
      </w:r>
      <w:r w:rsidR="007C2BEF" w:rsidRPr="00C578B8">
        <w:t>:</w:t>
      </w:r>
    </w:p>
    <w:p w14:paraId="4ECBF7D0" w14:textId="77777777" w:rsidR="007C2BEF" w:rsidRPr="00C578B8" w:rsidRDefault="007C2BEF" w:rsidP="007C2BEF">
      <w:pPr>
        <w:numPr>
          <w:ilvl w:val="1"/>
          <w:numId w:val="4"/>
        </w:numPr>
      </w:pPr>
      <w:r w:rsidRPr="00C578B8">
        <w:t>The "Trade Hunter" project aims to address prevalent issues faced by investors in the stock market, with a focus on developing a robust AI model for reliable stock market predictions.</w:t>
      </w:r>
    </w:p>
    <w:p w14:paraId="01EED815" w14:textId="17EFAC5A" w:rsidR="007C2BEF" w:rsidRPr="00C578B8" w:rsidRDefault="007C1071" w:rsidP="007C2BEF">
      <w:pPr>
        <w:numPr>
          <w:ilvl w:val="0"/>
          <w:numId w:val="4"/>
        </w:numPr>
      </w:pPr>
      <w:r w:rsidRPr="00C578B8">
        <w:t>Kanban roles and responsibilities</w:t>
      </w:r>
      <w:r w:rsidR="007C2BEF" w:rsidRPr="00C578B8">
        <w:t>:</w:t>
      </w:r>
    </w:p>
    <w:p w14:paraId="42E45839" w14:textId="77777777" w:rsidR="007C2BEF" w:rsidRPr="00C578B8" w:rsidRDefault="007C2BEF" w:rsidP="007C2BEF">
      <w:pPr>
        <w:numPr>
          <w:ilvl w:val="1"/>
          <w:numId w:val="4"/>
        </w:numPr>
      </w:pPr>
      <w:r w:rsidRPr="00C578B8">
        <w:t>Service Delivery Manager (SDM): Unai Laskurain</w:t>
      </w:r>
    </w:p>
    <w:p w14:paraId="4D195E32" w14:textId="77777777" w:rsidR="007C2BEF" w:rsidRPr="00C578B8" w:rsidRDefault="007C2BEF" w:rsidP="007C2BEF">
      <w:pPr>
        <w:numPr>
          <w:ilvl w:val="1"/>
          <w:numId w:val="4"/>
        </w:numPr>
      </w:pPr>
      <w:r w:rsidRPr="00C578B8">
        <w:t>Service Request Manager (SRM): Peru Ramos</w:t>
      </w:r>
    </w:p>
    <w:p w14:paraId="613F8CB0" w14:textId="77777777" w:rsidR="007C2BEF" w:rsidRPr="00C578B8" w:rsidRDefault="007C2BEF" w:rsidP="007C2BEF">
      <w:pPr>
        <w:numPr>
          <w:ilvl w:val="1"/>
          <w:numId w:val="4"/>
        </w:numPr>
      </w:pPr>
      <w:r w:rsidRPr="00C578B8">
        <w:t>Team Members: Julen Gabilondo, Andoni Usandizaga, Xabat Maortua</w:t>
      </w:r>
    </w:p>
    <w:p w14:paraId="5E0524B0" w14:textId="6346FBA3" w:rsidR="007C2BEF" w:rsidRPr="00C578B8" w:rsidRDefault="007C1071" w:rsidP="007C2BEF">
      <w:pPr>
        <w:numPr>
          <w:ilvl w:val="0"/>
          <w:numId w:val="4"/>
        </w:numPr>
      </w:pPr>
      <w:r w:rsidRPr="00C578B8">
        <w:t>Product backlog and work items</w:t>
      </w:r>
      <w:r w:rsidR="007C2BEF" w:rsidRPr="00C578B8">
        <w:t>:</w:t>
      </w:r>
    </w:p>
    <w:p w14:paraId="065D4B3C" w14:textId="77777777" w:rsidR="007C2BEF" w:rsidRPr="00C578B8" w:rsidRDefault="007C2BEF" w:rsidP="007C2BEF">
      <w:pPr>
        <w:numPr>
          <w:ilvl w:val="1"/>
          <w:numId w:val="4"/>
        </w:numPr>
      </w:pPr>
      <w:r w:rsidRPr="00C578B8">
        <w:t>Detailed breakdown of key tasks, including REST server creation, login system, automation method with Jenkins, registration system, data collection, Python server, user edition, historical data retrieval, simulation with threads, web predictions, real-time data collection, Gmail bot implementation, forum system, and recommendation system.</w:t>
      </w:r>
    </w:p>
    <w:p w14:paraId="441BE15D" w14:textId="6A19C9E4" w:rsidR="007C2BEF" w:rsidRPr="00C578B8" w:rsidRDefault="007C1071" w:rsidP="007C2BEF">
      <w:pPr>
        <w:numPr>
          <w:ilvl w:val="0"/>
          <w:numId w:val="4"/>
        </w:numPr>
      </w:pPr>
      <w:r w:rsidRPr="00C578B8">
        <w:t>Project phases and life cycle:</w:t>
      </w:r>
    </w:p>
    <w:p w14:paraId="7CA178D6" w14:textId="77777777" w:rsidR="007C2BEF" w:rsidRPr="00C578B8" w:rsidRDefault="007C2BEF" w:rsidP="007C2BEF">
      <w:pPr>
        <w:numPr>
          <w:ilvl w:val="1"/>
          <w:numId w:val="4"/>
        </w:numPr>
      </w:pPr>
      <w:r w:rsidRPr="00C578B8">
        <w:t>Defined project phases: Pending, Design, Implementation, Validation, Deploy.</w:t>
      </w:r>
    </w:p>
    <w:p w14:paraId="59A59197" w14:textId="77777777" w:rsidR="007C2BEF" w:rsidRPr="00C578B8" w:rsidRDefault="007C2BEF" w:rsidP="007C2BEF">
      <w:pPr>
        <w:numPr>
          <w:ilvl w:val="1"/>
          <w:numId w:val="4"/>
        </w:numPr>
      </w:pPr>
      <w:r w:rsidRPr="00C578B8">
        <w:lastRenderedPageBreak/>
        <w:t>Emphasized the importance of structured progression from design to deployment.</w:t>
      </w:r>
    </w:p>
    <w:p w14:paraId="3FCF44C4" w14:textId="0A91E717" w:rsidR="007C2BEF" w:rsidRPr="00C578B8" w:rsidRDefault="007C1071" w:rsidP="007C2BEF">
      <w:pPr>
        <w:numPr>
          <w:ilvl w:val="0"/>
          <w:numId w:val="4"/>
        </w:numPr>
      </w:pPr>
      <w:r w:rsidRPr="00C578B8">
        <w:t>Kanban policies:</w:t>
      </w:r>
    </w:p>
    <w:p w14:paraId="0D8DF729" w14:textId="77777777" w:rsidR="007C2BEF" w:rsidRPr="00C578B8" w:rsidRDefault="007C2BEF" w:rsidP="007C2BEF">
      <w:pPr>
        <w:numPr>
          <w:ilvl w:val="1"/>
          <w:numId w:val="4"/>
        </w:numPr>
      </w:pPr>
      <w:r w:rsidRPr="00C578B8">
        <w:t>WIP limit set to 5 items to optimize team focus.</w:t>
      </w:r>
    </w:p>
    <w:p w14:paraId="1A4F9F36" w14:textId="77777777" w:rsidR="007C2BEF" w:rsidRPr="00C578B8" w:rsidRDefault="007C2BEF" w:rsidP="007C2BEF">
      <w:pPr>
        <w:numPr>
          <w:ilvl w:val="1"/>
          <w:numId w:val="4"/>
        </w:numPr>
      </w:pPr>
      <w:r w:rsidRPr="00C578B8">
        <w:t>Prioritization among projects/tasks based on importance.</w:t>
      </w:r>
    </w:p>
    <w:p w14:paraId="7B9BA0BF" w14:textId="77777777" w:rsidR="007C2BEF" w:rsidRPr="00C578B8" w:rsidRDefault="007C2BEF" w:rsidP="007C2BEF">
      <w:pPr>
        <w:numPr>
          <w:ilvl w:val="1"/>
          <w:numId w:val="4"/>
        </w:numPr>
      </w:pPr>
      <w:r w:rsidRPr="00C578B8">
        <w:t>Classes of services defined for task categorization.</w:t>
      </w:r>
    </w:p>
    <w:p w14:paraId="1C72C031" w14:textId="77777777" w:rsidR="007C2BEF" w:rsidRPr="00C578B8" w:rsidRDefault="007C2BEF" w:rsidP="007C2BEF">
      <w:pPr>
        <w:numPr>
          <w:ilvl w:val="1"/>
          <w:numId w:val="4"/>
        </w:numPr>
      </w:pPr>
      <w:r w:rsidRPr="00C578B8">
        <w:t>Clear guidelines for handling blocked items, capacity utilization, and balancing.</w:t>
      </w:r>
    </w:p>
    <w:p w14:paraId="7943D491" w14:textId="4BA51028" w:rsidR="007C2BEF" w:rsidRPr="00C578B8" w:rsidRDefault="007C1071" w:rsidP="007C2BEF">
      <w:pPr>
        <w:numPr>
          <w:ilvl w:val="0"/>
          <w:numId w:val="4"/>
        </w:numPr>
      </w:pPr>
      <w:r w:rsidRPr="00C578B8">
        <w:t>Gantt chart and initial planning:</w:t>
      </w:r>
    </w:p>
    <w:p w14:paraId="3A3EA46E" w14:textId="77777777" w:rsidR="007C2BEF" w:rsidRPr="00C578B8" w:rsidRDefault="007C2BEF" w:rsidP="007C2BEF">
      <w:pPr>
        <w:numPr>
          <w:ilvl w:val="1"/>
          <w:numId w:val="4"/>
        </w:numPr>
      </w:pPr>
      <w:r w:rsidRPr="00C578B8">
        <w:t>Presented a coherent Gantt Chart outlining the initial plan, focusing on the REST server, web development, and subsequent AI model and forum system implementation.</w:t>
      </w:r>
    </w:p>
    <w:p w14:paraId="1036DD37" w14:textId="155499B2" w:rsidR="007C2BEF" w:rsidRPr="00C578B8" w:rsidRDefault="007C1071" w:rsidP="007C2BEF">
      <w:pPr>
        <w:numPr>
          <w:ilvl w:val="0"/>
          <w:numId w:val="4"/>
        </w:numPr>
      </w:pPr>
      <w:r w:rsidRPr="00C578B8">
        <w:t>Next steps:</w:t>
      </w:r>
    </w:p>
    <w:p w14:paraId="23D144E0" w14:textId="77777777" w:rsidR="007C2BEF" w:rsidRPr="00C578B8" w:rsidRDefault="007C2BEF" w:rsidP="007C2BEF">
      <w:pPr>
        <w:numPr>
          <w:ilvl w:val="1"/>
          <w:numId w:val="4"/>
        </w:numPr>
      </w:pPr>
      <w:r w:rsidRPr="00C578B8">
        <w:t>Team members to review and provide feedback on the defined roles, product backlog, and project phases.</w:t>
      </w:r>
    </w:p>
    <w:p w14:paraId="4838FC2A" w14:textId="15B04806" w:rsidR="007C2BEF" w:rsidRPr="00C578B8" w:rsidRDefault="007C2BEF" w:rsidP="007C2BEF">
      <w:pPr>
        <w:numPr>
          <w:ilvl w:val="1"/>
          <w:numId w:val="4"/>
        </w:numPr>
      </w:pPr>
      <w:r w:rsidRPr="00C578B8">
        <w:t>Implementation of Kanban policies and initiation of the defined tasks.</w:t>
      </w:r>
    </w:p>
    <w:p w14:paraId="49307124" w14:textId="77777777" w:rsidR="007C2BEF" w:rsidRPr="00C578B8" w:rsidRDefault="007C2BEF" w:rsidP="007C2BEF">
      <w:r w:rsidRPr="00C578B8">
        <w:rPr>
          <w:b/>
          <w:bCs/>
        </w:rPr>
        <w:t>Open Discussion:</w:t>
      </w:r>
    </w:p>
    <w:p w14:paraId="26C7C661" w14:textId="2EB786E4" w:rsidR="007C2BEF" w:rsidRPr="00C578B8" w:rsidRDefault="007C2BEF" w:rsidP="007C2BEF">
      <w:pPr>
        <w:sectPr w:rsidR="007C2BEF" w:rsidRPr="00C578B8" w:rsidSect="009A14D8">
          <w:headerReference w:type="even" r:id="rId26"/>
          <w:headerReference w:type="default" r:id="rId27"/>
          <w:headerReference w:type="first" r:id="rId28"/>
          <w:footerReference w:type="first" r:id="rId29"/>
          <w:pgSz w:w="11906" w:h="16838"/>
          <w:pgMar w:top="1440" w:right="1440" w:bottom="1440" w:left="1440" w:header="720" w:footer="720" w:gutter="0"/>
          <w:pgNumType w:start="1"/>
          <w:cols w:space="720"/>
          <w:titlePg/>
          <w:docGrid w:linePitch="360"/>
        </w:sectPr>
      </w:pPr>
      <w:r w:rsidRPr="00C578B8">
        <w:t>In conclusion, the initial meeting has successfully laid the foundation for the "Trade Hunter" project. With a clear definition of project objectives, assigned roles, and a comprehensive breakdown of tasks, the team is well-equipped to embark on the development journey. The emphasis on Kanban methodologies, structured project phases, and defined policies provides a robust framework for efficient workflow management. The Gantt Chart serves as a visual guide for the team's upcoming tasks, offering a coherent and realistic plan. Moving forward, effective collaboration and adherence to the outlined strategies will be crucial for achieving the project's goals. The team expresses enthusiasm and commitment to delivering a successful and impactful solution for stock market investors.</w:t>
      </w:r>
    </w:p>
    <w:p w14:paraId="397C5E91" w14:textId="428962CC" w:rsidR="266684FF" w:rsidRPr="00C578B8" w:rsidRDefault="003F1C91" w:rsidP="00181B67">
      <w:pPr>
        <w:pStyle w:val="Ttulo1"/>
      </w:pPr>
      <w:bookmarkStart w:id="5" w:name="_Toc156892353"/>
      <w:r w:rsidRPr="00C578B8">
        <w:lastRenderedPageBreak/>
        <w:t>First week (11/12/2023 - 17/12/2023)</w:t>
      </w:r>
      <w:bookmarkEnd w:id="5"/>
    </w:p>
    <w:p w14:paraId="721BB5B5" w14:textId="189C90E0" w:rsidR="003F1C91" w:rsidRPr="00C578B8" w:rsidRDefault="003F1C91" w:rsidP="003F1C91">
      <w:pPr>
        <w:pStyle w:val="Ttulo2"/>
      </w:pPr>
      <w:bookmarkStart w:id="6" w:name="_Toc156892354"/>
      <w:r w:rsidRPr="00C578B8">
        <w:t>Daily meeting (11/12/2023)</w:t>
      </w:r>
      <w:bookmarkEnd w:id="6"/>
    </w:p>
    <w:p w14:paraId="41472DF2" w14:textId="1068BEA1" w:rsidR="003F1C91" w:rsidRPr="00C578B8" w:rsidRDefault="003F1C91" w:rsidP="003F1C91">
      <w:r w:rsidRPr="00C578B8">
        <w:rPr>
          <w:b/>
          <w:bCs/>
        </w:rPr>
        <w:t>Date</w:t>
      </w:r>
      <w:r w:rsidRPr="00C578B8">
        <w:t>: 11-12-2023</w:t>
      </w:r>
    </w:p>
    <w:p w14:paraId="62BA62E5" w14:textId="77777777" w:rsidR="003F1C91" w:rsidRPr="00C578B8" w:rsidRDefault="003F1C91" w:rsidP="003F1C91">
      <w:r w:rsidRPr="00C578B8">
        <w:rPr>
          <w:b/>
          <w:bCs/>
        </w:rPr>
        <w:t>Time</w:t>
      </w:r>
      <w:r w:rsidRPr="00C578B8">
        <w:t>: From 8:00 to 8:30</w:t>
      </w:r>
    </w:p>
    <w:p w14:paraId="2370DE0F" w14:textId="77777777" w:rsidR="003F1C91" w:rsidRPr="00C578B8" w:rsidRDefault="003F1C91" w:rsidP="003F1C91">
      <w:r w:rsidRPr="00C578B8">
        <w:rPr>
          <w:b/>
          <w:bCs/>
        </w:rPr>
        <w:t>Location</w:t>
      </w:r>
      <w:r w:rsidRPr="00C578B8">
        <w:t>: Mondragon University 11310 </w:t>
      </w:r>
    </w:p>
    <w:p w14:paraId="3C03AA62" w14:textId="77777777" w:rsidR="003F1C91" w:rsidRPr="00C578B8" w:rsidRDefault="003F1C91" w:rsidP="003F1C91">
      <w:r w:rsidRPr="00C578B8">
        <w:rPr>
          <w:b/>
          <w:bCs/>
        </w:rPr>
        <w:t>Attendees</w:t>
      </w:r>
      <w:r w:rsidRPr="00C578B8">
        <w:t>:</w:t>
      </w:r>
    </w:p>
    <w:p w14:paraId="73AC4FA2" w14:textId="77777777" w:rsidR="003F1C91" w:rsidRPr="00C578B8" w:rsidRDefault="003F1C91" w:rsidP="0045133A">
      <w:pPr>
        <w:numPr>
          <w:ilvl w:val="0"/>
          <w:numId w:val="3"/>
        </w:numPr>
      </w:pPr>
      <w:r w:rsidRPr="00C578B8">
        <w:t>Service Delivery Manager: Unai</w:t>
      </w:r>
    </w:p>
    <w:p w14:paraId="3477F87B" w14:textId="77777777" w:rsidR="003F1C91" w:rsidRPr="00C578B8" w:rsidRDefault="003F1C91" w:rsidP="0045133A">
      <w:pPr>
        <w:numPr>
          <w:ilvl w:val="0"/>
          <w:numId w:val="3"/>
        </w:numPr>
      </w:pPr>
      <w:r w:rsidRPr="00C578B8">
        <w:t>Service Request Manager: Peru</w:t>
      </w:r>
    </w:p>
    <w:p w14:paraId="79845F9F" w14:textId="77777777" w:rsidR="003F1C91" w:rsidRPr="00C578B8" w:rsidRDefault="003F1C91" w:rsidP="0045133A">
      <w:pPr>
        <w:numPr>
          <w:ilvl w:val="0"/>
          <w:numId w:val="3"/>
        </w:numPr>
      </w:pPr>
      <w:r w:rsidRPr="00C578B8">
        <w:t>Team: Xabat, Andoni and Julen</w:t>
      </w:r>
    </w:p>
    <w:p w14:paraId="665547E7" w14:textId="77777777" w:rsidR="003F1C91" w:rsidRPr="00C578B8" w:rsidRDefault="003F1C91" w:rsidP="003F1C91">
      <w:r w:rsidRPr="00C578B8">
        <w:rPr>
          <w:b/>
          <w:bCs/>
        </w:rPr>
        <w:t>Agenda</w:t>
      </w:r>
      <w:r w:rsidRPr="00C578B8">
        <w:t>:</w:t>
      </w:r>
    </w:p>
    <w:p w14:paraId="70B44D8B" w14:textId="77777777" w:rsidR="003F1C91" w:rsidRPr="00C578B8" w:rsidRDefault="003F1C91" w:rsidP="0045133A">
      <w:pPr>
        <w:numPr>
          <w:ilvl w:val="0"/>
          <w:numId w:val="3"/>
        </w:numPr>
      </w:pPr>
      <w:r w:rsidRPr="00C578B8">
        <w:t>Coordination and planning for the day ahead.</w:t>
      </w:r>
    </w:p>
    <w:p w14:paraId="500FCB86" w14:textId="77777777" w:rsidR="003F1C91" w:rsidRPr="00C578B8" w:rsidRDefault="003F1C91" w:rsidP="003F1C91">
      <w:r w:rsidRPr="00C578B8">
        <w:rPr>
          <w:b/>
          <w:bCs/>
        </w:rPr>
        <w:t>Daily Minutes:</w:t>
      </w:r>
    </w:p>
    <w:p w14:paraId="08FFC19A" w14:textId="77777777" w:rsidR="003F1C91" w:rsidRPr="00C578B8" w:rsidRDefault="003F1C91" w:rsidP="007C2BEF">
      <w:pPr>
        <w:numPr>
          <w:ilvl w:val="0"/>
          <w:numId w:val="51"/>
        </w:numPr>
      </w:pPr>
      <w:r w:rsidRPr="00C578B8">
        <w:t>What did I do yesterday?</w:t>
      </w:r>
    </w:p>
    <w:p w14:paraId="3BE5CB34" w14:textId="77777777" w:rsidR="003F1C91" w:rsidRPr="00C578B8" w:rsidRDefault="003F1C91" w:rsidP="007C2BEF">
      <w:pPr>
        <w:numPr>
          <w:ilvl w:val="1"/>
          <w:numId w:val="51"/>
        </w:numPr>
      </w:pPr>
      <w:r w:rsidRPr="00C578B8">
        <w:t>Team:</w:t>
      </w:r>
    </w:p>
    <w:p w14:paraId="31EEC659" w14:textId="2370DD48" w:rsidR="003F1C91" w:rsidRPr="00C578B8" w:rsidRDefault="003F1C91" w:rsidP="007C2BEF">
      <w:pPr>
        <w:numPr>
          <w:ilvl w:val="2"/>
          <w:numId w:val="51"/>
        </w:numPr>
      </w:pPr>
      <w:r w:rsidRPr="00C578B8">
        <w:t>Meeting with Ane to define how to manage the management of the project.</w:t>
      </w:r>
    </w:p>
    <w:p w14:paraId="303C067F" w14:textId="77777777" w:rsidR="003F1C91" w:rsidRPr="00C578B8" w:rsidRDefault="003F1C91" w:rsidP="007C2BEF">
      <w:pPr>
        <w:numPr>
          <w:ilvl w:val="0"/>
          <w:numId w:val="51"/>
        </w:numPr>
      </w:pPr>
      <w:r w:rsidRPr="00C578B8">
        <w:t>What will I do today?</w:t>
      </w:r>
    </w:p>
    <w:p w14:paraId="4F4174F9" w14:textId="77777777" w:rsidR="003F1C91" w:rsidRPr="00C578B8" w:rsidRDefault="003F1C91" w:rsidP="007C2BEF">
      <w:pPr>
        <w:numPr>
          <w:ilvl w:val="1"/>
          <w:numId w:val="51"/>
        </w:numPr>
      </w:pPr>
      <w:r w:rsidRPr="00C578B8">
        <w:rPr>
          <w:rFonts w:cs="Arial"/>
          <w:color w:val="000000"/>
        </w:rPr>
        <w:t>Team:</w:t>
      </w:r>
    </w:p>
    <w:p w14:paraId="413B8FE2" w14:textId="7EB67B33" w:rsidR="003F1C91" w:rsidRPr="00C578B8" w:rsidRDefault="003F1C91" w:rsidP="007C2BEF">
      <w:pPr>
        <w:numPr>
          <w:ilvl w:val="2"/>
          <w:numId w:val="51"/>
        </w:numPr>
      </w:pPr>
      <w:r w:rsidRPr="00C578B8">
        <w:rPr>
          <w:rFonts w:cs="Arial"/>
          <w:color w:val="000000"/>
        </w:rPr>
        <w:t>Initial planning meeting.</w:t>
      </w:r>
    </w:p>
    <w:p w14:paraId="250BB0A3" w14:textId="77777777" w:rsidR="003F1C91" w:rsidRPr="00C578B8" w:rsidRDefault="003F1C91" w:rsidP="007C2BEF">
      <w:pPr>
        <w:numPr>
          <w:ilvl w:val="0"/>
          <w:numId w:val="51"/>
        </w:numPr>
      </w:pPr>
      <w:r w:rsidRPr="00C578B8">
        <w:t>What is in my way?</w:t>
      </w:r>
    </w:p>
    <w:p w14:paraId="3C81E850" w14:textId="77777777" w:rsidR="003F1C91" w:rsidRPr="00C578B8" w:rsidRDefault="003F1C91" w:rsidP="007C2BEF">
      <w:pPr>
        <w:numPr>
          <w:ilvl w:val="1"/>
          <w:numId w:val="51"/>
        </w:numPr>
      </w:pPr>
      <w:r w:rsidRPr="00C578B8">
        <w:rPr>
          <w:rFonts w:cs="Arial"/>
          <w:color w:val="000000"/>
        </w:rPr>
        <w:t>Team:</w:t>
      </w:r>
    </w:p>
    <w:p w14:paraId="144438E4" w14:textId="6015B9B3" w:rsidR="003F1C91" w:rsidRPr="00C578B8" w:rsidRDefault="003F1C91" w:rsidP="007C2BEF">
      <w:pPr>
        <w:numPr>
          <w:ilvl w:val="2"/>
          <w:numId w:val="51"/>
        </w:numPr>
      </w:pPr>
      <w:r w:rsidRPr="00C578B8">
        <w:rPr>
          <w:rFonts w:cs="Arial"/>
          <w:color w:val="000000"/>
        </w:rPr>
        <w:t>Nothing to comment.</w:t>
      </w:r>
    </w:p>
    <w:p w14:paraId="0151051D" w14:textId="77777777" w:rsidR="003F1C91" w:rsidRPr="00C578B8" w:rsidRDefault="003F1C91" w:rsidP="003F1C91">
      <w:r w:rsidRPr="00C578B8">
        <w:rPr>
          <w:b/>
          <w:bCs/>
        </w:rPr>
        <w:t>Open Discussion:</w:t>
      </w:r>
    </w:p>
    <w:p w14:paraId="496E91EE" w14:textId="052941B8" w:rsidR="003F1C91" w:rsidRPr="00C578B8" w:rsidRDefault="003F1C91" w:rsidP="003F1C91">
      <w:r w:rsidRPr="00C578B8">
        <w:t>The members are clear about their role in the project and it has been correctly defined which procedure has to be followed in order to correctly run the project management. The next step is to proceed with the development of the project, each with their assigned tasks.</w:t>
      </w:r>
    </w:p>
    <w:p w14:paraId="295987FD" w14:textId="42BB9545" w:rsidR="003F1C91" w:rsidRPr="00C578B8" w:rsidRDefault="003F1C91" w:rsidP="003F1C91">
      <w:pPr>
        <w:pStyle w:val="Ttulo2"/>
      </w:pPr>
      <w:bookmarkStart w:id="7" w:name="_Toc156892355"/>
      <w:r w:rsidRPr="00C578B8">
        <w:t>Daily meeting (12/12/2023)</w:t>
      </w:r>
      <w:bookmarkEnd w:id="7"/>
    </w:p>
    <w:p w14:paraId="32B5AE3C" w14:textId="77777777" w:rsidR="003F1C91" w:rsidRPr="00C578B8" w:rsidRDefault="003F1C91" w:rsidP="003F1C91">
      <w:r w:rsidRPr="00C578B8">
        <w:rPr>
          <w:b/>
          <w:bCs/>
        </w:rPr>
        <w:t>Date</w:t>
      </w:r>
      <w:r w:rsidRPr="00C578B8">
        <w:t>: 12-12-2023</w:t>
      </w:r>
    </w:p>
    <w:p w14:paraId="7EE9F727" w14:textId="77777777" w:rsidR="003F1C91" w:rsidRPr="00C578B8" w:rsidRDefault="003F1C91" w:rsidP="003F1C91">
      <w:r w:rsidRPr="00C578B8">
        <w:rPr>
          <w:b/>
          <w:bCs/>
        </w:rPr>
        <w:t>Time</w:t>
      </w:r>
      <w:r w:rsidRPr="00C578B8">
        <w:t>: From 8:00 to 8:30</w:t>
      </w:r>
    </w:p>
    <w:p w14:paraId="70BB9EAF" w14:textId="77777777" w:rsidR="003F1C91" w:rsidRPr="00C578B8" w:rsidRDefault="003F1C91" w:rsidP="003F1C91">
      <w:r w:rsidRPr="00C578B8">
        <w:rPr>
          <w:b/>
          <w:bCs/>
        </w:rPr>
        <w:t>Location</w:t>
      </w:r>
      <w:r w:rsidRPr="00C578B8">
        <w:t>: Mondragon University 11310 </w:t>
      </w:r>
    </w:p>
    <w:p w14:paraId="68C381CE" w14:textId="77777777" w:rsidR="003F1C91" w:rsidRPr="00C578B8" w:rsidRDefault="003F1C91" w:rsidP="003F1C91">
      <w:r w:rsidRPr="00C578B8">
        <w:rPr>
          <w:b/>
          <w:bCs/>
        </w:rPr>
        <w:t>Attendees</w:t>
      </w:r>
      <w:r w:rsidRPr="00C578B8">
        <w:t>:</w:t>
      </w:r>
    </w:p>
    <w:p w14:paraId="2F579AC5" w14:textId="77777777" w:rsidR="003F1C91" w:rsidRPr="00C578B8" w:rsidRDefault="003F1C91" w:rsidP="0045133A">
      <w:pPr>
        <w:numPr>
          <w:ilvl w:val="0"/>
          <w:numId w:val="3"/>
        </w:numPr>
      </w:pPr>
      <w:r w:rsidRPr="00C578B8">
        <w:lastRenderedPageBreak/>
        <w:t>Service Delivery Manager: Unai</w:t>
      </w:r>
    </w:p>
    <w:p w14:paraId="4ED956BA" w14:textId="77777777" w:rsidR="003F1C91" w:rsidRPr="00C578B8" w:rsidRDefault="003F1C91" w:rsidP="0045133A">
      <w:pPr>
        <w:numPr>
          <w:ilvl w:val="0"/>
          <w:numId w:val="3"/>
        </w:numPr>
      </w:pPr>
      <w:r w:rsidRPr="00C578B8">
        <w:t>Service Request Manager: Peru</w:t>
      </w:r>
    </w:p>
    <w:p w14:paraId="02E0EB46" w14:textId="77777777" w:rsidR="003F1C91" w:rsidRPr="00C578B8" w:rsidRDefault="003F1C91" w:rsidP="0045133A">
      <w:pPr>
        <w:numPr>
          <w:ilvl w:val="0"/>
          <w:numId w:val="3"/>
        </w:numPr>
      </w:pPr>
      <w:r w:rsidRPr="00C578B8">
        <w:t>Team: Xabat, Andoni and Julen</w:t>
      </w:r>
    </w:p>
    <w:p w14:paraId="09AE9DC5" w14:textId="77777777" w:rsidR="003F1C91" w:rsidRPr="00C578B8" w:rsidRDefault="003F1C91" w:rsidP="003F1C91">
      <w:r w:rsidRPr="00C578B8">
        <w:rPr>
          <w:b/>
          <w:bCs/>
        </w:rPr>
        <w:t>Agenda</w:t>
      </w:r>
      <w:r w:rsidRPr="00C578B8">
        <w:t>:</w:t>
      </w:r>
    </w:p>
    <w:p w14:paraId="0AE75109" w14:textId="004E96B9" w:rsidR="003F1C91" w:rsidRPr="00C578B8" w:rsidRDefault="003F1C91" w:rsidP="0045133A">
      <w:pPr>
        <w:numPr>
          <w:ilvl w:val="0"/>
          <w:numId w:val="3"/>
        </w:numPr>
      </w:pPr>
      <w:r w:rsidRPr="00C578B8">
        <w:t>Coordination and planning for the day ahead.</w:t>
      </w:r>
    </w:p>
    <w:p w14:paraId="671C6ECB" w14:textId="77777777" w:rsidR="003F1C91" w:rsidRPr="00C578B8" w:rsidRDefault="003F1C91" w:rsidP="003F1C91">
      <w:r w:rsidRPr="00C578B8">
        <w:rPr>
          <w:b/>
          <w:bCs/>
        </w:rPr>
        <w:t>Daily Minutes:</w:t>
      </w:r>
    </w:p>
    <w:p w14:paraId="48D35CF5" w14:textId="77777777" w:rsidR="003F1C91" w:rsidRPr="00C578B8" w:rsidRDefault="003F1C91" w:rsidP="0045133A">
      <w:pPr>
        <w:numPr>
          <w:ilvl w:val="0"/>
          <w:numId w:val="5"/>
        </w:numPr>
      </w:pPr>
      <w:r w:rsidRPr="00C578B8">
        <w:t>What did I do yesterday?</w:t>
      </w:r>
    </w:p>
    <w:p w14:paraId="6FA1F593" w14:textId="77777777" w:rsidR="003F1C91" w:rsidRPr="00C578B8" w:rsidRDefault="003F1C91" w:rsidP="0045133A">
      <w:pPr>
        <w:numPr>
          <w:ilvl w:val="1"/>
          <w:numId w:val="5"/>
        </w:numPr>
      </w:pPr>
      <w:r w:rsidRPr="00C578B8">
        <w:t>Unai:</w:t>
      </w:r>
    </w:p>
    <w:p w14:paraId="3356E8B0" w14:textId="77777777" w:rsidR="003F1C91" w:rsidRPr="00C578B8" w:rsidRDefault="003F1C91" w:rsidP="0045133A">
      <w:pPr>
        <w:numPr>
          <w:ilvl w:val="2"/>
          <w:numId w:val="5"/>
        </w:numPr>
      </w:pPr>
      <w:r w:rsidRPr="00C578B8">
        <w:t>Do the part of the project’s life cycle and definition of roles of the project management’s initial document.</w:t>
      </w:r>
    </w:p>
    <w:p w14:paraId="28296B26" w14:textId="77777777" w:rsidR="003F1C91" w:rsidRPr="00C578B8" w:rsidRDefault="003F1C91" w:rsidP="0045133A">
      <w:pPr>
        <w:numPr>
          <w:ilvl w:val="1"/>
          <w:numId w:val="5"/>
        </w:numPr>
      </w:pPr>
      <w:r w:rsidRPr="00C578B8">
        <w:t>Xabat:</w:t>
      </w:r>
    </w:p>
    <w:p w14:paraId="58006805" w14:textId="77777777" w:rsidR="003F1C91" w:rsidRPr="00C578B8" w:rsidRDefault="003F1C91" w:rsidP="0045133A">
      <w:pPr>
        <w:numPr>
          <w:ilvl w:val="2"/>
          <w:numId w:val="5"/>
        </w:numPr>
      </w:pPr>
      <w:r w:rsidRPr="00C578B8">
        <w:t>Define explicit policies rules for the project management’s initial document.</w:t>
      </w:r>
    </w:p>
    <w:p w14:paraId="22A37224" w14:textId="77777777" w:rsidR="003F1C91" w:rsidRPr="00C578B8" w:rsidRDefault="003F1C91" w:rsidP="0045133A">
      <w:pPr>
        <w:numPr>
          <w:ilvl w:val="1"/>
          <w:numId w:val="5"/>
        </w:numPr>
      </w:pPr>
      <w:r w:rsidRPr="00C578B8">
        <w:t>Peru:</w:t>
      </w:r>
    </w:p>
    <w:p w14:paraId="735E9F40" w14:textId="77777777" w:rsidR="003F1C91" w:rsidRPr="00C578B8" w:rsidRDefault="003F1C91" w:rsidP="0045133A">
      <w:pPr>
        <w:numPr>
          <w:ilvl w:val="2"/>
          <w:numId w:val="5"/>
        </w:numPr>
      </w:pPr>
      <w:r w:rsidRPr="00C578B8">
        <w:t>Do the introduction of the project management’s initial document and define product backlog and work items to initiate.</w:t>
      </w:r>
    </w:p>
    <w:p w14:paraId="101041BB" w14:textId="77777777" w:rsidR="003F1C91" w:rsidRPr="00C578B8" w:rsidRDefault="003F1C91" w:rsidP="0045133A">
      <w:pPr>
        <w:numPr>
          <w:ilvl w:val="1"/>
          <w:numId w:val="5"/>
        </w:numPr>
      </w:pPr>
      <w:r w:rsidRPr="00C578B8">
        <w:t>Andoni:</w:t>
      </w:r>
    </w:p>
    <w:p w14:paraId="5AB65090" w14:textId="77777777" w:rsidR="003F1C91" w:rsidRPr="00C578B8" w:rsidRDefault="003F1C91" w:rsidP="0045133A">
      <w:pPr>
        <w:numPr>
          <w:ilvl w:val="2"/>
          <w:numId w:val="5"/>
        </w:numPr>
      </w:pPr>
      <w:r w:rsidRPr="00C578B8">
        <w:t>Describe the Gantt chart and project schedule in the project management’s initial document.</w:t>
      </w:r>
    </w:p>
    <w:p w14:paraId="1F3D95E8" w14:textId="77777777" w:rsidR="003F1C91" w:rsidRPr="00C578B8" w:rsidRDefault="003F1C91" w:rsidP="0045133A">
      <w:pPr>
        <w:numPr>
          <w:ilvl w:val="1"/>
          <w:numId w:val="5"/>
        </w:numPr>
      </w:pPr>
      <w:r w:rsidRPr="00C578B8">
        <w:t>Julen:</w:t>
      </w:r>
    </w:p>
    <w:p w14:paraId="18ACA6D9" w14:textId="77777777" w:rsidR="003F1C91" w:rsidRPr="00C578B8" w:rsidRDefault="003F1C91" w:rsidP="0045133A">
      <w:pPr>
        <w:numPr>
          <w:ilvl w:val="2"/>
          <w:numId w:val="5"/>
        </w:numPr>
      </w:pPr>
      <w:r w:rsidRPr="00C578B8">
        <w:t>Do the introduction of the project management’s initial document and define product backlog and work items to initiate.</w:t>
      </w:r>
    </w:p>
    <w:p w14:paraId="328983D6" w14:textId="77777777" w:rsidR="003F1C91" w:rsidRPr="00C578B8" w:rsidRDefault="003F1C91" w:rsidP="0045133A">
      <w:pPr>
        <w:numPr>
          <w:ilvl w:val="0"/>
          <w:numId w:val="5"/>
        </w:numPr>
      </w:pPr>
      <w:r w:rsidRPr="00C578B8">
        <w:t>What will I do today?</w:t>
      </w:r>
    </w:p>
    <w:p w14:paraId="60937AA3" w14:textId="77777777" w:rsidR="003F1C91" w:rsidRPr="00C578B8" w:rsidRDefault="003F1C91" w:rsidP="0045133A">
      <w:pPr>
        <w:numPr>
          <w:ilvl w:val="1"/>
          <w:numId w:val="5"/>
        </w:numPr>
      </w:pPr>
      <w:r w:rsidRPr="00C578B8">
        <w:t>Unai:</w:t>
      </w:r>
    </w:p>
    <w:p w14:paraId="14D4AD83" w14:textId="7D5083B4" w:rsidR="003F1C91" w:rsidRPr="00C578B8" w:rsidRDefault="003F1C91" w:rsidP="0045133A">
      <w:pPr>
        <w:numPr>
          <w:ilvl w:val="2"/>
          <w:numId w:val="5"/>
        </w:numPr>
      </w:pPr>
      <w:r w:rsidRPr="00C578B8">
        <w:t xml:space="preserve">Create the </w:t>
      </w:r>
      <w:r w:rsidR="00F904A6" w:rsidRPr="00C578B8">
        <w:t>Jenkinsfile</w:t>
      </w:r>
      <w:r w:rsidRPr="00C578B8">
        <w:t xml:space="preserve"> to automatize the git merge from develop to master and the </w:t>
      </w:r>
      <w:r w:rsidR="00F904A6" w:rsidRPr="00C578B8">
        <w:t>SonarQube</w:t>
      </w:r>
      <w:r w:rsidRPr="00C578B8">
        <w:t xml:space="preserve"> analysis.</w:t>
      </w:r>
    </w:p>
    <w:p w14:paraId="3E113C74" w14:textId="77777777" w:rsidR="003F1C91" w:rsidRPr="00C578B8" w:rsidRDefault="003F1C91" w:rsidP="0045133A">
      <w:pPr>
        <w:numPr>
          <w:ilvl w:val="1"/>
          <w:numId w:val="5"/>
        </w:numPr>
      </w:pPr>
      <w:r w:rsidRPr="00C578B8">
        <w:t>Xabat:</w:t>
      </w:r>
    </w:p>
    <w:p w14:paraId="3648FB05" w14:textId="47730E66" w:rsidR="003F1C91" w:rsidRPr="00C578B8" w:rsidRDefault="003F1C91" w:rsidP="0045133A">
      <w:pPr>
        <w:numPr>
          <w:ilvl w:val="2"/>
          <w:numId w:val="5"/>
        </w:numPr>
      </w:pPr>
      <w:r w:rsidRPr="00C578B8">
        <w:t xml:space="preserve">Create the </w:t>
      </w:r>
      <w:r w:rsidR="00F904A6" w:rsidRPr="00C578B8">
        <w:t>Jenkinsfile</w:t>
      </w:r>
      <w:r w:rsidRPr="00C578B8">
        <w:t xml:space="preserve"> to automatize the git merge from develop to master and the </w:t>
      </w:r>
      <w:r w:rsidR="00F904A6" w:rsidRPr="00C578B8">
        <w:t>SonarQube</w:t>
      </w:r>
      <w:r w:rsidRPr="00C578B8">
        <w:t xml:space="preserve"> analysis.</w:t>
      </w:r>
    </w:p>
    <w:p w14:paraId="28D2B03B" w14:textId="77777777" w:rsidR="003F1C91" w:rsidRPr="00C578B8" w:rsidRDefault="003F1C91" w:rsidP="0045133A">
      <w:pPr>
        <w:numPr>
          <w:ilvl w:val="1"/>
          <w:numId w:val="5"/>
        </w:numPr>
      </w:pPr>
      <w:r w:rsidRPr="00C578B8">
        <w:t>Peru:</w:t>
      </w:r>
    </w:p>
    <w:p w14:paraId="35BF90DD" w14:textId="77777777" w:rsidR="003F1C91" w:rsidRPr="00C578B8" w:rsidRDefault="003F1C91" w:rsidP="0045133A">
      <w:pPr>
        <w:numPr>
          <w:ilvl w:val="2"/>
          <w:numId w:val="5"/>
        </w:numPr>
      </w:pPr>
      <w:r w:rsidRPr="00C578B8">
        <w:t>Search information for the AI server and identify the attributes that will be taken into account in the AI prediction.</w:t>
      </w:r>
    </w:p>
    <w:p w14:paraId="1125486D" w14:textId="77777777" w:rsidR="003F1C91" w:rsidRPr="00C578B8" w:rsidRDefault="003F1C91" w:rsidP="0045133A">
      <w:pPr>
        <w:numPr>
          <w:ilvl w:val="1"/>
          <w:numId w:val="5"/>
        </w:numPr>
      </w:pPr>
      <w:r w:rsidRPr="00C578B8">
        <w:t>Andoni:</w:t>
      </w:r>
    </w:p>
    <w:p w14:paraId="5E5844C7" w14:textId="77777777" w:rsidR="003F1C91" w:rsidRPr="00C578B8" w:rsidRDefault="003F1C91" w:rsidP="0045133A">
      <w:pPr>
        <w:numPr>
          <w:ilvl w:val="2"/>
          <w:numId w:val="5"/>
        </w:numPr>
      </w:pPr>
      <w:r w:rsidRPr="00C578B8">
        <w:t>Search information for the AI server and identify the attributes that will be taken into account in the AI prediction.</w:t>
      </w:r>
    </w:p>
    <w:p w14:paraId="7B53758F" w14:textId="77777777" w:rsidR="003F1C91" w:rsidRPr="00C578B8" w:rsidRDefault="003F1C91" w:rsidP="0045133A">
      <w:pPr>
        <w:numPr>
          <w:ilvl w:val="1"/>
          <w:numId w:val="5"/>
        </w:numPr>
      </w:pPr>
      <w:r w:rsidRPr="00C578B8">
        <w:lastRenderedPageBreak/>
        <w:t>Julen:</w:t>
      </w:r>
    </w:p>
    <w:p w14:paraId="4BD1E509" w14:textId="77777777" w:rsidR="003F1C91" w:rsidRPr="00C578B8" w:rsidRDefault="003F1C91" w:rsidP="0045133A">
      <w:pPr>
        <w:numPr>
          <w:ilvl w:val="2"/>
          <w:numId w:val="5"/>
        </w:numPr>
      </w:pPr>
      <w:r w:rsidRPr="00C578B8">
        <w:t>Create the login and register part in the REST server.</w:t>
      </w:r>
    </w:p>
    <w:p w14:paraId="4E4C6E4C" w14:textId="77777777" w:rsidR="003F1C91" w:rsidRPr="00C578B8" w:rsidRDefault="003F1C91" w:rsidP="0045133A">
      <w:pPr>
        <w:numPr>
          <w:ilvl w:val="0"/>
          <w:numId w:val="5"/>
        </w:numPr>
      </w:pPr>
      <w:r w:rsidRPr="00C578B8">
        <w:t>What is in my way?</w:t>
      </w:r>
    </w:p>
    <w:p w14:paraId="65304641" w14:textId="77777777" w:rsidR="003F1C91" w:rsidRPr="00C578B8" w:rsidRDefault="003F1C91" w:rsidP="0045133A">
      <w:pPr>
        <w:numPr>
          <w:ilvl w:val="1"/>
          <w:numId w:val="5"/>
        </w:numPr>
      </w:pPr>
      <w:r w:rsidRPr="00C578B8">
        <w:t>Unai:</w:t>
      </w:r>
    </w:p>
    <w:p w14:paraId="080413FE" w14:textId="264C365D" w:rsidR="003F1C91" w:rsidRPr="00C578B8" w:rsidRDefault="003F1C91" w:rsidP="0045133A">
      <w:pPr>
        <w:numPr>
          <w:ilvl w:val="2"/>
          <w:numId w:val="5"/>
        </w:numPr>
      </w:pPr>
      <w:r w:rsidRPr="00C578B8">
        <w:t xml:space="preserve">Deciding what commands will be automatized in the </w:t>
      </w:r>
      <w:r w:rsidR="00F904A6" w:rsidRPr="00C578B8">
        <w:t>Jenkinsfile</w:t>
      </w:r>
      <w:r w:rsidRPr="00C578B8">
        <w:t>.</w:t>
      </w:r>
    </w:p>
    <w:p w14:paraId="1F7FABBA" w14:textId="77777777" w:rsidR="003F1C91" w:rsidRPr="00C578B8" w:rsidRDefault="003F1C91" w:rsidP="0045133A">
      <w:pPr>
        <w:numPr>
          <w:ilvl w:val="1"/>
          <w:numId w:val="5"/>
        </w:numPr>
      </w:pPr>
      <w:r w:rsidRPr="00C578B8">
        <w:t>Xabat:</w:t>
      </w:r>
    </w:p>
    <w:p w14:paraId="7FEBB7BD" w14:textId="79CB4428" w:rsidR="003F1C91" w:rsidRPr="00C578B8" w:rsidRDefault="003F1C91" w:rsidP="0045133A">
      <w:pPr>
        <w:numPr>
          <w:ilvl w:val="2"/>
          <w:numId w:val="5"/>
        </w:numPr>
      </w:pPr>
      <w:r w:rsidRPr="00C578B8">
        <w:t xml:space="preserve">Deciding what commands will be automatized in the </w:t>
      </w:r>
      <w:r w:rsidR="00F904A6" w:rsidRPr="00C578B8">
        <w:t>Jenkinsfile</w:t>
      </w:r>
      <w:r w:rsidRPr="00C578B8">
        <w:t>.</w:t>
      </w:r>
    </w:p>
    <w:p w14:paraId="10F4BE35" w14:textId="77777777" w:rsidR="003F1C91" w:rsidRPr="00C578B8" w:rsidRDefault="003F1C91" w:rsidP="0045133A">
      <w:pPr>
        <w:numPr>
          <w:ilvl w:val="1"/>
          <w:numId w:val="5"/>
        </w:numPr>
      </w:pPr>
      <w:r w:rsidRPr="00C578B8">
        <w:t>Peru:</w:t>
      </w:r>
    </w:p>
    <w:p w14:paraId="1831A424" w14:textId="7AF56EB6" w:rsidR="003F1C91" w:rsidRPr="00C578B8" w:rsidRDefault="00F904A6" w:rsidP="0045133A">
      <w:pPr>
        <w:numPr>
          <w:ilvl w:val="2"/>
          <w:numId w:val="5"/>
        </w:numPr>
      </w:pPr>
      <w:r w:rsidRPr="00C578B8">
        <w:t>Correctly identifying</w:t>
      </w:r>
      <w:r w:rsidR="003F1C91" w:rsidRPr="00C578B8">
        <w:t xml:space="preserve"> the work items and the subtasks of the product backlog.</w:t>
      </w:r>
    </w:p>
    <w:p w14:paraId="4372A4FC" w14:textId="77777777" w:rsidR="003F1C91" w:rsidRPr="00C578B8" w:rsidRDefault="003F1C91" w:rsidP="0045133A">
      <w:pPr>
        <w:numPr>
          <w:ilvl w:val="1"/>
          <w:numId w:val="5"/>
        </w:numPr>
      </w:pPr>
      <w:r w:rsidRPr="00C578B8">
        <w:t>Andoni:</w:t>
      </w:r>
    </w:p>
    <w:p w14:paraId="20304252" w14:textId="77777777" w:rsidR="003F1C91" w:rsidRPr="00C578B8" w:rsidRDefault="003F1C91" w:rsidP="0045133A">
      <w:pPr>
        <w:numPr>
          <w:ilvl w:val="2"/>
          <w:numId w:val="5"/>
        </w:numPr>
      </w:pPr>
      <w:r w:rsidRPr="00C578B8">
        <w:t>Getting sure that no more than 5 PBIs are done simultaneously during the entire project.</w:t>
      </w:r>
    </w:p>
    <w:p w14:paraId="766D1768" w14:textId="77777777" w:rsidR="003F1C91" w:rsidRPr="00C578B8" w:rsidRDefault="003F1C91" w:rsidP="0045133A">
      <w:pPr>
        <w:numPr>
          <w:ilvl w:val="1"/>
          <w:numId w:val="5"/>
        </w:numPr>
      </w:pPr>
      <w:r w:rsidRPr="00C578B8">
        <w:t>Julen:</w:t>
      </w:r>
    </w:p>
    <w:p w14:paraId="5227E5E5" w14:textId="769EA583" w:rsidR="003F1C91" w:rsidRPr="00C578B8" w:rsidRDefault="00F904A6" w:rsidP="0045133A">
      <w:pPr>
        <w:numPr>
          <w:ilvl w:val="2"/>
          <w:numId w:val="5"/>
        </w:numPr>
      </w:pPr>
      <w:r w:rsidRPr="00C578B8">
        <w:t>Correctly identifying</w:t>
      </w:r>
      <w:r w:rsidR="003F1C91" w:rsidRPr="00C578B8">
        <w:t xml:space="preserve"> the work items and the subtasks of the product backlog.</w:t>
      </w:r>
    </w:p>
    <w:p w14:paraId="5FAB586F" w14:textId="77777777" w:rsidR="003F1C91" w:rsidRPr="00C578B8" w:rsidRDefault="003F1C91" w:rsidP="003F1C91">
      <w:r w:rsidRPr="00C578B8">
        <w:rPr>
          <w:b/>
          <w:bCs/>
        </w:rPr>
        <w:t>Open Discussion:</w:t>
      </w:r>
    </w:p>
    <w:p w14:paraId="4B6C76C9" w14:textId="77777777" w:rsidR="003F1C91" w:rsidRPr="00C578B8" w:rsidRDefault="003F1C91" w:rsidP="003F1C91">
      <w:r w:rsidRPr="00C578B8">
        <w:t>The team made significant progress yesterday in defining roles, initiating project documentation, and outlining the project's structure. Today's goals centre around automation, AI research, and server functionality development. However, challenges persist in finalising automation commands, accurately defining work items within the backlog, and managing the number of concurrent tasks. The overarching focus remains on streamlining processes, conducting research, and ensuring clarity and efficiency in project execution.</w:t>
      </w:r>
    </w:p>
    <w:p w14:paraId="5649D802" w14:textId="301EE59A" w:rsidR="003F1C91" w:rsidRPr="00C578B8" w:rsidRDefault="003F1C91" w:rsidP="003F1C91">
      <w:pPr>
        <w:pStyle w:val="Ttulo2"/>
      </w:pPr>
      <w:bookmarkStart w:id="8" w:name="_Toc156892356"/>
      <w:r w:rsidRPr="00C578B8">
        <w:t>Daily Meeting (13/12/2023)</w:t>
      </w:r>
      <w:bookmarkEnd w:id="8"/>
    </w:p>
    <w:p w14:paraId="63CA88EF" w14:textId="77777777" w:rsidR="003F1C91" w:rsidRPr="00C578B8" w:rsidRDefault="003F1C91" w:rsidP="003F1C91">
      <w:r w:rsidRPr="00C578B8">
        <w:rPr>
          <w:b/>
          <w:bCs/>
        </w:rPr>
        <w:t>Date</w:t>
      </w:r>
      <w:r w:rsidRPr="00C578B8">
        <w:t>: 13-12-2023</w:t>
      </w:r>
    </w:p>
    <w:p w14:paraId="6BF4138F" w14:textId="77777777" w:rsidR="003F1C91" w:rsidRPr="00C578B8" w:rsidRDefault="003F1C91" w:rsidP="003F1C91">
      <w:r w:rsidRPr="00C578B8">
        <w:rPr>
          <w:b/>
          <w:bCs/>
        </w:rPr>
        <w:t>Time</w:t>
      </w:r>
      <w:r w:rsidRPr="00C578B8">
        <w:t>: From 8:00 to 8:30</w:t>
      </w:r>
    </w:p>
    <w:p w14:paraId="0D9F53E2" w14:textId="77777777" w:rsidR="003F1C91" w:rsidRPr="00C578B8" w:rsidRDefault="003F1C91" w:rsidP="003F1C91">
      <w:r w:rsidRPr="00C578B8">
        <w:rPr>
          <w:b/>
          <w:bCs/>
        </w:rPr>
        <w:t>Location</w:t>
      </w:r>
      <w:r w:rsidRPr="00C578B8">
        <w:t>: Mondragon University 11310 </w:t>
      </w:r>
    </w:p>
    <w:p w14:paraId="3461AD30" w14:textId="77777777" w:rsidR="003F1C91" w:rsidRPr="00C578B8" w:rsidRDefault="003F1C91" w:rsidP="003F1C91">
      <w:r w:rsidRPr="00C578B8">
        <w:rPr>
          <w:b/>
          <w:bCs/>
        </w:rPr>
        <w:t>Attendees</w:t>
      </w:r>
      <w:r w:rsidRPr="00C578B8">
        <w:t>:</w:t>
      </w:r>
    </w:p>
    <w:p w14:paraId="223DEB19" w14:textId="77777777" w:rsidR="003F1C91" w:rsidRPr="00C578B8" w:rsidRDefault="003F1C91" w:rsidP="0045133A">
      <w:pPr>
        <w:numPr>
          <w:ilvl w:val="0"/>
          <w:numId w:val="6"/>
        </w:numPr>
      </w:pPr>
      <w:r w:rsidRPr="00C578B8">
        <w:t>Service Delivery Manager: Unai</w:t>
      </w:r>
    </w:p>
    <w:p w14:paraId="3C70DDB2" w14:textId="77777777" w:rsidR="003F1C91" w:rsidRPr="00C578B8" w:rsidRDefault="003F1C91" w:rsidP="0045133A">
      <w:pPr>
        <w:numPr>
          <w:ilvl w:val="0"/>
          <w:numId w:val="6"/>
        </w:numPr>
      </w:pPr>
      <w:r w:rsidRPr="00C578B8">
        <w:t>Service Request Manager: Peru</w:t>
      </w:r>
    </w:p>
    <w:p w14:paraId="50F5D7AB" w14:textId="77777777" w:rsidR="003F1C91" w:rsidRPr="00C578B8" w:rsidRDefault="003F1C91" w:rsidP="0045133A">
      <w:pPr>
        <w:numPr>
          <w:ilvl w:val="0"/>
          <w:numId w:val="6"/>
        </w:numPr>
      </w:pPr>
      <w:r w:rsidRPr="00C578B8">
        <w:t>Team: Xabat, Andoni and Julen</w:t>
      </w:r>
    </w:p>
    <w:p w14:paraId="20FD8A70" w14:textId="664347F4" w:rsidR="003F1C91" w:rsidRPr="00C578B8" w:rsidRDefault="003F1C91" w:rsidP="003F1C91">
      <w:r w:rsidRPr="00C578B8">
        <w:rPr>
          <w:b/>
          <w:bCs/>
        </w:rPr>
        <w:t>Agenda</w:t>
      </w:r>
      <w:r w:rsidRPr="00C578B8">
        <w:t xml:space="preserve">: </w:t>
      </w:r>
    </w:p>
    <w:p w14:paraId="39B4C055" w14:textId="77777777" w:rsidR="003F1C91" w:rsidRPr="00C578B8" w:rsidRDefault="003F1C91" w:rsidP="0045133A">
      <w:pPr>
        <w:numPr>
          <w:ilvl w:val="0"/>
          <w:numId w:val="3"/>
        </w:numPr>
      </w:pPr>
      <w:r w:rsidRPr="00C578B8">
        <w:t>Coordination and planning for the day ahead.</w:t>
      </w:r>
    </w:p>
    <w:p w14:paraId="6FE83739" w14:textId="6DF9BE11" w:rsidR="003F1C91" w:rsidRPr="00C578B8" w:rsidRDefault="003F1C91" w:rsidP="003F1C91">
      <w:r w:rsidRPr="00C578B8">
        <w:rPr>
          <w:b/>
          <w:bCs/>
        </w:rPr>
        <w:t>Daily Minutes:</w:t>
      </w:r>
    </w:p>
    <w:p w14:paraId="3A9B683D" w14:textId="77777777" w:rsidR="003F1C91" w:rsidRPr="00C578B8" w:rsidRDefault="003F1C91" w:rsidP="0045133A">
      <w:pPr>
        <w:numPr>
          <w:ilvl w:val="0"/>
          <w:numId w:val="7"/>
        </w:numPr>
      </w:pPr>
      <w:r w:rsidRPr="00C578B8">
        <w:t>What did I do yesterday?</w:t>
      </w:r>
    </w:p>
    <w:p w14:paraId="76FAC09A" w14:textId="77777777" w:rsidR="003F1C91" w:rsidRPr="00C578B8" w:rsidRDefault="003F1C91" w:rsidP="0045133A">
      <w:pPr>
        <w:numPr>
          <w:ilvl w:val="1"/>
          <w:numId w:val="7"/>
        </w:numPr>
      </w:pPr>
      <w:r w:rsidRPr="00C578B8">
        <w:lastRenderedPageBreak/>
        <w:t>Unai:</w:t>
      </w:r>
    </w:p>
    <w:p w14:paraId="0CBBC8FD" w14:textId="6332AC3A" w:rsidR="003F1C91" w:rsidRPr="00C578B8" w:rsidRDefault="003F1C91" w:rsidP="0045133A">
      <w:pPr>
        <w:numPr>
          <w:ilvl w:val="2"/>
          <w:numId w:val="7"/>
        </w:numPr>
      </w:pPr>
      <w:r w:rsidRPr="00C578B8">
        <w:t xml:space="preserve">Create the </w:t>
      </w:r>
      <w:r w:rsidR="00F904A6" w:rsidRPr="00C578B8">
        <w:t>Jenkinsfile</w:t>
      </w:r>
      <w:r w:rsidRPr="00C578B8">
        <w:t xml:space="preserve"> to automatize the git merge from develop to master and the </w:t>
      </w:r>
      <w:r w:rsidR="00F904A6" w:rsidRPr="00C578B8">
        <w:t>SonarQube</w:t>
      </w:r>
      <w:r w:rsidRPr="00C578B8">
        <w:t xml:space="preserve"> analysis.</w:t>
      </w:r>
    </w:p>
    <w:p w14:paraId="1B1A3AE6" w14:textId="77777777" w:rsidR="003F1C91" w:rsidRPr="00C578B8" w:rsidRDefault="003F1C91" w:rsidP="0045133A">
      <w:pPr>
        <w:numPr>
          <w:ilvl w:val="1"/>
          <w:numId w:val="7"/>
        </w:numPr>
      </w:pPr>
      <w:r w:rsidRPr="00C578B8">
        <w:t>Xabat:</w:t>
      </w:r>
    </w:p>
    <w:p w14:paraId="58524ABE" w14:textId="6DBB053B" w:rsidR="003F1C91" w:rsidRPr="00C578B8" w:rsidRDefault="003F1C91" w:rsidP="0045133A">
      <w:pPr>
        <w:numPr>
          <w:ilvl w:val="2"/>
          <w:numId w:val="7"/>
        </w:numPr>
      </w:pPr>
      <w:r w:rsidRPr="00C578B8">
        <w:t xml:space="preserve">Create the </w:t>
      </w:r>
      <w:r w:rsidR="00F904A6" w:rsidRPr="00C578B8">
        <w:t>Jenkinsfile</w:t>
      </w:r>
      <w:r w:rsidRPr="00C578B8">
        <w:t xml:space="preserve"> to automatize the git merge from develop to master and the </w:t>
      </w:r>
      <w:r w:rsidR="00F904A6" w:rsidRPr="00C578B8">
        <w:t>SonarQube</w:t>
      </w:r>
      <w:r w:rsidRPr="00C578B8">
        <w:t xml:space="preserve"> analysis.</w:t>
      </w:r>
    </w:p>
    <w:p w14:paraId="680A35E9" w14:textId="77777777" w:rsidR="003F1C91" w:rsidRPr="00C578B8" w:rsidRDefault="003F1C91" w:rsidP="0045133A">
      <w:pPr>
        <w:numPr>
          <w:ilvl w:val="1"/>
          <w:numId w:val="7"/>
        </w:numPr>
      </w:pPr>
      <w:r w:rsidRPr="00C578B8">
        <w:t>Peru:</w:t>
      </w:r>
    </w:p>
    <w:p w14:paraId="6AC31225" w14:textId="77777777" w:rsidR="003F1C91" w:rsidRPr="00C578B8" w:rsidRDefault="003F1C91" w:rsidP="0045133A">
      <w:pPr>
        <w:numPr>
          <w:ilvl w:val="2"/>
          <w:numId w:val="7"/>
        </w:numPr>
      </w:pPr>
      <w:r w:rsidRPr="00C578B8">
        <w:t>Search information for the AI server and identify the attributes that will be taken into account in the AI prediction.</w:t>
      </w:r>
    </w:p>
    <w:p w14:paraId="589C01DD" w14:textId="77777777" w:rsidR="003F1C91" w:rsidRPr="00C578B8" w:rsidRDefault="003F1C91" w:rsidP="0045133A">
      <w:pPr>
        <w:numPr>
          <w:ilvl w:val="1"/>
          <w:numId w:val="7"/>
        </w:numPr>
      </w:pPr>
      <w:r w:rsidRPr="00C578B8">
        <w:t>Andoni:</w:t>
      </w:r>
    </w:p>
    <w:p w14:paraId="74004EC1" w14:textId="77777777" w:rsidR="003F1C91" w:rsidRPr="00C578B8" w:rsidRDefault="003F1C91" w:rsidP="0045133A">
      <w:pPr>
        <w:numPr>
          <w:ilvl w:val="2"/>
          <w:numId w:val="7"/>
        </w:numPr>
      </w:pPr>
      <w:r w:rsidRPr="00C578B8">
        <w:t>Search information for the AI server and identify the attributes that will be taken into account in the AI prediction.</w:t>
      </w:r>
    </w:p>
    <w:p w14:paraId="4ADA294A" w14:textId="77777777" w:rsidR="003F1C91" w:rsidRPr="00C578B8" w:rsidRDefault="003F1C91" w:rsidP="0045133A">
      <w:pPr>
        <w:numPr>
          <w:ilvl w:val="1"/>
          <w:numId w:val="7"/>
        </w:numPr>
      </w:pPr>
      <w:r w:rsidRPr="00C578B8">
        <w:t>Julen</w:t>
      </w:r>
    </w:p>
    <w:p w14:paraId="2E6EDA5E" w14:textId="77777777" w:rsidR="003F1C91" w:rsidRPr="00C578B8" w:rsidRDefault="003F1C91" w:rsidP="0045133A">
      <w:pPr>
        <w:numPr>
          <w:ilvl w:val="2"/>
          <w:numId w:val="7"/>
        </w:numPr>
      </w:pPr>
      <w:r w:rsidRPr="00C578B8">
        <w:t>Create the login and register part in the REST server.</w:t>
      </w:r>
    </w:p>
    <w:p w14:paraId="6DBC23DC" w14:textId="77777777" w:rsidR="003F1C91" w:rsidRPr="00C578B8" w:rsidRDefault="003F1C91" w:rsidP="0045133A">
      <w:pPr>
        <w:numPr>
          <w:ilvl w:val="0"/>
          <w:numId w:val="7"/>
        </w:numPr>
      </w:pPr>
      <w:r w:rsidRPr="00C578B8">
        <w:t>What will I do today?</w:t>
      </w:r>
    </w:p>
    <w:p w14:paraId="65B89559" w14:textId="77777777" w:rsidR="003F1C91" w:rsidRPr="00C578B8" w:rsidRDefault="003F1C91" w:rsidP="0045133A">
      <w:pPr>
        <w:numPr>
          <w:ilvl w:val="1"/>
          <w:numId w:val="7"/>
        </w:numPr>
      </w:pPr>
      <w:r w:rsidRPr="00C578B8">
        <w:t>Unai:</w:t>
      </w:r>
    </w:p>
    <w:p w14:paraId="75465CDB" w14:textId="77777777" w:rsidR="003F1C91" w:rsidRPr="00C578B8" w:rsidRDefault="003F1C91" w:rsidP="0045133A">
      <w:pPr>
        <w:numPr>
          <w:ilvl w:val="2"/>
          <w:numId w:val="7"/>
        </w:numPr>
      </w:pPr>
      <w:r w:rsidRPr="00C578B8">
        <w:t>Implement the google cloud server and download and install the different technologies that are going to be used, such as Jenkins, SonarQube… </w:t>
      </w:r>
    </w:p>
    <w:p w14:paraId="2765427C" w14:textId="77777777" w:rsidR="003F1C91" w:rsidRPr="00C578B8" w:rsidRDefault="003F1C91" w:rsidP="0045133A">
      <w:pPr>
        <w:numPr>
          <w:ilvl w:val="1"/>
          <w:numId w:val="7"/>
        </w:numPr>
      </w:pPr>
      <w:r w:rsidRPr="00C578B8">
        <w:t>Xabat:</w:t>
      </w:r>
    </w:p>
    <w:p w14:paraId="72B44B83" w14:textId="1CA80F14" w:rsidR="003F1C91" w:rsidRPr="00C578B8" w:rsidRDefault="003F1C91" w:rsidP="0045133A">
      <w:pPr>
        <w:numPr>
          <w:ilvl w:val="2"/>
          <w:numId w:val="7"/>
        </w:numPr>
      </w:pPr>
      <w:r w:rsidRPr="00C578B8">
        <w:t>The client</w:t>
      </w:r>
      <w:r w:rsidR="00D63420" w:rsidRPr="00C578B8">
        <w:t>’s</w:t>
      </w:r>
      <w:r w:rsidRPr="00C578B8">
        <w:t xml:space="preserve"> register and login in NODE-RED. Also find how to switch between different pages of the frontend.</w:t>
      </w:r>
    </w:p>
    <w:p w14:paraId="09C1D0D6" w14:textId="77777777" w:rsidR="003F1C91" w:rsidRPr="00C578B8" w:rsidRDefault="003F1C91" w:rsidP="0045133A">
      <w:pPr>
        <w:numPr>
          <w:ilvl w:val="1"/>
          <w:numId w:val="7"/>
        </w:numPr>
      </w:pPr>
      <w:r w:rsidRPr="00C578B8">
        <w:t>Peru:</w:t>
      </w:r>
    </w:p>
    <w:p w14:paraId="6B75591D" w14:textId="77777777" w:rsidR="003F1C91" w:rsidRPr="00C578B8" w:rsidRDefault="003F1C91" w:rsidP="0045133A">
      <w:pPr>
        <w:numPr>
          <w:ilvl w:val="2"/>
          <w:numId w:val="7"/>
        </w:numPr>
      </w:pPr>
      <w:r w:rsidRPr="00C578B8">
        <w:t>Implement the google cloud server and download and install the different technologies that are going to be used, such as Jenkins, SonarQube… </w:t>
      </w:r>
    </w:p>
    <w:p w14:paraId="0FE8904B" w14:textId="77777777" w:rsidR="003F1C91" w:rsidRPr="00C578B8" w:rsidRDefault="003F1C91" w:rsidP="0045133A">
      <w:pPr>
        <w:numPr>
          <w:ilvl w:val="1"/>
          <w:numId w:val="7"/>
        </w:numPr>
      </w:pPr>
      <w:r w:rsidRPr="00C578B8">
        <w:t>Andoni:</w:t>
      </w:r>
    </w:p>
    <w:p w14:paraId="67F4504E" w14:textId="35C001CA" w:rsidR="003F1C91" w:rsidRPr="00C578B8" w:rsidRDefault="003F1C91" w:rsidP="0045133A">
      <w:pPr>
        <w:numPr>
          <w:ilvl w:val="2"/>
          <w:numId w:val="7"/>
        </w:numPr>
      </w:pPr>
      <w:r w:rsidRPr="00C578B8">
        <w:t xml:space="preserve">Make initial model with the internal factors with all the </w:t>
      </w:r>
      <w:r w:rsidR="00F904A6" w:rsidRPr="00C578B8">
        <w:t>ph</w:t>
      </w:r>
      <w:r w:rsidRPr="00C578B8">
        <w:t xml:space="preserve">ases: Preprocessing, modelling and </w:t>
      </w:r>
      <w:r w:rsidR="00D63420" w:rsidRPr="00C578B8">
        <w:t>validation.</w:t>
      </w:r>
    </w:p>
    <w:p w14:paraId="22B9AFFB" w14:textId="77777777" w:rsidR="003F1C91" w:rsidRPr="00C578B8" w:rsidRDefault="003F1C91" w:rsidP="0045133A">
      <w:pPr>
        <w:numPr>
          <w:ilvl w:val="1"/>
          <w:numId w:val="7"/>
        </w:numPr>
      </w:pPr>
      <w:r w:rsidRPr="00C578B8">
        <w:t>Julen:</w:t>
      </w:r>
    </w:p>
    <w:p w14:paraId="48A0FC63" w14:textId="77777777" w:rsidR="003F1C91" w:rsidRPr="00C578B8" w:rsidRDefault="003F1C91" w:rsidP="0045133A">
      <w:pPr>
        <w:numPr>
          <w:ilvl w:val="2"/>
          <w:numId w:val="7"/>
        </w:numPr>
      </w:pPr>
      <w:r w:rsidRPr="00C578B8">
        <w:t>Create the login and register part in the REST server.</w:t>
      </w:r>
    </w:p>
    <w:p w14:paraId="62FF3163" w14:textId="77777777" w:rsidR="003F1C91" w:rsidRPr="00C578B8" w:rsidRDefault="003F1C91" w:rsidP="0045133A">
      <w:pPr>
        <w:numPr>
          <w:ilvl w:val="0"/>
          <w:numId w:val="7"/>
        </w:numPr>
      </w:pPr>
      <w:r w:rsidRPr="00C578B8">
        <w:t>What is in my way?</w:t>
      </w:r>
    </w:p>
    <w:p w14:paraId="7316917B" w14:textId="77777777" w:rsidR="003F1C91" w:rsidRPr="00C578B8" w:rsidRDefault="003F1C91" w:rsidP="0045133A">
      <w:pPr>
        <w:numPr>
          <w:ilvl w:val="1"/>
          <w:numId w:val="7"/>
        </w:numPr>
      </w:pPr>
      <w:r w:rsidRPr="00C578B8">
        <w:t>Unai:</w:t>
      </w:r>
    </w:p>
    <w:p w14:paraId="43D818D0" w14:textId="1610FF24" w:rsidR="003F1C91" w:rsidRPr="00C578B8" w:rsidRDefault="003F1C91" w:rsidP="0045133A">
      <w:pPr>
        <w:numPr>
          <w:ilvl w:val="2"/>
          <w:numId w:val="7"/>
        </w:numPr>
      </w:pPr>
      <w:r w:rsidRPr="00C578B8">
        <w:t xml:space="preserve">Download the </w:t>
      </w:r>
      <w:r w:rsidR="00F904A6" w:rsidRPr="00C578B8">
        <w:t>Jenkins</w:t>
      </w:r>
      <w:r w:rsidRPr="00C578B8">
        <w:t xml:space="preserve"> server on the cloud and make a </w:t>
      </w:r>
      <w:r w:rsidR="00F904A6" w:rsidRPr="00C578B8">
        <w:t>connection</w:t>
      </w:r>
      <w:r w:rsidRPr="00C578B8">
        <w:t xml:space="preserve"> with this.</w:t>
      </w:r>
    </w:p>
    <w:p w14:paraId="543CCA97" w14:textId="77777777" w:rsidR="003F1C91" w:rsidRPr="00C578B8" w:rsidRDefault="003F1C91" w:rsidP="0045133A">
      <w:pPr>
        <w:numPr>
          <w:ilvl w:val="1"/>
          <w:numId w:val="7"/>
        </w:numPr>
      </w:pPr>
      <w:r w:rsidRPr="00C578B8">
        <w:t>Xabat:</w:t>
      </w:r>
    </w:p>
    <w:p w14:paraId="3B34D354" w14:textId="77777777" w:rsidR="003F1C91" w:rsidRPr="00C578B8" w:rsidRDefault="003F1C91" w:rsidP="0045133A">
      <w:pPr>
        <w:numPr>
          <w:ilvl w:val="2"/>
          <w:numId w:val="7"/>
        </w:numPr>
      </w:pPr>
      <w:r w:rsidRPr="00C578B8">
        <w:lastRenderedPageBreak/>
        <w:t>Deciding what are the correct type of NODE-RED components that are going to be used.</w:t>
      </w:r>
    </w:p>
    <w:p w14:paraId="749C1A80" w14:textId="77777777" w:rsidR="003F1C91" w:rsidRPr="00C578B8" w:rsidRDefault="003F1C91" w:rsidP="0045133A">
      <w:pPr>
        <w:numPr>
          <w:ilvl w:val="1"/>
          <w:numId w:val="7"/>
        </w:numPr>
      </w:pPr>
      <w:r w:rsidRPr="00C578B8">
        <w:t>Peru:</w:t>
      </w:r>
    </w:p>
    <w:p w14:paraId="23B18A4D" w14:textId="47D89485" w:rsidR="003F1C91" w:rsidRPr="00C578B8" w:rsidRDefault="003F1C91" w:rsidP="0045133A">
      <w:pPr>
        <w:numPr>
          <w:ilvl w:val="2"/>
          <w:numId w:val="7"/>
        </w:numPr>
      </w:pPr>
      <w:r w:rsidRPr="00C578B8">
        <w:t xml:space="preserve">Download the </w:t>
      </w:r>
      <w:r w:rsidR="00F904A6" w:rsidRPr="00C578B8">
        <w:t>Jenkins</w:t>
      </w:r>
      <w:r w:rsidRPr="00C578B8">
        <w:t xml:space="preserve"> server on the cloud and make a connection with this.</w:t>
      </w:r>
    </w:p>
    <w:p w14:paraId="6D1371BA" w14:textId="77777777" w:rsidR="003F1C91" w:rsidRPr="00C578B8" w:rsidRDefault="003F1C91" w:rsidP="0045133A">
      <w:pPr>
        <w:numPr>
          <w:ilvl w:val="1"/>
          <w:numId w:val="7"/>
        </w:numPr>
      </w:pPr>
      <w:r w:rsidRPr="00C578B8">
        <w:t>Andoni:</w:t>
      </w:r>
    </w:p>
    <w:p w14:paraId="1DFEF0E5" w14:textId="77777777" w:rsidR="003F1C91" w:rsidRPr="00C578B8" w:rsidRDefault="003F1C91" w:rsidP="0045133A">
      <w:pPr>
        <w:numPr>
          <w:ilvl w:val="2"/>
          <w:numId w:val="7"/>
        </w:numPr>
      </w:pPr>
      <w:r w:rsidRPr="00C578B8">
        <w:t>Adapt the data of the dataset of the project to the model.</w:t>
      </w:r>
    </w:p>
    <w:p w14:paraId="586C52A3" w14:textId="77777777" w:rsidR="003F1C91" w:rsidRPr="00C578B8" w:rsidRDefault="003F1C91" w:rsidP="0045133A">
      <w:pPr>
        <w:numPr>
          <w:ilvl w:val="1"/>
          <w:numId w:val="7"/>
        </w:numPr>
      </w:pPr>
      <w:r w:rsidRPr="00C578B8">
        <w:t>Julen:</w:t>
      </w:r>
    </w:p>
    <w:p w14:paraId="4EAB2210" w14:textId="18E352A1" w:rsidR="003F1C91" w:rsidRPr="00C578B8" w:rsidRDefault="003F1C91" w:rsidP="0045133A">
      <w:pPr>
        <w:numPr>
          <w:ilvl w:val="2"/>
          <w:numId w:val="7"/>
        </w:numPr>
      </w:pPr>
      <w:r w:rsidRPr="00C578B8">
        <w:t xml:space="preserve">Make an efficient connection with the REST API and other components such as NODE-RED, </w:t>
      </w:r>
      <w:r w:rsidR="00F904A6" w:rsidRPr="00C578B8">
        <w:t>MySQL</w:t>
      </w:r>
      <w:r w:rsidRPr="00C578B8">
        <w:t>… </w:t>
      </w:r>
    </w:p>
    <w:p w14:paraId="16469A67" w14:textId="77777777" w:rsidR="003F1C91" w:rsidRPr="00C578B8" w:rsidRDefault="003F1C91" w:rsidP="003F1C91">
      <w:r w:rsidRPr="00C578B8">
        <w:rPr>
          <w:b/>
          <w:bCs/>
        </w:rPr>
        <w:t>Open Discussion:</w:t>
      </w:r>
    </w:p>
    <w:p w14:paraId="2D9E2C0C" w14:textId="386C6F43" w:rsidR="003F1C91" w:rsidRPr="00C578B8" w:rsidRDefault="003F1C91" w:rsidP="003F1C91">
      <w:r w:rsidRPr="00C578B8">
        <w:t xml:space="preserve">The team made significant progress yesterday in the area of REST service by doing the initial functions in it, searching for relevant </w:t>
      </w:r>
      <w:r w:rsidR="00D63420" w:rsidRPr="00C578B8">
        <w:t>data,</w:t>
      </w:r>
      <w:r w:rsidRPr="00C578B8">
        <w:t xml:space="preserve"> and making the initial structure in the NODE-RED server. Today's goals centre around </w:t>
      </w:r>
      <w:r w:rsidR="00D63420" w:rsidRPr="00C578B8">
        <w:t>G</w:t>
      </w:r>
      <w:r w:rsidRPr="00C578B8">
        <w:t>oogle Cloud server installation and implementation, AI research, and server functionality development. However, challenges persist in finalising automation commands. The overarching focus remains on streamlining processes, conducting research, and ensuring clarity and efficiency in project execution.</w:t>
      </w:r>
    </w:p>
    <w:p w14:paraId="2C5B0C81" w14:textId="0EA7AF7B" w:rsidR="003F1C91" w:rsidRPr="00C578B8" w:rsidRDefault="003F1C91" w:rsidP="003F1C91">
      <w:pPr>
        <w:pStyle w:val="Ttulo2"/>
      </w:pPr>
      <w:bookmarkStart w:id="9" w:name="_Toc156892357"/>
      <w:r w:rsidRPr="00C578B8">
        <w:t>Daily meeting (14/12/2023)</w:t>
      </w:r>
      <w:bookmarkEnd w:id="9"/>
    </w:p>
    <w:p w14:paraId="7E78FB2C" w14:textId="77777777" w:rsidR="003F1C91" w:rsidRPr="00C578B8" w:rsidRDefault="003F1C91" w:rsidP="003F1C91">
      <w:r w:rsidRPr="00C578B8">
        <w:rPr>
          <w:b/>
          <w:bCs/>
        </w:rPr>
        <w:t>Date</w:t>
      </w:r>
      <w:r w:rsidRPr="00C578B8">
        <w:t>: 13-12-2023</w:t>
      </w:r>
    </w:p>
    <w:p w14:paraId="0248BDF9" w14:textId="77777777" w:rsidR="003F1C91" w:rsidRPr="00C578B8" w:rsidRDefault="003F1C91" w:rsidP="003F1C91">
      <w:r w:rsidRPr="00C578B8">
        <w:rPr>
          <w:b/>
          <w:bCs/>
        </w:rPr>
        <w:t>Time</w:t>
      </w:r>
      <w:r w:rsidRPr="00C578B8">
        <w:t>: From 8:00 to 8:30</w:t>
      </w:r>
    </w:p>
    <w:p w14:paraId="3BACBE04" w14:textId="77777777" w:rsidR="003F1C91" w:rsidRPr="00C578B8" w:rsidRDefault="003F1C91" w:rsidP="003F1C91">
      <w:r w:rsidRPr="00C578B8">
        <w:rPr>
          <w:b/>
          <w:bCs/>
        </w:rPr>
        <w:t>Location</w:t>
      </w:r>
      <w:r w:rsidRPr="00C578B8">
        <w:t>: Mondragon University 11310 </w:t>
      </w:r>
    </w:p>
    <w:p w14:paraId="6D028102" w14:textId="77777777" w:rsidR="003F1C91" w:rsidRPr="00C578B8" w:rsidRDefault="003F1C91" w:rsidP="003F1C91">
      <w:r w:rsidRPr="00C578B8">
        <w:rPr>
          <w:b/>
          <w:bCs/>
        </w:rPr>
        <w:t>Attendees</w:t>
      </w:r>
      <w:r w:rsidRPr="00C578B8">
        <w:t>:</w:t>
      </w:r>
    </w:p>
    <w:p w14:paraId="141C2D9A" w14:textId="77777777" w:rsidR="003F1C91" w:rsidRPr="00C578B8" w:rsidRDefault="003F1C91" w:rsidP="0045133A">
      <w:pPr>
        <w:numPr>
          <w:ilvl w:val="0"/>
          <w:numId w:val="6"/>
        </w:numPr>
      </w:pPr>
      <w:r w:rsidRPr="00C578B8">
        <w:t>Service Delivery Manager: Unai</w:t>
      </w:r>
    </w:p>
    <w:p w14:paraId="180E3ACC" w14:textId="77777777" w:rsidR="003F1C91" w:rsidRPr="00C578B8" w:rsidRDefault="003F1C91" w:rsidP="0045133A">
      <w:pPr>
        <w:numPr>
          <w:ilvl w:val="0"/>
          <w:numId w:val="6"/>
        </w:numPr>
      </w:pPr>
      <w:r w:rsidRPr="00C578B8">
        <w:t>Service Request Manager: Peru</w:t>
      </w:r>
    </w:p>
    <w:p w14:paraId="74F27361" w14:textId="77777777" w:rsidR="003F1C91" w:rsidRPr="00C578B8" w:rsidRDefault="003F1C91" w:rsidP="0045133A">
      <w:pPr>
        <w:numPr>
          <w:ilvl w:val="0"/>
          <w:numId w:val="6"/>
        </w:numPr>
      </w:pPr>
      <w:r w:rsidRPr="00C578B8">
        <w:t>Team: Xabat, Andoni and Julen</w:t>
      </w:r>
    </w:p>
    <w:p w14:paraId="14415730" w14:textId="77777777" w:rsidR="003F1C91" w:rsidRPr="00C578B8" w:rsidRDefault="003F1C91" w:rsidP="003F1C91">
      <w:r w:rsidRPr="00C578B8">
        <w:rPr>
          <w:b/>
          <w:bCs/>
        </w:rPr>
        <w:t>Agenda</w:t>
      </w:r>
      <w:r w:rsidRPr="00C578B8">
        <w:t xml:space="preserve">: </w:t>
      </w:r>
    </w:p>
    <w:p w14:paraId="29BA8529" w14:textId="77777777" w:rsidR="003F1C91" w:rsidRPr="00C578B8" w:rsidRDefault="003F1C91" w:rsidP="0045133A">
      <w:pPr>
        <w:numPr>
          <w:ilvl w:val="0"/>
          <w:numId w:val="3"/>
        </w:numPr>
      </w:pPr>
      <w:r w:rsidRPr="00C578B8">
        <w:t>Coordination and planning for the day ahead.</w:t>
      </w:r>
    </w:p>
    <w:p w14:paraId="73933CA0" w14:textId="77777777" w:rsidR="003F1C91" w:rsidRPr="00C578B8" w:rsidRDefault="003F1C91" w:rsidP="003F1C91">
      <w:r w:rsidRPr="00C578B8">
        <w:rPr>
          <w:b/>
          <w:bCs/>
        </w:rPr>
        <w:t>Daily Minutes:</w:t>
      </w:r>
    </w:p>
    <w:p w14:paraId="160C5630" w14:textId="77777777" w:rsidR="003F1C91" w:rsidRPr="00C578B8" w:rsidRDefault="003F1C91" w:rsidP="0045133A">
      <w:pPr>
        <w:numPr>
          <w:ilvl w:val="0"/>
          <w:numId w:val="8"/>
        </w:numPr>
      </w:pPr>
      <w:r w:rsidRPr="00C578B8">
        <w:t>What did I do yesterday?</w:t>
      </w:r>
    </w:p>
    <w:p w14:paraId="72531CEB" w14:textId="45B8A1A5" w:rsidR="003F1C91" w:rsidRPr="00C578B8" w:rsidRDefault="003F1C91" w:rsidP="0045133A">
      <w:pPr>
        <w:numPr>
          <w:ilvl w:val="1"/>
          <w:numId w:val="8"/>
        </w:numPr>
      </w:pPr>
      <w:r w:rsidRPr="00C578B8">
        <w:t>Unai:</w:t>
      </w:r>
    </w:p>
    <w:p w14:paraId="79894706" w14:textId="23DE5A7E" w:rsidR="003F1C91" w:rsidRPr="00C578B8" w:rsidRDefault="00E848E8" w:rsidP="0045133A">
      <w:pPr>
        <w:numPr>
          <w:ilvl w:val="2"/>
          <w:numId w:val="8"/>
        </w:numPr>
      </w:pPr>
      <w:r w:rsidRPr="00C578B8">
        <w:t>Install</w:t>
      </w:r>
      <w:r w:rsidR="003F1C91" w:rsidRPr="00C578B8">
        <w:t xml:space="preserve"> </w:t>
      </w:r>
      <w:r w:rsidR="00F904A6" w:rsidRPr="00C578B8">
        <w:t>Jenkins</w:t>
      </w:r>
      <w:r w:rsidR="003F1C91" w:rsidRPr="00C578B8">
        <w:t xml:space="preserve"> and </w:t>
      </w:r>
      <w:r w:rsidR="00F904A6" w:rsidRPr="00C578B8">
        <w:t>SonarQube</w:t>
      </w:r>
      <w:r w:rsidR="003F1C91" w:rsidRPr="00C578B8">
        <w:t xml:space="preserve"> in the cloud</w:t>
      </w:r>
      <w:r w:rsidR="00F904A6" w:rsidRPr="00C578B8">
        <w:t>.</w:t>
      </w:r>
      <w:r w:rsidR="003F1C91" w:rsidRPr="00C578B8">
        <w:t xml:space="preserve"> </w:t>
      </w:r>
    </w:p>
    <w:p w14:paraId="2276A180" w14:textId="16AC17FD" w:rsidR="003F1C91" w:rsidRPr="00C578B8" w:rsidRDefault="003F1C91" w:rsidP="0045133A">
      <w:pPr>
        <w:numPr>
          <w:ilvl w:val="1"/>
          <w:numId w:val="8"/>
        </w:numPr>
      </w:pPr>
      <w:r w:rsidRPr="00C578B8">
        <w:t>Xabat:</w:t>
      </w:r>
    </w:p>
    <w:p w14:paraId="3C1E69C4" w14:textId="764EECA2" w:rsidR="003F1C91" w:rsidRPr="00C578B8" w:rsidRDefault="003F1C91" w:rsidP="0045133A">
      <w:pPr>
        <w:numPr>
          <w:ilvl w:val="2"/>
          <w:numId w:val="8"/>
        </w:numPr>
      </w:pPr>
      <w:r w:rsidRPr="00C578B8">
        <w:t xml:space="preserve">Do the registration, </w:t>
      </w:r>
      <w:r w:rsidR="00F904A6" w:rsidRPr="00C578B8">
        <w:t>login,</w:t>
      </w:r>
      <w:r w:rsidRPr="00C578B8">
        <w:t xml:space="preserve"> and the frontend of the website. </w:t>
      </w:r>
    </w:p>
    <w:p w14:paraId="75CC5BDE" w14:textId="2C33B159" w:rsidR="003F1C91" w:rsidRPr="00C578B8" w:rsidRDefault="003F1C91" w:rsidP="0045133A">
      <w:pPr>
        <w:numPr>
          <w:ilvl w:val="1"/>
          <w:numId w:val="8"/>
        </w:numPr>
      </w:pPr>
      <w:r w:rsidRPr="00C578B8">
        <w:t>Peru:</w:t>
      </w:r>
    </w:p>
    <w:p w14:paraId="3BED416B" w14:textId="782DFD6B" w:rsidR="003F1C91" w:rsidRPr="00C578B8" w:rsidRDefault="003F1C91" w:rsidP="0045133A">
      <w:pPr>
        <w:numPr>
          <w:ilvl w:val="2"/>
          <w:numId w:val="8"/>
        </w:numPr>
      </w:pPr>
      <w:r w:rsidRPr="00C578B8">
        <w:t xml:space="preserve">Installed </w:t>
      </w:r>
      <w:r w:rsidR="00F904A6" w:rsidRPr="00C578B8">
        <w:t>Jenkins</w:t>
      </w:r>
      <w:r w:rsidRPr="00C578B8">
        <w:t xml:space="preserve"> and </w:t>
      </w:r>
      <w:r w:rsidR="00F904A6" w:rsidRPr="00C578B8">
        <w:t>SonarQube</w:t>
      </w:r>
      <w:r w:rsidRPr="00C578B8">
        <w:t xml:space="preserve"> in the cloud</w:t>
      </w:r>
      <w:r w:rsidR="00F904A6" w:rsidRPr="00C578B8">
        <w:t>.</w:t>
      </w:r>
    </w:p>
    <w:p w14:paraId="53DE8961" w14:textId="77777777" w:rsidR="003F1C91" w:rsidRPr="00C578B8" w:rsidRDefault="003F1C91" w:rsidP="0045133A">
      <w:pPr>
        <w:numPr>
          <w:ilvl w:val="1"/>
          <w:numId w:val="8"/>
        </w:numPr>
      </w:pPr>
      <w:r w:rsidRPr="00C578B8">
        <w:lastRenderedPageBreak/>
        <w:t>Andoni:</w:t>
      </w:r>
    </w:p>
    <w:p w14:paraId="741273CD" w14:textId="57E81309" w:rsidR="003F1C91" w:rsidRPr="00C578B8" w:rsidRDefault="003F1C91" w:rsidP="0045133A">
      <w:pPr>
        <w:numPr>
          <w:ilvl w:val="2"/>
          <w:numId w:val="8"/>
        </w:numPr>
      </w:pPr>
      <w:r w:rsidRPr="00C578B8">
        <w:t xml:space="preserve">Looking at the model for use in </w:t>
      </w:r>
      <w:r w:rsidR="00F904A6" w:rsidRPr="00C578B8">
        <w:t>AI</w:t>
      </w:r>
      <w:r w:rsidRPr="00C578B8">
        <w:t xml:space="preserve"> (Time Windows)</w:t>
      </w:r>
    </w:p>
    <w:p w14:paraId="02F186DF" w14:textId="22018595" w:rsidR="003F1C91" w:rsidRPr="00C578B8" w:rsidRDefault="003F1C91" w:rsidP="0045133A">
      <w:pPr>
        <w:numPr>
          <w:ilvl w:val="1"/>
          <w:numId w:val="8"/>
        </w:numPr>
      </w:pPr>
      <w:r w:rsidRPr="00C578B8">
        <w:t>Julen:</w:t>
      </w:r>
    </w:p>
    <w:p w14:paraId="06CFD52F" w14:textId="77777777" w:rsidR="003F1C91" w:rsidRPr="00C578B8" w:rsidRDefault="003F1C91" w:rsidP="0045133A">
      <w:pPr>
        <w:numPr>
          <w:ilvl w:val="2"/>
          <w:numId w:val="8"/>
        </w:numPr>
      </w:pPr>
      <w:r w:rsidRPr="00C578B8">
        <w:t xml:space="preserve">Schema of xml for web. </w:t>
      </w:r>
    </w:p>
    <w:p w14:paraId="6E321A14" w14:textId="77777777" w:rsidR="003F1C91" w:rsidRPr="00C578B8" w:rsidRDefault="003F1C91" w:rsidP="0045133A">
      <w:pPr>
        <w:numPr>
          <w:ilvl w:val="0"/>
          <w:numId w:val="8"/>
        </w:numPr>
      </w:pPr>
      <w:r w:rsidRPr="00C578B8">
        <w:t>What will I do today?</w:t>
      </w:r>
    </w:p>
    <w:p w14:paraId="131F7655" w14:textId="75859ECD" w:rsidR="003F1C91" w:rsidRPr="00C578B8" w:rsidRDefault="003F1C91" w:rsidP="0045133A">
      <w:pPr>
        <w:numPr>
          <w:ilvl w:val="1"/>
          <w:numId w:val="8"/>
        </w:numPr>
      </w:pPr>
      <w:r w:rsidRPr="00C578B8">
        <w:t>Unai:</w:t>
      </w:r>
    </w:p>
    <w:p w14:paraId="390B5600" w14:textId="77777777" w:rsidR="003F1C91" w:rsidRPr="00C578B8" w:rsidRDefault="003F1C91" w:rsidP="0045133A">
      <w:pPr>
        <w:numPr>
          <w:ilvl w:val="2"/>
          <w:numId w:val="8"/>
        </w:numPr>
      </w:pPr>
      <w:r w:rsidRPr="00C578B8">
        <w:t>Working in the cloud, installing node-red.</w:t>
      </w:r>
    </w:p>
    <w:p w14:paraId="02EEFD8B" w14:textId="4E87E607" w:rsidR="003F1C91" w:rsidRPr="00C578B8" w:rsidRDefault="003F1C91" w:rsidP="0045133A">
      <w:pPr>
        <w:numPr>
          <w:ilvl w:val="1"/>
          <w:numId w:val="8"/>
        </w:numPr>
      </w:pPr>
      <w:r w:rsidRPr="00C578B8">
        <w:t>Xabat:</w:t>
      </w:r>
    </w:p>
    <w:p w14:paraId="2581722C" w14:textId="77777777" w:rsidR="003F1C91" w:rsidRPr="00C578B8" w:rsidRDefault="003F1C91" w:rsidP="0045133A">
      <w:pPr>
        <w:numPr>
          <w:ilvl w:val="2"/>
          <w:numId w:val="8"/>
        </w:numPr>
      </w:pPr>
      <w:r w:rsidRPr="00C578B8">
        <w:t xml:space="preserve">Continue working on the web, doing the search function. </w:t>
      </w:r>
    </w:p>
    <w:p w14:paraId="7205D00F" w14:textId="5D2FCACB" w:rsidR="003F1C91" w:rsidRPr="00C578B8" w:rsidRDefault="003F1C91" w:rsidP="0045133A">
      <w:pPr>
        <w:numPr>
          <w:ilvl w:val="1"/>
          <w:numId w:val="8"/>
        </w:numPr>
      </w:pPr>
      <w:r w:rsidRPr="00C578B8">
        <w:t>Peru:</w:t>
      </w:r>
    </w:p>
    <w:p w14:paraId="640BCAA1" w14:textId="77777777" w:rsidR="003F1C91" w:rsidRPr="00C578B8" w:rsidRDefault="003F1C91" w:rsidP="0045133A">
      <w:pPr>
        <w:numPr>
          <w:ilvl w:val="2"/>
          <w:numId w:val="8"/>
        </w:numPr>
      </w:pPr>
      <w:r w:rsidRPr="00C578B8">
        <w:t>Implementing SonarQube in Cloud Service.</w:t>
      </w:r>
    </w:p>
    <w:p w14:paraId="33697401" w14:textId="7408A836" w:rsidR="003F1C91" w:rsidRPr="00C578B8" w:rsidRDefault="003F1C91" w:rsidP="0045133A">
      <w:pPr>
        <w:numPr>
          <w:ilvl w:val="1"/>
          <w:numId w:val="8"/>
        </w:numPr>
      </w:pPr>
      <w:r w:rsidRPr="00C578B8">
        <w:t>Andoni:</w:t>
      </w:r>
    </w:p>
    <w:p w14:paraId="6F942B51" w14:textId="77777777" w:rsidR="003F1C91" w:rsidRPr="00C578B8" w:rsidRDefault="003F1C91" w:rsidP="0045133A">
      <w:pPr>
        <w:numPr>
          <w:ilvl w:val="2"/>
          <w:numId w:val="8"/>
        </w:numPr>
      </w:pPr>
      <w:r w:rsidRPr="00C578B8">
        <w:t>Start with the model of IA (Prophet).</w:t>
      </w:r>
    </w:p>
    <w:p w14:paraId="224EC447" w14:textId="2A7F5728" w:rsidR="003F1C91" w:rsidRPr="00C578B8" w:rsidRDefault="003F1C91" w:rsidP="0045133A">
      <w:pPr>
        <w:numPr>
          <w:ilvl w:val="1"/>
          <w:numId w:val="8"/>
        </w:numPr>
      </w:pPr>
      <w:r w:rsidRPr="00C578B8">
        <w:t>Julen</w:t>
      </w:r>
      <w:r w:rsidR="00E848E8" w:rsidRPr="00C578B8">
        <w:t>:</w:t>
      </w:r>
    </w:p>
    <w:p w14:paraId="42CCA964" w14:textId="77777777" w:rsidR="003F1C91" w:rsidRPr="00C578B8" w:rsidRDefault="003F1C91" w:rsidP="0045133A">
      <w:pPr>
        <w:numPr>
          <w:ilvl w:val="2"/>
          <w:numId w:val="8"/>
        </w:numPr>
      </w:pPr>
      <w:r w:rsidRPr="00C578B8">
        <w:t>Make the Python server and try to connect to the WEB server.</w:t>
      </w:r>
    </w:p>
    <w:p w14:paraId="408B33C0" w14:textId="77777777" w:rsidR="003F1C91" w:rsidRPr="00C578B8" w:rsidRDefault="003F1C91" w:rsidP="0045133A">
      <w:pPr>
        <w:numPr>
          <w:ilvl w:val="0"/>
          <w:numId w:val="8"/>
        </w:numPr>
      </w:pPr>
      <w:r w:rsidRPr="00C578B8">
        <w:t>What is in my way?</w:t>
      </w:r>
    </w:p>
    <w:p w14:paraId="45ADBD84" w14:textId="77777777" w:rsidR="00E848E8" w:rsidRPr="00C578B8" w:rsidRDefault="00E848E8" w:rsidP="0045133A">
      <w:pPr>
        <w:numPr>
          <w:ilvl w:val="1"/>
          <w:numId w:val="8"/>
        </w:numPr>
      </w:pPr>
      <w:r w:rsidRPr="00C578B8">
        <w:t>Unai:</w:t>
      </w:r>
    </w:p>
    <w:p w14:paraId="374D1F19" w14:textId="2D3E2F6A" w:rsidR="003F1C91" w:rsidRPr="00C578B8" w:rsidRDefault="003F1C91" w:rsidP="0045133A">
      <w:pPr>
        <w:numPr>
          <w:ilvl w:val="2"/>
          <w:numId w:val="8"/>
        </w:numPr>
      </w:pPr>
      <w:r w:rsidRPr="00C578B8">
        <w:t xml:space="preserve">Configure Cloud and install node-red there. </w:t>
      </w:r>
    </w:p>
    <w:p w14:paraId="39816E00" w14:textId="77777777" w:rsidR="00E848E8" w:rsidRPr="00C578B8" w:rsidRDefault="00E848E8" w:rsidP="0045133A">
      <w:pPr>
        <w:numPr>
          <w:ilvl w:val="1"/>
          <w:numId w:val="8"/>
        </w:numPr>
      </w:pPr>
      <w:r w:rsidRPr="00C578B8">
        <w:t>Xabat:</w:t>
      </w:r>
    </w:p>
    <w:p w14:paraId="24AECD76" w14:textId="0064E3BD" w:rsidR="003F1C91" w:rsidRPr="00C578B8" w:rsidRDefault="003F1C91" w:rsidP="0045133A">
      <w:pPr>
        <w:numPr>
          <w:ilvl w:val="2"/>
          <w:numId w:val="8"/>
        </w:numPr>
      </w:pPr>
      <w:r w:rsidRPr="00C578B8">
        <w:t xml:space="preserve">Continue adding functionalities to the Web, this time making the search function. </w:t>
      </w:r>
    </w:p>
    <w:p w14:paraId="705DA094" w14:textId="77777777" w:rsidR="00E848E8" w:rsidRPr="00C578B8" w:rsidRDefault="00E848E8" w:rsidP="0045133A">
      <w:pPr>
        <w:numPr>
          <w:ilvl w:val="1"/>
          <w:numId w:val="8"/>
        </w:numPr>
      </w:pPr>
      <w:r w:rsidRPr="00C578B8">
        <w:t>Peru:</w:t>
      </w:r>
    </w:p>
    <w:p w14:paraId="610CF75D" w14:textId="156F780F" w:rsidR="003F1C91" w:rsidRPr="00C578B8" w:rsidRDefault="003F1C91" w:rsidP="0045133A">
      <w:pPr>
        <w:numPr>
          <w:ilvl w:val="2"/>
          <w:numId w:val="8"/>
        </w:numPr>
      </w:pPr>
      <w:r w:rsidRPr="00C578B8">
        <w:t xml:space="preserve">Install SonarQube in the Cloud Service. </w:t>
      </w:r>
    </w:p>
    <w:p w14:paraId="1118324E" w14:textId="77777777" w:rsidR="00E848E8" w:rsidRPr="00C578B8" w:rsidRDefault="00E848E8" w:rsidP="0045133A">
      <w:pPr>
        <w:numPr>
          <w:ilvl w:val="1"/>
          <w:numId w:val="8"/>
        </w:numPr>
      </w:pPr>
      <w:r w:rsidRPr="00C578B8">
        <w:t>Andoni:</w:t>
      </w:r>
    </w:p>
    <w:p w14:paraId="497AA046" w14:textId="2C88A46A" w:rsidR="003F1C91" w:rsidRPr="00C578B8" w:rsidRDefault="003F1C91" w:rsidP="0045133A">
      <w:pPr>
        <w:numPr>
          <w:ilvl w:val="2"/>
          <w:numId w:val="8"/>
        </w:numPr>
      </w:pPr>
      <w:r w:rsidRPr="00C578B8">
        <w:t xml:space="preserve">Make the new AI model following the Prophet structure. Taking in a count the time windows. </w:t>
      </w:r>
    </w:p>
    <w:p w14:paraId="7C2926DA" w14:textId="77777777" w:rsidR="00E848E8" w:rsidRPr="00C578B8" w:rsidRDefault="00E848E8" w:rsidP="0045133A">
      <w:pPr>
        <w:numPr>
          <w:ilvl w:val="1"/>
          <w:numId w:val="8"/>
        </w:numPr>
      </w:pPr>
      <w:r w:rsidRPr="00C578B8">
        <w:t>Julen:</w:t>
      </w:r>
    </w:p>
    <w:p w14:paraId="00637014" w14:textId="3020CF5D" w:rsidR="003F1C91" w:rsidRPr="00C578B8" w:rsidRDefault="003F1C91" w:rsidP="0045133A">
      <w:pPr>
        <w:numPr>
          <w:ilvl w:val="2"/>
          <w:numId w:val="8"/>
        </w:numPr>
      </w:pPr>
      <w:r w:rsidRPr="00C578B8">
        <w:t xml:space="preserve">Make the Python server and then be able to connect it to the Web through </w:t>
      </w:r>
      <w:r w:rsidR="00F904A6" w:rsidRPr="00C578B8">
        <w:t>InfluxDB</w:t>
      </w:r>
      <w:r w:rsidRPr="00C578B8">
        <w:t xml:space="preserve">. </w:t>
      </w:r>
    </w:p>
    <w:p w14:paraId="7957D503" w14:textId="77777777" w:rsidR="003F1C91" w:rsidRPr="00C578B8" w:rsidRDefault="003F1C91" w:rsidP="003F1C91">
      <w:r w:rsidRPr="00C578B8">
        <w:rPr>
          <w:b/>
          <w:bCs/>
        </w:rPr>
        <w:t>Open Discussion:</w:t>
      </w:r>
    </w:p>
    <w:p w14:paraId="5203CC76" w14:textId="6AF4C7F9" w:rsidR="003F1C91" w:rsidRPr="00C578B8" w:rsidRDefault="00E848E8" w:rsidP="003F1C91">
      <w:r w:rsidRPr="00C578B8">
        <w:t xml:space="preserve">The group has made good progress in the cloud part, since it has managed to start up the cloud server. In addition to this, in the web part, it has been managed to make several functionalities of this, such as login or register. The functionalities for today are to start making the AI model with time windows, that is to say, to use the Prophet model. In the cloud it will </w:t>
      </w:r>
      <w:r w:rsidRPr="00C578B8">
        <w:lastRenderedPageBreak/>
        <w:t xml:space="preserve">have to install all the programs needed such as Node-Red and </w:t>
      </w:r>
      <w:r w:rsidR="00F904A6" w:rsidRPr="00C578B8">
        <w:t>SonarQube</w:t>
      </w:r>
      <w:r w:rsidRPr="00C578B8">
        <w:t>. Finally on the web what will be done will be to make more functionalities</w:t>
      </w:r>
      <w:r w:rsidR="003F1C91" w:rsidRPr="00C578B8">
        <w:t>.</w:t>
      </w:r>
    </w:p>
    <w:p w14:paraId="3D2F6836" w14:textId="66E65AF4" w:rsidR="00E848E8" w:rsidRPr="00C578B8" w:rsidRDefault="00E848E8" w:rsidP="00E848E8">
      <w:pPr>
        <w:pStyle w:val="Ttulo2"/>
      </w:pPr>
      <w:bookmarkStart w:id="10" w:name="_Toc156892358"/>
      <w:r w:rsidRPr="00C578B8">
        <w:t>Daily meeting (15/12/2023)</w:t>
      </w:r>
      <w:bookmarkEnd w:id="10"/>
    </w:p>
    <w:p w14:paraId="617B5506" w14:textId="77777777" w:rsidR="00E848E8" w:rsidRPr="00C578B8" w:rsidRDefault="00E848E8" w:rsidP="00E848E8">
      <w:r w:rsidRPr="00C578B8">
        <w:rPr>
          <w:b/>
          <w:bCs/>
        </w:rPr>
        <w:t>Date</w:t>
      </w:r>
      <w:r w:rsidRPr="00C578B8">
        <w:t>: 15-12-2023</w:t>
      </w:r>
    </w:p>
    <w:p w14:paraId="5379B34D" w14:textId="77777777" w:rsidR="00E848E8" w:rsidRPr="00C578B8" w:rsidRDefault="00E848E8" w:rsidP="00E848E8">
      <w:r w:rsidRPr="00C578B8">
        <w:rPr>
          <w:b/>
          <w:bCs/>
        </w:rPr>
        <w:t>Time</w:t>
      </w:r>
      <w:r w:rsidRPr="00C578B8">
        <w:t>: From 8:00 to 8:30</w:t>
      </w:r>
    </w:p>
    <w:p w14:paraId="7EE06EEE" w14:textId="77777777" w:rsidR="00E848E8" w:rsidRPr="00C578B8" w:rsidRDefault="00E848E8" w:rsidP="00E848E8">
      <w:r w:rsidRPr="00C578B8">
        <w:rPr>
          <w:b/>
          <w:bCs/>
        </w:rPr>
        <w:t>Location</w:t>
      </w:r>
      <w:r w:rsidRPr="00C578B8">
        <w:t>: Mondragon University 11310 </w:t>
      </w:r>
    </w:p>
    <w:p w14:paraId="030C9820" w14:textId="77777777" w:rsidR="00E848E8" w:rsidRPr="00C578B8" w:rsidRDefault="00E848E8" w:rsidP="00E848E8">
      <w:r w:rsidRPr="00C578B8">
        <w:rPr>
          <w:b/>
          <w:bCs/>
        </w:rPr>
        <w:t>Attendees</w:t>
      </w:r>
      <w:r w:rsidRPr="00C578B8">
        <w:t>:</w:t>
      </w:r>
    </w:p>
    <w:p w14:paraId="1534BA40" w14:textId="77777777" w:rsidR="00E848E8" w:rsidRPr="00C578B8" w:rsidRDefault="00E848E8" w:rsidP="0045133A">
      <w:pPr>
        <w:numPr>
          <w:ilvl w:val="0"/>
          <w:numId w:val="9"/>
        </w:numPr>
      </w:pPr>
      <w:r w:rsidRPr="00C578B8">
        <w:t>Service Delivery Manager: Unai </w:t>
      </w:r>
    </w:p>
    <w:p w14:paraId="22D9ECB1" w14:textId="77777777" w:rsidR="00E848E8" w:rsidRPr="00C578B8" w:rsidRDefault="00E848E8" w:rsidP="0045133A">
      <w:pPr>
        <w:numPr>
          <w:ilvl w:val="0"/>
          <w:numId w:val="9"/>
        </w:numPr>
      </w:pPr>
      <w:r w:rsidRPr="00C578B8">
        <w:t>Service Request Manager: Peru</w:t>
      </w:r>
    </w:p>
    <w:p w14:paraId="1D59F8B3" w14:textId="77777777" w:rsidR="00E848E8" w:rsidRPr="00C578B8" w:rsidRDefault="00E848E8" w:rsidP="0045133A">
      <w:pPr>
        <w:numPr>
          <w:ilvl w:val="0"/>
          <w:numId w:val="9"/>
        </w:numPr>
      </w:pPr>
      <w:r w:rsidRPr="00C578B8">
        <w:t>Team: Xabat, Andoni and Julen</w:t>
      </w:r>
    </w:p>
    <w:p w14:paraId="1FA6BFEC" w14:textId="77777777" w:rsidR="00E848E8" w:rsidRPr="00C578B8" w:rsidRDefault="00E848E8" w:rsidP="00E848E8">
      <w:r w:rsidRPr="00C578B8">
        <w:rPr>
          <w:b/>
          <w:bCs/>
        </w:rPr>
        <w:t>Agenda</w:t>
      </w:r>
      <w:r w:rsidRPr="00C578B8">
        <w:t>:</w:t>
      </w:r>
    </w:p>
    <w:p w14:paraId="5B1D92DB" w14:textId="77777777" w:rsidR="00E848E8" w:rsidRPr="00C578B8" w:rsidRDefault="00E848E8" w:rsidP="0045133A">
      <w:pPr>
        <w:numPr>
          <w:ilvl w:val="0"/>
          <w:numId w:val="10"/>
        </w:numPr>
      </w:pPr>
      <w:r w:rsidRPr="00C578B8">
        <w:t>Coordination and planning for the day ahead.</w:t>
      </w:r>
    </w:p>
    <w:p w14:paraId="63F4D0B4" w14:textId="30CF722F" w:rsidR="00E848E8" w:rsidRPr="00C578B8" w:rsidRDefault="00E848E8" w:rsidP="00E848E8">
      <w:pPr>
        <w:rPr>
          <w:b/>
          <w:bCs/>
        </w:rPr>
      </w:pPr>
      <w:r w:rsidRPr="00C578B8">
        <w:rPr>
          <w:b/>
          <w:bCs/>
        </w:rPr>
        <w:t>Daily Minutes:</w:t>
      </w:r>
    </w:p>
    <w:p w14:paraId="41F77BBB" w14:textId="77777777" w:rsidR="00E848E8" w:rsidRPr="00C578B8" w:rsidRDefault="00E848E8" w:rsidP="0045133A">
      <w:pPr>
        <w:numPr>
          <w:ilvl w:val="0"/>
          <w:numId w:val="11"/>
        </w:numPr>
      </w:pPr>
      <w:r w:rsidRPr="00C578B8">
        <w:t>What did I do yesterday?</w:t>
      </w:r>
    </w:p>
    <w:p w14:paraId="35F8D396" w14:textId="063D49F0" w:rsidR="00E848E8" w:rsidRPr="00C578B8" w:rsidRDefault="00E848E8" w:rsidP="0045133A">
      <w:pPr>
        <w:numPr>
          <w:ilvl w:val="1"/>
          <w:numId w:val="11"/>
        </w:numPr>
      </w:pPr>
      <w:r w:rsidRPr="00C578B8">
        <w:t>Unai:</w:t>
      </w:r>
    </w:p>
    <w:p w14:paraId="25D9FEB4" w14:textId="7D204396" w:rsidR="00E848E8" w:rsidRPr="00C578B8" w:rsidRDefault="00E848E8" w:rsidP="0045133A">
      <w:pPr>
        <w:numPr>
          <w:ilvl w:val="2"/>
          <w:numId w:val="11"/>
        </w:numPr>
      </w:pPr>
      <w:r w:rsidRPr="00C578B8">
        <w:t xml:space="preserve">Installed </w:t>
      </w:r>
      <w:r w:rsidR="00F904A6" w:rsidRPr="00C578B8">
        <w:t>Jenkins</w:t>
      </w:r>
      <w:r w:rsidRPr="00C578B8">
        <w:t xml:space="preserve"> and </w:t>
      </w:r>
      <w:r w:rsidR="00F904A6" w:rsidRPr="00C578B8">
        <w:t>SonarQube</w:t>
      </w:r>
      <w:r w:rsidRPr="00C578B8">
        <w:t xml:space="preserve"> in the cloud</w:t>
      </w:r>
      <w:r w:rsidR="00F904A6" w:rsidRPr="00C578B8">
        <w:t>.</w:t>
      </w:r>
    </w:p>
    <w:p w14:paraId="370D17BB" w14:textId="121E039E" w:rsidR="00E848E8" w:rsidRPr="00C578B8" w:rsidRDefault="00E848E8" w:rsidP="0045133A">
      <w:pPr>
        <w:numPr>
          <w:ilvl w:val="1"/>
          <w:numId w:val="11"/>
        </w:numPr>
      </w:pPr>
      <w:r w:rsidRPr="00C578B8">
        <w:t>Xabat:</w:t>
      </w:r>
    </w:p>
    <w:p w14:paraId="0C5440B2" w14:textId="7C9E60C5" w:rsidR="00E848E8" w:rsidRPr="00C578B8" w:rsidRDefault="00E848E8" w:rsidP="0045133A">
      <w:pPr>
        <w:numPr>
          <w:ilvl w:val="2"/>
          <w:numId w:val="11"/>
        </w:numPr>
      </w:pPr>
      <w:r w:rsidRPr="00C578B8">
        <w:t>The frontend of the website</w:t>
      </w:r>
      <w:r w:rsidR="00F904A6" w:rsidRPr="00C578B8">
        <w:t>.</w:t>
      </w:r>
    </w:p>
    <w:p w14:paraId="1742A563" w14:textId="650BC7A5" w:rsidR="00E848E8" w:rsidRPr="00C578B8" w:rsidRDefault="00E848E8" w:rsidP="0045133A">
      <w:pPr>
        <w:numPr>
          <w:ilvl w:val="1"/>
          <w:numId w:val="11"/>
        </w:numPr>
      </w:pPr>
      <w:r w:rsidRPr="00C578B8">
        <w:t>Peru:</w:t>
      </w:r>
    </w:p>
    <w:p w14:paraId="72CF8DB2" w14:textId="0587CE3C" w:rsidR="00E848E8" w:rsidRPr="00C578B8" w:rsidRDefault="00E848E8" w:rsidP="0045133A">
      <w:pPr>
        <w:numPr>
          <w:ilvl w:val="2"/>
          <w:numId w:val="11"/>
        </w:numPr>
      </w:pPr>
      <w:r w:rsidRPr="00C578B8">
        <w:t xml:space="preserve">Installed </w:t>
      </w:r>
      <w:r w:rsidR="00F904A6" w:rsidRPr="00C578B8">
        <w:t>Jenkins</w:t>
      </w:r>
      <w:r w:rsidRPr="00C578B8">
        <w:t xml:space="preserve"> and </w:t>
      </w:r>
      <w:r w:rsidR="00F904A6" w:rsidRPr="00C578B8">
        <w:t>SonarQube</w:t>
      </w:r>
      <w:r w:rsidRPr="00C578B8">
        <w:t xml:space="preserve"> in the cloud</w:t>
      </w:r>
      <w:r w:rsidR="00F904A6" w:rsidRPr="00C578B8">
        <w:t>.</w:t>
      </w:r>
    </w:p>
    <w:p w14:paraId="1F7BD17D" w14:textId="5F4F4AE0" w:rsidR="00E848E8" w:rsidRPr="00C578B8" w:rsidRDefault="00E848E8" w:rsidP="0045133A">
      <w:pPr>
        <w:numPr>
          <w:ilvl w:val="1"/>
          <w:numId w:val="11"/>
        </w:numPr>
      </w:pPr>
      <w:r w:rsidRPr="00C578B8">
        <w:t>Andoni:</w:t>
      </w:r>
    </w:p>
    <w:p w14:paraId="6C206A92" w14:textId="6C7FEE9F" w:rsidR="00E848E8" w:rsidRPr="00C578B8" w:rsidRDefault="00E848E8" w:rsidP="0045133A">
      <w:pPr>
        <w:numPr>
          <w:ilvl w:val="2"/>
          <w:numId w:val="11"/>
        </w:numPr>
      </w:pPr>
      <w:r w:rsidRPr="00C578B8">
        <w:t xml:space="preserve"> Start doing the model of </w:t>
      </w:r>
      <w:r w:rsidR="00F904A6" w:rsidRPr="00C578B8">
        <w:t>Prophet.</w:t>
      </w:r>
    </w:p>
    <w:p w14:paraId="32A54BCA" w14:textId="322ACC25" w:rsidR="00E848E8" w:rsidRPr="00C578B8" w:rsidRDefault="00E848E8" w:rsidP="0045133A">
      <w:pPr>
        <w:numPr>
          <w:ilvl w:val="1"/>
          <w:numId w:val="11"/>
        </w:numPr>
      </w:pPr>
      <w:r w:rsidRPr="00C578B8">
        <w:t>Julen:</w:t>
      </w:r>
    </w:p>
    <w:p w14:paraId="0A595BD4" w14:textId="24E0746F" w:rsidR="00E848E8" w:rsidRPr="00C578B8" w:rsidRDefault="00E848E8" w:rsidP="0045133A">
      <w:pPr>
        <w:numPr>
          <w:ilvl w:val="2"/>
          <w:numId w:val="11"/>
        </w:numPr>
      </w:pPr>
      <w:r w:rsidRPr="00C578B8">
        <w:t xml:space="preserve">Try to implement </w:t>
      </w:r>
      <w:r w:rsidR="00F904A6" w:rsidRPr="00C578B8">
        <w:t>InfluxDB.</w:t>
      </w:r>
    </w:p>
    <w:p w14:paraId="21248685" w14:textId="77777777" w:rsidR="00E848E8" w:rsidRPr="00C578B8" w:rsidRDefault="00E848E8" w:rsidP="0045133A">
      <w:pPr>
        <w:numPr>
          <w:ilvl w:val="0"/>
          <w:numId w:val="11"/>
        </w:numPr>
      </w:pPr>
      <w:r w:rsidRPr="00C578B8">
        <w:t>What will I do today?</w:t>
      </w:r>
    </w:p>
    <w:p w14:paraId="11496021" w14:textId="2EF7FE65" w:rsidR="00E848E8" w:rsidRPr="00C578B8" w:rsidRDefault="00E848E8" w:rsidP="0045133A">
      <w:pPr>
        <w:numPr>
          <w:ilvl w:val="1"/>
          <w:numId w:val="11"/>
        </w:numPr>
      </w:pPr>
      <w:r w:rsidRPr="00C578B8">
        <w:t>Unai:</w:t>
      </w:r>
    </w:p>
    <w:p w14:paraId="46F9943A" w14:textId="4B403F2B" w:rsidR="00E848E8" w:rsidRPr="00C578B8" w:rsidRDefault="00E848E8" w:rsidP="0045133A">
      <w:pPr>
        <w:numPr>
          <w:ilvl w:val="2"/>
          <w:numId w:val="11"/>
        </w:numPr>
      </w:pPr>
      <w:r w:rsidRPr="00C578B8">
        <w:t xml:space="preserve">Installed </w:t>
      </w:r>
      <w:r w:rsidR="00F904A6" w:rsidRPr="00C578B8">
        <w:t>Jenkins</w:t>
      </w:r>
      <w:r w:rsidRPr="00C578B8">
        <w:t xml:space="preserve"> and </w:t>
      </w:r>
      <w:r w:rsidR="00F904A6" w:rsidRPr="00C578B8">
        <w:t>SonarQube</w:t>
      </w:r>
      <w:r w:rsidRPr="00C578B8">
        <w:t xml:space="preserve"> in the </w:t>
      </w:r>
      <w:r w:rsidR="00F904A6" w:rsidRPr="00C578B8">
        <w:t>cloud.</w:t>
      </w:r>
    </w:p>
    <w:p w14:paraId="6FB83E6C" w14:textId="5AA07A66" w:rsidR="00E848E8" w:rsidRPr="00C578B8" w:rsidRDefault="00E848E8" w:rsidP="0045133A">
      <w:pPr>
        <w:numPr>
          <w:ilvl w:val="1"/>
          <w:numId w:val="11"/>
        </w:numPr>
      </w:pPr>
      <w:r w:rsidRPr="00C578B8">
        <w:t>Xabat:</w:t>
      </w:r>
    </w:p>
    <w:p w14:paraId="0A3FAEC6" w14:textId="4170926A" w:rsidR="00E848E8" w:rsidRPr="00C578B8" w:rsidRDefault="00E848E8" w:rsidP="0045133A">
      <w:pPr>
        <w:numPr>
          <w:ilvl w:val="2"/>
          <w:numId w:val="11"/>
        </w:numPr>
      </w:pPr>
      <w:r w:rsidRPr="00C578B8">
        <w:t>The frontend of the website</w:t>
      </w:r>
      <w:r w:rsidR="00F904A6" w:rsidRPr="00C578B8">
        <w:t>.</w:t>
      </w:r>
    </w:p>
    <w:p w14:paraId="48208705" w14:textId="4777CBDE" w:rsidR="00E848E8" w:rsidRPr="00C578B8" w:rsidRDefault="00E848E8" w:rsidP="0045133A">
      <w:pPr>
        <w:numPr>
          <w:ilvl w:val="1"/>
          <w:numId w:val="11"/>
        </w:numPr>
      </w:pPr>
      <w:r w:rsidRPr="00C578B8">
        <w:t>Peru:</w:t>
      </w:r>
    </w:p>
    <w:p w14:paraId="22E8A149" w14:textId="398A1384" w:rsidR="00E848E8" w:rsidRPr="00C578B8" w:rsidRDefault="00E848E8" w:rsidP="0045133A">
      <w:pPr>
        <w:numPr>
          <w:ilvl w:val="2"/>
          <w:numId w:val="11"/>
        </w:numPr>
      </w:pPr>
      <w:r w:rsidRPr="00C578B8">
        <w:t xml:space="preserve">Installed </w:t>
      </w:r>
      <w:r w:rsidR="00F904A6" w:rsidRPr="00C578B8">
        <w:t>Jenkins</w:t>
      </w:r>
      <w:r w:rsidRPr="00C578B8">
        <w:t xml:space="preserve"> and </w:t>
      </w:r>
      <w:r w:rsidR="00F904A6" w:rsidRPr="00C578B8">
        <w:t>SonarQube</w:t>
      </w:r>
      <w:r w:rsidRPr="00C578B8">
        <w:t xml:space="preserve"> in the cloud</w:t>
      </w:r>
      <w:r w:rsidR="00F904A6" w:rsidRPr="00C578B8">
        <w:t>.</w:t>
      </w:r>
    </w:p>
    <w:p w14:paraId="51803886" w14:textId="1D7399DF" w:rsidR="00E848E8" w:rsidRPr="00C578B8" w:rsidRDefault="00E848E8" w:rsidP="0045133A">
      <w:pPr>
        <w:numPr>
          <w:ilvl w:val="1"/>
          <w:numId w:val="11"/>
        </w:numPr>
      </w:pPr>
      <w:r w:rsidRPr="00C578B8">
        <w:t>Andoni:</w:t>
      </w:r>
    </w:p>
    <w:p w14:paraId="3F053FB3" w14:textId="219F04D2" w:rsidR="00E848E8" w:rsidRPr="00C578B8" w:rsidRDefault="00E848E8" w:rsidP="0045133A">
      <w:pPr>
        <w:numPr>
          <w:ilvl w:val="2"/>
          <w:numId w:val="11"/>
        </w:numPr>
      </w:pPr>
      <w:r w:rsidRPr="00C578B8">
        <w:lastRenderedPageBreak/>
        <w:t xml:space="preserve">Start doing the model of </w:t>
      </w:r>
      <w:r w:rsidR="00F904A6" w:rsidRPr="00C578B8">
        <w:t>Prophet.</w:t>
      </w:r>
    </w:p>
    <w:p w14:paraId="476999C2" w14:textId="17FF1D33" w:rsidR="00E848E8" w:rsidRPr="00C578B8" w:rsidRDefault="00E848E8" w:rsidP="0045133A">
      <w:pPr>
        <w:numPr>
          <w:ilvl w:val="1"/>
          <w:numId w:val="11"/>
        </w:numPr>
      </w:pPr>
      <w:r w:rsidRPr="00C578B8">
        <w:t>Julen:</w:t>
      </w:r>
    </w:p>
    <w:p w14:paraId="393C7840" w14:textId="77777777" w:rsidR="00E848E8" w:rsidRPr="00C578B8" w:rsidRDefault="00E848E8" w:rsidP="0045133A">
      <w:pPr>
        <w:numPr>
          <w:ilvl w:val="2"/>
          <w:numId w:val="11"/>
        </w:numPr>
      </w:pPr>
      <w:r w:rsidRPr="00C578B8">
        <w:t>Implement InfluxDB</w:t>
      </w:r>
    </w:p>
    <w:p w14:paraId="5FDE01BF" w14:textId="77777777" w:rsidR="00E848E8" w:rsidRPr="00C578B8" w:rsidRDefault="00E848E8" w:rsidP="0045133A">
      <w:pPr>
        <w:numPr>
          <w:ilvl w:val="0"/>
          <w:numId w:val="11"/>
        </w:numPr>
      </w:pPr>
      <w:r w:rsidRPr="00C578B8">
        <w:t>What is in my way?</w:t>
      </w:r>
    </w:p>
    <w:p w14:paraId="62F5D5B3" w14:textId="7FFFD21A" w:rsidR="00E848E8" w:rsidRPr="00C578B8" w:rsidRDefault="00E848E8" w:rsidP="0045133A">
      <w:pPr>
        <w:numPr>
          <w:ilvl w:val="1"/>
          <w:numId w:val="11"/>
        </w:numPr>
      </w:pPr>
      <w:r w:rsidRPr="00C578B8">
        <w:t>Unai:</w:t>
      </w:r>
    </w:p>
    <w:p w14:paraId="0C1421A7" w14:textId="0DB69FBA" w:rsidR="00E848E8" w:rsidRPr="00C578B8" w:rsidRDefault="00E848E8" w:rsidP="0045133A">
      <w:pPr>
        <w:numPr>
          <w:ilvl w:val="2"/>
          <w:numId w:val="11"/>
        </w:numPr>
      </w:pPr>
      <w:r w:rsidRPr="00C578B8">
        <w:t xml:space="preserve">Jenkins port is not </w:t>
      </w:r>
      <w:r w:rsidR="00F904A6" w:rsidRPr="00C578B8">
        <w:t>changing.</w:t>
      </w:r>
    </w:p>
    <w:p w14:paraId="7B5BAD2D" w14:textId="50907C8D" w:rsidR="00E848E8" w:rsidRPr="00C578B8" w:rsidRDefault="00E848E8" w:rsidP="0045133A">
      <w:pPr>
        <w:numPr>
          <w:ilvl w:val="1"/>
          <w:numId w:val="11"/>
        </w:numPr>
      </w:pPr>
      <w:r w:rsidRPr="00C578B8">
        <w:t>Xabat:</w:t>
      </w:r>
    </w:p>
    <w:p w14:paraId="070F8951" w14:textId="1055AFC9" w:rsidR="00E848E8" w:rsidRPr="00C578B8" w:rsidRDefault="00E848E8" w:rsidP="0045133A">
      <w:pPr>
        <w:numPr>
          <w:ilvl w:val="2"/>
          <w:numId w:val="11"/>
        </w:numPr>
      </w:pPr>
      <w:r w:rsidRPr="00C578B8">
        <w:t>Toolbar customization</w:t>
      </w:r>
      <w:r w:rsidR="00F904A6" w:rsidRPr="00C578B8">
        <w:t>.</w:t>
      </w:r>
    </w:p>
    <w:p w14:paraId="7A13A68A" w14:textId="58CC8E17" w:rsidR="00E848E8" w:rsidRPr="00C578B8" w:rsidRDefault="00E848E8" w:rsidP="0045133A">
      <w:pPr>
        <w:numPr>
          <w:ilvl w:val="1"/>
          <w:numId w:val="11"/>
        </w:numPr>
      </w:pPr>
      <w:r w:rsidRPr="00C578B8">
        <w:t>Peru:</w:t>
      </w:r>
    </w:p>
    <w:p w14:paraId="5EE8EC39" w14:textId="1307A3C1" w:rsidR="00E848E8" w:rsidRPr="00C578B8" w:rsidRDefault="00E848E8" w:rsidP="0045133A">
      <w:pPr>
        <w:numPr>
          <w:ilvl w:val="2"/>
          <w:numId w:val="11"/>
        </w:numPr>
      </w:pPr>
      <w:r w:rsidRPr="00C578B8">
        <w:t>The integration of different tools in cloud</w:t>
      </w:r>
      <w:r w:rsidR="00F904A6" w:rsidRPr="00C578B8">
        <w:t>.</w:t>
      </w:r>
    </w:p>
    <w:p w14:paraId="28BB3CB9" w14:textId="234D0593" w:rsidR="00E848E8" w:rsidRPr="00C578B8" w:rsidRDefault="00E848E8" w:rsidP="0045133A">
      <w:pPr>
        <w:numPr>
          <w:ilvl w:val="1"/>
          <w:numId w:val="11"/>
        </w:numPr>
      </w:pPr>
      <w:r w:rsidRPr="00C578B8">
        <w:t>Andoni:</w:t>
      </w:r>
    </w:p>
    <w:p w14:paraId="32153BE8" w14:textId="2D49E1FA" w:rsidR="00E848E8" w:rsidRPr="00C578B8" w:rsidRDefault="00E848E8" w:rsidP="0045133A">
      <w:pPr>
        <w:numPr>
          <w:ilvl w:val="1"/>
          <w:numId w:val="11"/>
        </w:numPr>
      </w:pPr>
      <w:r w:rsidRPr="00C578B8">
        <w:t> </w:t>
      </w:r>
      <w:r w:rsidRPr="00C578B8">
        <w:tab/>
        <w:t>Add new rows in the dataset</w:t>
      </w:r>
      <w:r w:rsidR="00F904A6" w:rsidRPr="00C578B8">
        <w:t>.</w:t>
      </w:r>
    </w:p>
    <w:p w14:paraId="73A7FDAF" w14:textId="492E6253" w:rsidR="00E848E8" w:rsidRPr="00C578B8" w:rsidRDefault="00E848E8" w:rsidP="0045133A">
      <w:pPr>
        <w:numPr>
          <w:ilvl w:val="1"/>
          <w:numId w:val="11"/>
        </w:numPr>
      </w:pPr>
      <w:r w:rsidRPr="00C578B8">
        <w:t>Julen:</w:t>
      </w:r>
    </w:p>
    <w:p w14:paraId="5EEE87BC" w14:textId="60151006" w:rsidR="00E848E8" w:rsidRPr="00C578B8" w:rsidRDefault="00E848E8" w:rsidP="0045133A">
      <w:pPr>
        <w:numPr>
          <w:ilvl w:val="2"/>
          <w:numId w:val="11"/>
        </w:numPr>
      </w:pPr>
      <w:r w:rsidRPr="00C578B8">
        <w:t>Problems with Python environments</w:t>
      </w:r>
      <w:r w:rsidR="00F904A6" w:rsidRPr="00C578B8">
        <w:t>.</w:t>
      </w:r>
    </w:p>
    <w:p w14:paraId="7FDA2B6F" w14:textId="77777777" w:rsidR="00E848E8" w:rsidRPr="00C578B8" w:rsidRDefault="00E848E8" w:rsidP="00E848E8">
      <w:r w:rsidRPr="00C578B8">
        <w:rPr>
          <w:b/>
          <w:bCs/>
        </w:rPr>
        <w:t>Open Discussion:</w:t>
      </w:r>
    </w:p>
    <w:p w14:paraId="0A28FF11" w14:textId="1A8EEDCC" w:rsidR="00CE588B" w:rsidRPr="00C578B8" w:rsidRDefault="00E848E8" w:rsidP="006F3613">
      <w:pPr>
        <w:sectPr w:rsidR="00CE588B" w:rsidRPr="00C578B8" w:rsidSect="009A14D8">
          <w:pgSz w:w="11906" w:h="16838"/>
          <w:pgMar w:top="1440" w:right="1440" w:bottom="1440" w:left="1440" w:header="720" w:footer="720" w:gutter="0"/>
          <w:cols w:space="720"/>
          <w:titlePg/>
          <w:docGrid w:linePitch="360"/>
        </w:sectPr>
      </w:pPr>
      <w:r w:rsidRPr="00C578B8">
        <w:t>During today's meeting at Mondragon University on December 15, 2023, the team displayed significant advancements in both cloud and web development. Notably, the successful initiation of the cloud server was highlighted as a major achievement. In the web domain, several functionalities, including login and register features, were successfully implemented. Looking ahead, the team's focus is on building an AI model using the Prophet model, specifically incorporating time windows. Today's agenda includes the installation of necessary programs such as Node Red and SonarQube in the cloud. Additionally, on the web front, the plan is to further enhance and develop additional functionalities, highlighting the team's commitment to progress on both fronts.</w:t>
      </w:r>
    </w:p>
    <w:p w14:paraId="658DBBE0" w14:textId="1F5FCFCF" w:rsidR="266684FF" w:rsidRPr="00C578B8" w:rsidRDefault="00E848E8" w:rsidP="00181B67">
      <w:pPr>
        <w:pStyle w:val="Ttulo1"/>
      </w:pPr>
      <w:bookmarkStart w:id="11" w:name="_Toc156892359"/>
      <w:r w:rsidRPr="00C578B8">
        <w:lastRenderedPageBreak/>
        <w:t>Second week (18/12/2023-24/12/2023)</w:t>
      </w:r>
      <w:bookmarkEnd w:id="11"/>
    </w:p>
    <w:p w14:paraId="329B6DDE" w14:textId="5CC31672" w:rsidR="00936006" w:rsidRPr="00C578B8" w:rsidRDefault="00E848E8" w:rsidP="00E848E8">
      <w:pPr>
        <w:pStyle w:val="Ttulo2"/>
      </w:pPr>
      <w:bookmarkStart w:id="12" w:name="_Toc156892360"/>
      <w:r w:rsidRPr="00C578B8">
        <w:t>Replenishment and Commitment Meeting (18/12/2023)</w:t>
      </w:r>
      <w:bookmarkEnd w:id="12"/>
    </w:p>
    <w:p w14:paraId="78D6C530" w14:textId="77777777" w:rsidR="00E848E8" w:rsidRPr="00C578B8" w:rsidRDefault="00E848E8" w:rsidP="00E848E8">
      <w:r w:rsidRPr="00C578B8">
        <w:rPr>
          <w:b/>
          <w:bCs/>
        </w:rPr>
        <w:t>Date</w:t>
      </w:r>
      <w:r w:rsidRPr="00C578B8">
        <w:t>: 18-12-2023</w:t>
      </w:r>
    </w:p>
    <w:p w14:paraId="6257B8D3" w14:textId="77777777" w:rsidR="00E848E8" w:rsidRPr="00C578B8" w:rsidRDefault="00E848E8" w:rsidP="00E848E8">
      <w:r w:rsidRPr="00C578B8">
        <w:rPr>
          <w:b/>
          <w:bCs/>
        </w:rPr>
        <w:t>Time</w:t>
      </w:r>
      <w:r w:rsidRPr="00C578B8">
        <w:t>: From 8:00 to 8:30</w:t>
      </w:r>
    </w:p>
    <w:p w14:paraId="5A5A5031" w14:textId="77777777" w:rsidR="00E848E8" w:rsidRPr="00C578B8" w:rsidRDefault="00E848E8" w:rsidP="00E848E8">
      <w:r w:rsidRPr="00C578B8">
        <w:rPr>
          <w:b/>
          <w:bCs/>
        </w:rPr>
        <w:t>Location</w:t>
      </w:r>
      <w:r w:rsidRPr="00C578B8">
        <w:t>: Mondragon University 11309 </w:t>
      </w:r>
    </w:p>
    <w:p w14:paraId="55C343F6" w14:textId="77777777" w:rsidR="00E848E8" w:rsidRPr="00C578B8" w:rsidRDefault="00E848E8" w:rsidP="00E848E8">
      <w:r w:rsidRPr="00C578B8">
        <w:rPr>
          <w:b/>
          <w:bCs/>
        </w:rPr>
        <w:t>Attendees</w:t>
      </w:r>
      <w:r w:rsidRPr="00C578B8">
        <w:t>:</w:t>
      </w:r>
    </w:p>
    <w:p w14:paraId="3F131E3E" w14:textId="77777777" w:rsidR="00E848E8" w:rsidRPr="00C578B8" w:rsidRDefault="00E848E8" w:rsidP="0045133A">
      <w:pPr>
        <w:numPr>
          <w:ilvl w:val="0"/>
          <w:numId w:val="12"/>
        </w:numPr>
      </w:pPr>
      <w:r w:rsidRPr="00C578B8">
        <w:t>Service Delivery Manager: Unai </w:t>
      </w:r>
    </w:p>
    <w:p w14:paraId="5B7BFD40" w14:textId="77777777" w:rsidR="00E848E8" w:rsidRPr="00C578B8" w:rsidRDefault="00E848E8" w:rsidP="0045133A">
      <w:pPr>
        <w:numPr>
          <w:ilvl w:val="0"/>
          <w:numId w:val="12"/>
        </w:numPr>
      </w:pPr>
      <w:r w:rsidRPr="00C578B8">
        <w:t>Service Request Manager: Peru</w:t>
      </w:r>
    </w:p>
    <w:p w14:paraId="3EAF5A17" w14:textId="77777777" w:rsidR="00E848E8" w:rsidRPr="00C578B8" w:rsidRDefault="00E848E8" w:rsidP="0045133A">
      <w:pPr>
        <w:numPr>
          <w:ilvl w:val="0"/>
          <w:numId w:val="12"/>
        </w:numPr>
      </w:pPr>
      <w:r w:rsidRPr="00C578B8">
        <w:t>Team: Xabat, Andoni and Julen</w:t>
      </w:r>
    </w:p>
    <w:p w14:paraId="681FF606" w14:textId="77777777" w:rsidR="00E848E8" w:rsidRPr="00C578B8" w:rsidRDefault="00E848E8" w:rsidP="00E848E8">
      <w:r w:rsidRPr="00C578B8">
        <w:rPr>
          <w:b/>
          <w:bCs/>
        </w:rPr>
        <w:t>Agenda</w:t>
      </w:r>
      <w:r w:rsidRPr="00C578B8">
        <w:t>:</w:t>
      </w:r>
    </w:p>
    <w:p w14:paraId="2D2E43EF" w14:textId="3F38E559" w:rsidR="00E848E8" w:rsidRPr="00C578B8" w:rsidRDefault="00E848E8" w:rsidP="0045133A">
      <w:pPr>
        <w:numPr>
          <w:ilvl w:val="0"/>
          <w:numId w:val="13"/>
        </w:numPr>
      </w:pPr>
      <w:r w:rsidRPr="00C578B8">
        <w:t xml:space="preserve">Review the performance of the team during the past </w:t>
      </w:r>
      <w:r w:rsidR="00F904A6" w:rsidRPr="00C578B8">
        <w:t>week.</w:t>
      </w:r>
    </w:p>
    <w:p w14:paraId="62F0F60C" w14:textId="29646FCD" w:rsidR="00E848E8" w:rsidRPr="00C578B8" w:rsidRDefault="00E848E8" w:rsidP="0045133A">
      <w:pPr>
        <w:numPr>
          <w:ilvl w:val="0"/>
          <w:numId w:val="13"/>
        </w:numPr>
      </w:pPr>
      <w:r w:rsidRPr="00C578B8">
        <w:t xml:space="preserve">Discuss if the limit of the WIP is suitable for the </w:t>
      </w:r>
      <w:r w:rsidR="00F904A6" w:rsidRPr="00C578B8">
        <w:t>team.</w:t>
      </w:r>
    </w:p>
    <w:p w14:paraId="511C1C79" w14:textId="38512AEA" w:rsidR="00E848E8" w:rsidRPr="00C578B8" w:rsidRDefault="00E848E8" w:rsidP="0045133A">
      <w:pPr>
        <w:numPr>
          <w:ilvl w:val="0"/>
          <w:numId w:val="13"/>
        </w:numPr>
      </w:pPr>
      <w:r w:rsidRPr="00C578B8">
        <w:t xml:space="preserve">Check for the presence of blocked </w:t>
      </w:r>
      <w:r w:rsidR="00F904A6" w:rsidRPr="00C578B8">
        <w:t>items.</w:t>
      </w:r>
    </w:p>
    <w:p w14:paraId="3E7D404C" w14:textId="1BFF9459" w:rsidR="00E848E8" w:rsidRPr="00C578B8" w:rsidRDefault="00E848E8" w:rsidP="0045133A">
      <w:pPr>
        <w:numPr>
          <w:ilvl w:val="0"/>
          <w:numId w:val="13"/>
        </w:numPr>
      </w:pPr>
      <w:r w:rsidRPr="00C578B8">
        <w:t xml:space="preserve">Decide the priority of the PBIs </w:t>
      </w:r>
      <w:r w:rsidR="00F904A6" w:rsidRPr="00C578B8">
        <w:t>selected.</w:t>
      </w:r>
    </w:p>
    <w:p w14:paraId="6618847D" w14:textId="3FEF7191" w:rsidR="00E848E8" w:rsidRPr="00C578B8" w:rsidRDefault="00E848E8" w:rsidP="0045133A">
      <w:pPr>
        <w:numPr>
          <w:ilvl w:val="0"/>
          <w:numId w:val="13"/>
        </w:numPr>
      </w:pPr>
      <w:r w:rsidRPr="00C578B8">
        <w:t xml:space="preserve">Discuss if new PBIs are required for the correct development of the </w:t>
      </w:r>
      <w:r w:rsidR="00F904A6" w:rsidRPr="00C578B8">
        <w:t>project.</w:t>
      </w:r>
    </w:p>
    <w:p w14:paraId="559FAA4B" w14:textId="77777777" w:rsidR="00E848E8" w:rsidRPr="00C578B8" w:rsidRDefault="00E848E8" w:rsidP="00E848E8">
      <w:r w:rsidRPr="00C578B8">
        <w:rPr>
          <w:b/>
          <w:bCs/>
        </w:rPr>
        <w:t>Discussion Summary</w:t>
      </w:r>
    </w:p>
    <w:p w14:paraId="6954D4E3" w14:textId="77777777" w:rsidR="00E848E8" w:rsidRPr="00C578B8" w:rsidRDefault="00E848E8" w:rsidP="0045133A">
      <w:pPr>
        <w:numPr>
          <w:ilvl w:val="0"/>
          <w:numId w:val="14"/>
        </w:numPr>
      </w:pPr>
      <w:r w:rsidRPr="00C578B8">
        <w:t>Performance in the past week:</w:t>
      </w:r>
    </w:p>
    <w:p w14:paraId="7677F9E7" w14:textId="7312AF15" w:rsidR="00E848E8" w:rsidRPr="00C578B8" w:rsidRDefault="00E848E8" w:rsidP="0045133A">
      <w:pPr>
        <w:numPr>
          <w:ilvl w:val="1"/>
          <w:numId w:val="14"/>
        </w:numPr>
      </w:pPr>
      <w:r w:rsidRPr="00C578B8">
        <w:t xml:space="preserve">The team's performance in the last week has been good. The majority of the objectives set for the week have been achieved, and the results obtained have been as desired. Team members have worked well together, dividing various tasks among </w:t>
      </w:r>
      <w:r w:rsidR="00F904A6" w:rsidRPr="00C578B8">
        <w:t>themselves,</w:t>
      </w:r>
      <w:r w:rsidRPr="00C578B8">
        <w:t xml:space="preserve"> and following the planned schedule.</w:t>
      </w:r>
    </w:p>
    <w:p w14:paraId="73BB1344" w14:textId="77777777" w:rsidR="00E848E8" w:rsidRPr="00C578B8" w:rsidRDefault="00E848E8" w:rsidP="0045133A">
      <w:pPr>
        <w:numPr>
          <w:ilvl w:val="0"/>
          <w:numId w:val="14"/>
        </w:numPr>
      </w:pPr>
      <w:r w:rsidRPr="00C578B8">
        <w:t>WIP suitability:</w:t>
      </w:r>
    </w:p>
    <w:p w14:paraId="6ADF1DBF" w14:textId="77777777" w:rsidR="00E848E8" w:rsidRPr="00C578B8" w:rsidRDefault="00E848E8" w:rsidP="0045133A">
      <w:pPr>
        <w:numPr>
          <w:ilvl w:val="1"/>
          <w:numId w:val="14"/>
        </w:numPr>
      </w:pPr>
      <w:r w:rsidRPr="00C578B8">
        <w:t>The WIP limit that was decided has been suitable regarding the project development, as only 5 PBIs were developed simultaneously.</w:t>
      </w:r>
    </w:p>
    <w:p w14:paraId="0C8526F2" w14:textId="77777777" w:rsidR="00E848E8" w:rsidRPr="00C578B8" w:rsidRDefault="00E848E8" w:rsidP="0045133A">
      <w:pPr>
        <w:numPr>
          <w:ilvl w:val="0"/>
          <w:numId w:val="14"/>
        </w:numPr>
      </w:pPr>
      <w:r w:rsidRPr="00C578B8">
        <w:t>Blocked items:</w:t>
      </w:r>
    </w:p>
    <w:p w14:paraId="6B33BD72" w14:textId="77777777" w:rsidR="00E848E8" w:rsidRPr="00C578B8" w:rsidRDefault="00E848E8" w:rsidP="0045133A">
      <w:pPr>
        <w:numPr>
          <w:ilvl w:val="1"/>
          <w:numId w:val="14"/>
        </w:numPr>
      </w:pPr>
      <w:r w:rsidRPr="00C578B8">
        <w:t>So far, the group has not encountered any major problems with the tasks assigned, so there are no items that are blocked.</w:t>
      </w:r>
    </w:p>
    <w:p w14:paraId="3AF7ACB6" w14:textId="77777777" w:rsidR="00E848E8" w:rsidRPr="00C578B8" w:rsidRDefault="00E848E8" w:rsidP="0045133A">
      <w:pPr>
        <w:numPr>
          <w:ilvl w:val="0"/>
          <w:numId w:val="14"/>
        </w:numPr>
      </w:pPr>
      <w:r w:rsidRPr="00C578B8">
        <w:t>PBI priority selection:</w:t>
      </w:r>
    </w:p>
    <w:p w14:paraId="4AA983FB" w14:textId="77777777" w:rsidR="00E848E8" w:rsidRPr="00C578B8" w:rsidRDefault="00E848E8" w:rsidP="0045133A">
      <w:pPr>
        <w:numPr>
          <w:ilvl w:val="1"/>
          <w:numId w:val="14"/>
        </w:numPr>
      </w:pPr>
      <w:r w:rsidRPr="00C578B8">
        <w:t>There were two tasks that should have been finished by the end of the last week but that couldn’t be finished. These tasks are collecting external data factors and developing the Jenkins automatization. As a result, these two PBIs will be the ones with the higher priority.</w:t>
      </w:r>
    </w:p>
    <w:p w14:paraId="6439010F" w14:textId="77777777" w:rsidR="00E848E8" w:rsidRPr="00C578B8" w:rsidRDefault="00E848E8" w:rsidP="0045133A">
      <w:pPr>
        <w:numPr>
          <w:ilvl w:val="1"/>
          <w:numId w:val="14"/>
        </w:numPr>
      </w:pPr>
      <w:r w:rsidRPr="00C578B8">
        <w:t>The task to create the user edition has to be done by the end of this week, so this will also have a high priority, but lower than the previous two tasks.</w:t>
      </w:r>
    </w:p>
    <w:p w14:paraId="79EA8439" w14:textId="77777777" w:rsidR="00E848E8" w:rsidRPr="00C578B8" w:rsidRDefault="00E848E8" w:rsidP="0045133A">
      <w:pPr>
        <w:numPr>
          <w:ilvl w:val="0"/>
          <w:numId w:val="14"/>
        </w:numPr>
      </w:pPr>
      <w:r w:rsidRPr="00C578B8">
        <w:lastRenderedPageBreak/>
        <w:t>New PBIs:</w:t>
      </w:r>
    </w:p>
    <w:p w14:paraId="34DF6E80" w14:textId="77777777" w:rsidR="00E848E8" w:rsidRPr="00C578B8" w:rsidRDefault="00E848E8" w:rsidP="0045133A">
      <w:pPr>
        <w:numPr>
          <w:ilvl w:val="1"/>
          <w:numId w:val="14"/>
        </w:numPr>
      </w:pPr>
      <w:r w:rsidRPr="00C578B8">
        <w:t>It has been decided to create a welcome page or home page. In this page the user will be welcomed to the page, showing its name and so on. In addition, a burger menu is going to be implemented where new actions could be possible to perform in the future.</w:t>
      </w:r>
    </w:p>
    <w:p w14:paraId="7A9EFEA3" w14:textId="77777777" w:rsidR="00E848E8" w:rsidRPr="00C578B8" w:rsidRDefault="00E848E8" w:rsidP="0045133A">
      <w:pPr>
        <w:numPr>
          <w:ilvl w:val="1"/>
          <w:numId w:val="14"/>
        </w:numPr>
      </w:pPr>
      <w:r w:rsidRPr="00C578B8">
        <w:t>A new functionality has been decided to implement in the project to create a data impact analysis on the web, so that the user sees the impact of the data in the stock market index. This has been decided to implement this week, so this will also have a high priority, along with the user edition.</w:t>
      </w:r>
    </w:p>
    <w:p w14:paraId="409BA0C3" w14:textId="77777777" w:rsidR="00E848E8" w:rsidRPr="00C578B8" w:rsidRDefault="00E848E8" w:rsidP="00E848E8">
      <w:r w:rsidRPr="00C578B8">
        <w:rPr>
          <w:b/>
          <w:bCs/>
        </w:rPr>
        <w:t>Action Items:</w:t>
      </w:r>
    </w:p>
    <w:p w14:paraId="2D7321E5" w14:textId="77777777" w:rsidR="00E848E8" w:rsidRPr="00C578B8" w:rsidRDefault="00E848E8" w:rsidP="0045133A">
      <w:pPr>
        <w:numPr>
          <w:ilvl w:val="0"/>
          <w:numId w:val="15"/>
        </w:numPr>
      </w:pPr>
      <w:r w:rsidRPr="00C578B8">
        <w:t>Complete the PBIs for data decision-making:</w:t>
      </w:r>
    </w:p>
    <w:p w14:paraId="34E82BDA" w14:textId="77777777" w:rsidR="00E848E8" w:rsidRPr="00C578B8" w:rsidRDefault="00E848E8" w:rsidP="0045133A">
      <w:pPr>
        <w:numPr>
          <w:ilvl w:val="1"/>
          <w:numId w:val="15"/>
        </w:numPr>
      </w:pPr>
      <w:r w:rsidRPr="00C578B8">
        <w:t>Ensure the successful closure of outstanding Product Backlog Items (PBIs) related to data decision-making. This involves ending tasks, documenting outcomes, and achieving alignment with project objectives.</w:t>
      </w:r>
    </w:p>
    <w:p w14:paraId="49E725FB" w14:textId="77777777" w:rsidR="00E848E8" w:rsidRPr="00C578B8" w:rsidRDefault="00E848E8" w:rsidP="0045133A">
      <w:pPr>
        <w:numPr>
          <w:ilvl w:val="0"/>
          <w:numId w:val="15"/>
        </w:numPr>
      </w:pPr>
      <w:r w:rsidRPr="00C578B8">
        <w:t>Attempt to prevent the occurrence of blocked items:</w:t>
      </w:r>
    </w:p>
    <w:p w14:paraId="43A8FB94" w14:textId="10CEA364" w:rsidR="00E848E8" w:rsidRPr="00C578B8" w:rsidRDefault="00E848E8" w:rsidP="0045133A">
      <w:pPr>
        <w:numPr>
          <w:ilvl w:val="1"/>
          <w:numId w:val="15"/>
        </w:numPr>
      </w:pPr>
      <w:r w:rsidRPr="00C578B8">
        <w:t>Implement proactive measures to identify and address potential obstacles before they escalate. Foster open communication within the team to promptly resolve any issues hindering progress.</w:t>
      </w:r>
    </w:p>
    <w:p w14:paraId="44C83E19" w14:textId="77777777" w:rsidR="00E848E8" w:rsidRPr="00C578B8" w:rsidRDefault="00E848E8" w:rsidP="0045133A">
      <w:pPr>
        <w:numPr>
          <w:ilvl w:val="0"/>
          <w:numId w:val="15"/>
        </w:numPr>
      </w:pPr>
      <w:r w:rsidRPr="00C578B8">
        <w:t>Strive to keep the WIP below the set limit of 5:</w:t>
      </w:r>
    </w:p>
    <w:p w14:paraId="51031D0C" w14:textId="77777777" w:rsidR="00E848E8" w:rsidRPr="00C578B8" w:rsidRDefault="00E848E8" w:rsidP="0045133A">
      <w:pPr>
        <w:numPr>
          <w:ilvl w:val="1"/>
          <w:numId w:val="15"/>
        </w:numPr>
      </w:pPr>
      <w:r w:rsidRPr="00C578B8">
        <w:t>Make a concerted effort to manage the Work in Progress (WIP) and ensure that the number of concurrent tasks remains below the established limit of 5. This involves careful planning and coordination to optimize workflow efficiency.</w:t>
      </w:r>
    </w:p>
    <w:p w14:paraId="7F7E38A3" w14:textId="77777777" w:rsidR="00E848E8" w:rsidRPr="00C578B8" w:rsidRDefault="00E848E8" w:rsidP="0045133A">
      <w:pPr>
        <w:numPr>
          <w:ilvl w:val="0"/>
          <w:numId w:val="15"/>
        </w:numPr>
      </w:pPr>
      <w:r w:rsidRPr="00C578B8">
        <w:t>Maintain the good performance of the team for this week:</w:t>
      </w:r>
    </w:p>
    <w:p w14:paraId="284FB8E8" w14:textId="77777777" w:rsidR="00E848E8" w:rsidRPr="00C578B8" w:rsidRDefault="00E848E8" w:rsidP="0045133A">
      <w:pPr>
        <w:numPr>
          <w:ilvl w:val="1"/>
          <w:numId w:val="15"/>
        </w:numPr>
      </w:pPr>
      <w:r w:rsidRPr="00C578B8">
        <w:t>Uphold the positive performance exhibited by the team in the previous week. Encourage collaboration, effective communication, and a focus on achieving individual and collective goals to sustain the high standard of work.</w:t>
      </w:r>
    </w:p>
    <w:p w14:paraId="15756125" w14:textId="77777777" w:rsidR="00E848E8" w:rsidRPr="00C578B8" w:rsidRDefault="00E848E8" w:rsidP="00E848E8">
      <w:r w:rsidRPr="00C578B8">
        <w:rPr>
          <w:b/>
          <w:bCs/>
        </w:rPr>
        <w:t>Conclusions:</w:t>
      </w:r>
    </w:p>
    <w:p w14:paraId="531C7925" w14:textId="77777777" w:rsidR="00E848E8" w:rsidRPr="00C578B8" w:rsidRDefault="00E848E8" w:rsidP="00E848E8">
      <w:r w:rsidRPr="00C578B8">
        <w:t>In conclusion, the team had a positive week with effective collaboration. The WIP limit of 5 PBIs proved suitable, and no major issues were encountered. Two tasks from the previous week require immediate attention, while new priorities include creating the user edition and implementing a data impact analysis. Action items involve completing pending PBIs, preventing blockages, staying below the WIP limit, and maintaining the team's strong performance.</w:t>
      </w:r>
    </w:p>
    <w:p w14:paraId="5566BE18" w14:textId="294236B0" w:rsidR="00E848E8" w:rsidRPr="00C578B8" w:rsidRDefault="00E848E8" w:rsidP="00E848E8">
      <w:pPr>
        <w:pStyle w:val="Ttulo2"/>
      </w:pPr>
      <w:bookmarkStart w:id="13" w:name="_Toc156892361"/>
      <w:r w:rsidRPr="00C578B8">
        <w:t>Daily meeting (18/11/2023)</w:t>
      </w:r>
      <w:bookmarkEnd w:id="13"/>
    </w:p>
    <w:p w14:paraId="0127A218" w14:textId="77777777" w:rsidR="00E848E8" w:rsidRPr="00C578B8" w:rsidRDefault="00E848E8" w:rsidP="00E848E8">
      <w:r w:rsidRPr="00C578B8">
        <w:rPr>
          <w:b/>
          <w:bCs/>
        </w:rPr>
        <w:t>Date</w:t>
      </w:r>
      <w:r w:rsidRPr="00C578B8">
        <w:t>: 18-12-2023</w:t>
      </w:r>
    </w:p>
    <w:p w14:paraId="68821C01" w14:textId="77777777" w:rsidR="00E848E8" w:rsidRPr="00C578B8" w:rsidRDefault="00E848E8" w:rsidP="00E848E8">
      <w:r w:rsidRPr="00C578B8">
        <w:rPr>
          <w:b/>
          <w:bCs/>
        </w:rPr>
        <w:t>Time</w:t>
      </w:r>
      <w:r w:rsidRPr="00C578B8">
        <w:t>: From 8:30 to 9:00</w:t>
      </w:r>
    </w:p>
    <w:p w14:paraId="62792F6C" w14:textId="77777777" w:rsidR="00E848E8" w:rsidRPr="00C578B8" w:rsidRDefault="00E848E8" w:rsidP="00E848E8">
      <w:r w:rsidRPr="00C578B8">
        <w:rPr>
          <w:b/>
          <w:bCs/>
        </w:rPr>
        <w:t>Location</w:t>
      </w:r>
      <w:r w:rsidRPr="00C578B8">
        <w:t>: Mondragon University 11309</w:t>
      </w:r>
    </w:p>
    <w:p w14:paraId="5E1D3E77" w14:textId="77777777" w:rsidR="00E848E8" w:rsidRPr="00C578B8" w:rsidRDefault="00E848E8" w:rsidP="00E848E8">
      <w:r w:rsidRPr="00C578B8">
        <w:rPr>
          <w:b/>
          <w:bCs/>
        </w:rPr>
        <w:t>Attendees</w:t>
      </w:r>
      <w:r w:rsidRPr="00C578B8">
        <w:t>:</w:t>
      </w:r>
    </w:p>
    <w:p w14:paraId="22F23B37" w14:textId="77777777" w:rsidR="00E848E8" w:rsidRPr="00C578B8" w:rsidRDefault="00E848E8" w:rsidP="0045133A">
      <w:pPr>
        <w:numPr>
          <w:ilvl w:val="0"/>
          <w:numId w:val="16"/>
        </w:numPr>
      </w:pPr>
      <w:r w:rsidRPr="00C578B8">
        <w:t>Service Delivery Manager: Unai</w:t>
      </w:r>
    </w:p>
    <w:p w14:paraId="41D67A9B" w14:textId="77777777" w:rsidR="00E848E8" w:rsidRPr="00C578B8" w:rsidRDefault="00E848E8" w:rsidP="0045133A">
      <w:pPr>
        <w:numPr>
          <w:ilvl w:val="0"/>
          <w:numId w:val="16"/>
        </w:numPr>
      </w:pPr>
      <w:r w:rsidRPr="00C578B8">
        <w:lastRenderedPageBreak/>
        <w:t>Service Request Manager: Peru</w:t>
      </w:r>
    </w:p>
    <w:p w14:paraId="5C2A6D0A" w14:textId="77777777" w:rsidR="00E848E8" w:rsidRPr="00C578B8" w:rsidRDefault="00E848E8" w:rsidP="0045133A">
      <w:pPr>
        <w:numPr>
          <w:ilvl w:val="0"/>
          <w:numId w:val="16"/>
        </w:numPr>
      </w:pPr>
      <w:r w:rsidRPr="00C578B8">
        <w:t>Team: Xabat, Andoni and Julen</w:t>
      </w:r>
    </w:p>
    <w:p w14:paraId="62A60594" w14:textId="77777777" w:rsidR="00E848E8" w:rsidRPr="00C578B8" w:rsidRDefault="00E848E8" w:rsidP="00E848E8">
      <w:r w:rsidRPr="00C578B8">
        <w:rPr>
          <w:b/>
          <w:bCs/>
        </w:rPr>
        <w:t>Agenda</w:t>
      </w:r>
      <w:r w:rsidRPr="00C578B8">
        <w:t>:</w:t>
      </w:r>
    </w:p>
    <w:p w14:paraId="1630DCA7" w14:textId="79521AC2" w:rsidR="00E848E8" w:rsidRPr="00C578B8" w:rsidRDefault="00E848E8" w:rsidP="0045133A">
      <w:pPr>
        <w:numPr>
          <w:ilvl w:val="0"/>
          <w:numId w:val="16"/>
        </w:numPr>
      </w:pPr>
      <w:r w:rsidRPr="00C578B8">
        <w:t>Coordination and planning for the day ahead.</w:t>
      </w:r>
    </w:p>
    <w:p w14:paraId="6B8DBCFF" w14:textId="1AEB1F63" w:rsidR="00E848E8" w:rsidRPr="00C578B8" w:rsidRDefault="00E848E8" w:rsidP="00E848E8">
      <w:pPr>
        <w:rPr>
          <w:b/>
          <w:bCs/>
        </w:rPr>
      </w:pPr>
      <w:r w:rsidRPr="00C578B8">
        <w:rPr>
          <w:b/>
          <w:bCs/>
        </w:rPr>
        <w:t>Daily Minutes:</w:t>
      </w:r>
    </w:p>
    <w:p w14:paraId="21169A62" w14:textId="77777777" w:rsidR="00E848E8" w:rsidRPr="00C578B8" w:rsidRDefault="00E848E8" w:rsidP="0045133A">
      <w:pPr>
        <w:numPr>
          <w:ilvl w:val="0"/>
          <w:numId w:val="17"/>
        </w:numPr>
      </w:pPr>
      <w:r w:rsidRPr="00C578B8">
        <w:t>What did I do yesterday?</w:t>
      </w:r>
    </w:p>
    <w:p w14:paraId="6C3479A6" w14:textId="44C69A1F" w:rsidR="00E848E8" w:rsidRPr="00C578B8" w:rsidRDefault="00E848E8" w:rsidP="0045133A">
      <w:pPr>
        <w:numPr>
          <w:ilvl w:val="1"/>
          <w:numId w:val="17"/>
        </w:numPr>
      </w:pPr>
      <w:r w:rsidRPr="00C578B8">
        <w:t>Unai:</w:t>
      </w:r>
    </w:p>
    <w:p w14:paraId="342BD00A" w14:textId="3D985E9C" w:rsidR="00E848E8" w:rsidRPr="00C578B8" w:rsidRDefault="00E848E8" w:rsidP="0045133A">
      <w:pPr>
        <w:numPr>
          <w:ilvl w:val="2"/>
          <w:numId w:val="17"/>
        </w:numPr>
      </w:pPr>
      <w:r w:rsidRPr="00C578B8">
        <w:t xml:space="preserve">Installed Jenkins and SonarQube in the </w:t>
      </w:r>
      <w:r w:rsidR="00F904A6" w:rsidRPr="00C578B8">
        <w:t>cloud and</w:t>
      </w:r>
      <w:r w:rsidRPr="00C578B8">
        <w:t xml:space="preserve"> opened ports to become operative.</w:t>
      </w:r>
    </w:p>
    <w:p w14:paraId="0FD8D77E" w14:textId="77777777" w:rsidR="00E848E8" w:rsidRPr="00C578B8" w:rsidRDefault="00E848E8" w:rsidP="0045133A">
      <w:pPr>
        <w:numPr>
          <w:ilvl w:val="1"/>
          <w:numId w:val="17"/>
        </w:numPr>
        <w:tabs>
          <w:tab w:val="num" w:pos="720"/>
        </w:tabs>
      </w:pPr>
      <w:r w:rsidRPr="00C578B8">
        <w:t>Xabat:</w:t>
      </w:r>
    </w:p>
    <w:p w14:paraId="0CCFB7AC" w14:textId="77777777" w:rsidR="00E848E8" w:rsidRPr="00C578B8" w:rsidRDefault="00E848E8" w:rsidP="0045133A">
      <w:pPr>
        <w:numPr>
          <w:ilvl w:val="2"/>
          <w:numId w:val="17"/>
        </w:numPr>
      </w:pPr>
      <w:r w:rsidRPr="00C578B8">
        <w:t>Design the web. Put the logo of Trade Hunter on the toolbar of the website. Start doing the home page where searches and predictions are going to be made.</w:t>
      </w:r>
    </w:p>
    <w:p w14:paraId="17C5EC1F" w14:textId="77777777" w:rsidR="00E848E8" w:rsidRPr="00C578B8" w:rsidRDefault="00E848E8" w:rsidP="0045133A">
      <w:pPr>
        <w:numPr>
          <w:ilvl w:val="1"/>
          <w:numId w:val="17"/>
        </w:numPr>
        <w:tabs>
          <w:tab w:val="num" w:pos="720"/>
        </w:tabs>
      </w:pPr>
      <w:r w:rsidRPr="00C578B8">
        <w:t>Peru:</w:t>
      </w:r>
    </w:p>
    <w:p w14:paraId="1F00224D" w14:textId="77A66BE8" w:rsidR="00E848E8" w:rsidRPr="00C578B8" w:rsidRDefault="00E848E8" w:rsidP="0045133A">
      <w:pPr>
        <w:numPr>
          <w:ilvl w:val="2"/>
          <w:numId w:val="17"/>
        </w:numPr>
      </w:pPr>
      <w:r w:rsidRPr="00C578B8">
        <w:t xml:space="preserve">Installed Jenkins and SonarQube in the </w:t>
      </w:r>
      <w:r w:rsidR="00F904A6" w:rsidRPr="00C578B8">
        <w:t>cloud and</w:t>
      </w:r>
      <w:r w:rsidRPr="00C578B8">
        <w:t xml:space="preserve"> opened ports to become operative.</w:t>
      </w:r>
    </w:p>
    <w:p w14:paraId="6330B0EC" w14:textId="77777777" w:rsidR="00E848E8" w:rsidRPr="00C578B8" w:rsidRDefault="00E848E8" w:rsidP="0045133A">
      <w:pPr>
        <w:numPr>
          <w:ilvl w:val="1"/>
          <w:numId w:val="17"/>
        </w:numPr>
        <w:tabs>
          <w:tab w:val="num" w:pos="720"/>
        </w:tabs>
      </w:pPr>
      <w:r w:rsidRPr="00C578B8">
        <w:t>Andoni:</w:t>
      </w:r>
    </w:p>
    <w:p w14:paraId="5E003C7A" w14:textId="77777777" w:rsidR="00E848E8" w:rsidRPr="00C578B8" w:rsidRDefault="00E848E8" w:rsidP="0045133A">
      <w:pPr>
        <w:numPr>
          <w:ilvl w:val="2"/>
          <w:numId w:val="17"/>
        </w:numPr>
      </w:pPr>
      <w:r w:rsidRPr="00C578B8">
        <w:t>Start doing the model of the Prophet.</w:t>
      </w:r>
    </w:p>
    <w:p w14:paraId="4A1CFFFE" w14:textId="77777777" w:rsidR="00E848E8" w:rsidRPr="00C578B8" w:rsidRDefault="00E848E8" w:rsidP="0045133A">
      <w:pPr>
        <w:numPr>
          <w:ilvl w:val="1"/>
          <w:numId w:val="17"/>
        </w:numPr>
        <w:tabs>
          <w:tab w:val="num" w:pos="720"/>
        </w:tabs>
      </w:pPr>
      <w:r w:rsidRPr="00C578B8">
        <w:t>Julen:</w:t>
      </w:r>
    </w:p>
    <w:p w14:paraId="55958DC9" w14:textId="0F8CEFCB" w:rsidR="00E848E8" w:rsidRPr="00C578B8" w:rsidRDefault="00E848E8" w:rsidP="0045133A">
      <w:pPr>
        <w:numPr>
          <w:ilvl w:val="2"/>
          <w:numId w:val="17"/>
        </w:numPr>
      </w:pPr>
      <w:r w:rsidRPr="00C578B8">
        <w:t xml:space="preserve">Start implementing </w:t>
      </w:r>
      <w:r w:rsidR="00F904A6" w:rsidRPr="00C578B8">
        <w:t>InfluxDB.</w:t>
      </w:r>
    </w:p>
    <w:p w14:paraId="656D420B" w14:textId="77777777" w:rsidR="00E848E8" w:rsidRPr="00C578B8" w:rsidRDefault="00E848E8" w:rsidP="0045133A">
      <w:pPr>
        <w:numPr>
          <w:ilvl w:val="0"/>
          <w:numId w:val="17"/>
        </w:numPr>
      </w:pPr>
      <w:r w:rsidRPr="00C578B8">
        <w:t>What will I do today?</w:t>
      </w:r>
    </w:p>
    <w:p w14:paraId="2B8B7AA9" w14:textId="77777777" w:rsidR="00E848E8" w:rsidRPr="00C578B8" w:rsidRDefault="00E848E8" w:rsidP="0045133A">
      <w:pPr>
        <w:numPr>
          <w:ilvl w:val="1"/>
          <w:numId w:val="17"/>
        </w:numPr>
        <w:tabs>
          <w:tab w:val="num" w:pos="720"/>
        </w:tabs>
      </w:pPr>
      <w:r w:rsidRPr="00C578B8">
        <w:t>Unai:</w:t>
      </w:r>
    </w:p>
    <w:p w14:paraId="20ED76FE" w14:textId="0C0F0DB4" w:rsidR="00E848E8" w:rsidRPr="00C578B8" w:rsidRDefault="00E848E8" w:rsidP="0045133A">
      <w:pPr>
        <w:numPr>
          <w:ilvl w:val="2"/>
          <w:numId w:val="17"/>
        </w:numPr>
      </w:pPr>
      <w:r w:rsidRPr="00C578B8">
        <w:t xml:space="preserve">Finish Jenkinsfile of automation, specifically to insert the SonarQube command to execute the analysis of the application and in addition to this, to notify the user of the result of the automation via </w:t>
      </w:r>
      <w:r w:rsidR="00F904A6" w:rsidRPr="00C578B8">
        <w:t>Gmail</w:t>
      </w:r>
      <w:r w:rsidRPr="00C578B8">
        <w:t>.</w:t>
      </w:r>
    </w:p>
    <w:p w14:paraId="50FAC0B2" w14:textId="77777777" w:rsidR="00E848E8" w:rsidRPr="00C578B8" w:rsidRDefault="00E848E8" w:rsidP="0045133A">
      <w:pPr>
        <w:numPr>
          <w:ilvl w:val="1"/>
          <w:numId w:val="17"/>
        </w:numPr>
        <w:tabs>
          <w:tab w:val="num" w:pos="720"/>
        </w:tabs>
      </w:pPr>
      <w:r w:rsidRPr="00C578B8">
        <w:t>Xabat:</w:t>
      </w:r>
    </w:p>
    <w:p w14:paraId="3EBF3F03" w14:textId="77777777" w:rsidR="00E848E8" w:rsidRPr="00C578B8" w:rsidRDefault="00E848E8" w:rsidP="0045133A">
      <w:pPr>
        <w:numPr>
          <w:ilvl w:val="2"/>
          <w:numId w:val="17"/>
        </w:numPr>
      </w:pPr>
      <w:r w:rsidRPr="00C578B8">
        <w:t>Complete the home page of the website, act with the data of the user who is logged in. Moreover, design the search page and process the information received to this page.</w:t>
      </w:r>
    </w:p>
    <w:p w14:paraId="49E12178" w14:textId="77777777" w:rsidR="00E848E8" w:rsidRPr="00C578B8" w:rsidRDefault="00E848E8" w:rsidP="0045133A">
      <w:pPr>
        <w:numPr>
          <w:ilvl w:val="1"/>
          <w:numId w:val="17"/>
        </w:numPr>
        <w:tabs>
          <w:tab w:val="num" w:pos="720"/>
        </w:tabs>
      </w:pPr>
      <w:r w:rsidRPr="00C578B8">
        <w:t>Peru:</w:t>
      </w:r>
    </w:p>
    <w:p w14:paraId="5CCDC817" w14:textId="77777777" w:rsidR="00E848E8" w:rsidRPr="00C578B8" w:rsidRDefault="00E848E8" w:rsidP="0045133A">
      <w:pPr>
        <w:numPr>
          <w:ilvl w:val="2"/>
          <w:numId w:val="17"/>
        </w:numPr>
      </w:pPr>
      <w:r w:rsidRPr="00C578B8">
        <w:t>On the one hand, design and create the background of the website. On the other hand, to gather information on the internet about external factors that could affect the stock market, either directly or indirectly. </w:t>
      </w:r>
    </w:p>
    <w:p w14:paraId="5D820FD7" w14:textId="77777777" w:rsidR="00E848E8" w:rsidRPr="00C578B8" w:rsidRDefault="00E848E8" w:rsidP="0045133A">
      <w:pPr>
        <w:numPr>
          <w:ilvl w:val="1"/>
          <w:numId w:val="17"/>
        </w:numPr>
        <w:tabs>
          <w:tab w:val="num" w:pos="720"/>
        </w:tabs>
      </w:pPr>
      <w:r w:rsidRPr="00C578B8">
        <w:t>Andoni:</w:t>
      </w:r>
    </w:p>
    <w:p w14:paraId="61A6A41D" w14:textId="6901035E" w:rsidR="00E848E8" w:rsidRPr="00C578B8" w:rsidRDefault="00E848E8" w:rsidP="0045133A">
      <w:pPr>
        <w:numPr>
          <w:ilvl w:val="2"/>
          <w:numId w:val="17"/>
        </w:numPr>
      </w:pPr>
      <w:r w:rsidRPr="00C578B8">
        <w:t xml:space="preserve">Continue with the </w:t>
      </w:r>
      <w:r w:rsidR="00F904A6" w:rsidRPr="00C578B8">
        <w:t>model.</w:t>
      </w:r>
    </w:p>
    <w:p w14:paraId="50F2D3C9" w14:textId="77777777" w:rsidR="00E848E8" w:rsidRPr="00C578B8" w:rsidRDefault="00E848E8" w:rsidP="0045133A">
      <w:pPr>
        <w:numPr>
          <w:ilvl w:val="1"/>
          <w:numId w:val="17"/>
        </w:numPr>
        <w:tabs>
          <w:tab w:val="num" w:pos="720"/>
        </w:tabs>
      </w:pPr>
      <w:r w:rsidRPr="00C578B8">
        <w:t>Julen:</w:t>
      </w:r>
    </w:p>
    <w:p w14:paraId="0EB3AB67" w14:textId="77777777" w:rsidR="00E848E8" w:rsidRPr="00C578B8" w:rsidRDefault="00E848E8" w:rsidP="0045133A">
      <w:pPr>
        <w:numPr>
          <w:ilvl w:val="2"/>
          <w:numId w:val="17"/>
        </w:numPr>
      </w:pPr>
      <w:r w:rsidRPr="00C578B8">
        <w:lastRenderedPageBreak/>
        <w:t>Perform testing of service functions, using the mock technique for functions that are not complete. Furthermore, finish the search function and send the data to the website to be processed there.</w:t>
      </w:r>
    </w:p>
    <w:p w14:paraId="1DC338AE" w14:textId="77777777" w:rsidR="00E848E8" w:rsidRPr="00C578B8" w:rsidRDefault="00E848E8" w:rsidP="0045133A">
      <w:pPr>
        <w:numPr>
          <w:ilvl w:val="0"/>
          <w:numId w:val="17"/>
        </w:numPr>
      </w:pPr>
      <w:r w:rsidRPr="00C578B8">
        <w:t>What is in my way?</w:t>
      </w:r>
    </w:p>
    <w:p w14:paraId="65622FC5" w14:textId="77777777" w:rsidR="00E848E8" w:rsidRPr="00C578B8" w:rsidRDefault="00E848E8" w:rsidP="0045133A">
      <w:pPr>
        <w:numPr>
          <w:ilvl w:val="1"/>
          <w:numId w:val="17"/>
        </w:numPr>
      </w:pPr>
      <w:r w:rsidRPr="00C578B8">
        <w:t>Unai:</w:t>
      </w:r>
    </w:p>
    <w:p w14:paraId="02CF7A21" w14:textId="5B3BD2B5" w:rsidR="00E848E8" w:rsidRPr="00C578B8" w:rsidRDefault="00E848E8" w:rsidP="0045133A">
      <w:pPr>
        <w:numPr>
          <w:ilvl w:val="2"/>
          <w:numId w:val="17"/>
        </w:numPr>
      </w:pPr>
      <w:r w:rsidRPr="00C578B8">
        <w:t xml:space="preserve">Problems with email </w:t>
      </w:r>
      <w:r w:rsidR="00F904A6" w:rsidRPr="00C578B8">
        <w:t>sending.</w:t>
      </w:r>
    </w:p>
    <w:p w14:paraId="6C8CE421" w14:textId="77777777" w:rsidR="00E848E8" w:rsidRPr="00C578B8" w:rsidRDefault="00E848E8" w:rsidP="0045133A">
      <w:pPr>
        <w:numPr>
          <w:ilvl w:val="1"/>
          <w:numId w:val="17"/>
        </w:numPr>
      </w:pPr>
      <w:r w:rsidRPr="00C578B8">
        <w:t>Xabat:</w:t>
      </w:r>
    </w:p>
    <w:p w14:paraId="7418C345" w14:textId="455E5432" w:rsidR="00E848E8" w:rsidRPr="00C578B8" w:rsidRDefault="00E848E8" w:rsidP="0045133A">
      <w:pPr>
        <w:numPr>
          <w:ilvl w:val="2"/>
          <w:numId w:val="17"/>
        </w:numPr>
      </w:pPr>
      <w:r w:rsidRPr="00C578B8">
        <w:t xml:space="preserve">Nothing to </w:t>
      </w:r>
      <w:r w:rsidR="00F904A6" w:rsidRPr="00C578B8">
        <w:t>comment.</w:t>
      </w:r>
    </w:p>
    <w:p w14:paraId="75081397" w14:textId="77777777" w:rsidR="00E848E8" w:rsidRPr="00C578B8" w:rsidRDefault="00E848E8" w:rsidP="0045133A">
      <w:pPr>
        <w:numPr>
          <w:ilvl w:val="1"/>
          <w:numId w:val="17"/>
        </w:numPr>
      </w:pPr>
      <w:r w:rsidRPr="00C578B8">
        <w:t>Peru:</w:t>
      </w:r>
    </w:p>
    <w:p w14:paraId="51E48CDA" w14:textId="03042998" w:rsidR="00E848E8" w:rsidRPr="00C578B8" w:rsidRDefault="00E848E8" w:rsidP="0045133A">
      <w:pPr>
        <w:numPr>
          <w:ilvl w:val="2"/>
          <w:numId w:val="17"/>
        </w:numPr>
      </w:pPr>
      <w:r w:rsidRPr="00C578B8">
        <w:t>Problems finding data in the correct format (daily)</w:t>
      </w:r>
      <w:r w:rsidR="00F904A6" w:rsidRPr="00C578B8">
        <w:t>.</w:t>
      </w:r>
    </w:p>
    <w:p w14:paraId="47FC70EB" w14:textId="77777777" w:rsidR="00E848E8" w:rsidRPr="00C578B8" w:rsidRDefault="00E848E8" w:rsidP="0045133A">
      <w:pPr>
        <w:numPr>
          <w:ilvl w:val="1"/>
          <w:numId w:val="17"/>
        </w:numPr>
      </w:pPr>
      <w:r w:rsidRPr="00C578B8">
        <w:t>Andoni:</w:t>
      </w:r>
    </w:p>
    <w:p w14:paraId="3A84CC86" w14:textId="6C3C5B85" w:rsidR="00E848E8" w:rsidRPr="00C578B8" w:rsidRDefault="00E848E8" w:rsidP="0045133A">
      <w:pPr>
        <w:numPr>
          <w:ilvl w:val="2"/>
          <w:numId w:val="17"/>
        </w:numPr>
      </w:pPr>
      <w:r w:rsidRPr="00C578B8">
        <w:t xml:space="preserve">Nothing to </w:t>
      </w:r>
      <w:r w:rsidR="00F904A6" w:rsidRPr="00C578B8">
        <w:t>comment.</w:t>
      </w:r>
    </w:p>
    <w:p w14:paraId="13A712C4" w14:textId="77777777" w:rsidR="00E848E8" w:rsidRPr="00C578B8" w:rsidRDefault="00E848E8" w:rsidP="0045133A">
      <w:pPr>
        <w:numPr>
          <w:ilvl w:val="1"/>
          <w:numId w:val="17"/>
        </w:numPr>
      </w:pPr>
      <w:r w:rsidRPr="00C578B8">
        <w:t>Julen:</w:t>
      </w:r>
    </w:p>
    <w:p w14:paraId="0B8793C4" w14:textId="77777777" w:rsidR="00E848E8" w:rsidRPr="00C578B8" w:rsidRDefault="00E848E8" w:rsidP="0045133A">
      <w:pPr>
        <w:numPr>
          <w:ilvl w:val="2"/>
          <w:numId w:val="17"/>
        </w:numPr>
      </w:pPr>
      <w:r w:rsidRPr="00C578B8">
        <w:t>Error mocking lists</w:t>
      </w:r>
    </w:p>
    <w:p w14:paraId="6B3C8045" w14:textId="77777777" w:rsidR="00E848E8" w:rsidRPr="00C578B8" w:rsidRDefault="00E848E8" w:rsidP="00E848E8">
      <w:r w:rsidRPr="00C578B8">
        <w:rPr>
          <w:b/>
          <w:bCs/>
        </w:rPr>
        <w:t>Open Discussion:</w:t>
      </w:r>
    </w:p>
    <w:p w14:paraId="0B11CE81" w14:textId="77777777" w:rsidR="00E848E8" w:rsidRPr="00C578B8" w:rsidRDefault="00E848E8" w:rsidP="00E848E8">
      <w:r w:rsidRPr="00C578B8">
        <w:t>During today's meeting at Mondragon University, the team shared updates and set goals for their tasks. The team made progress, such as installing Jenkins and SonarQube in the cloud. Challenges were noted, including issues with email sending, data format problems, and errors in mocking lists during testing. The focus for the day includes completing automation tasks, finalizing website design, and addressing testing issues. The overarching goal remains on efficient project execution, problem resolution, and achieving set objectives.</w:t>
      </w:r>
    </w:p>
    <w:p w14:paraId="6C38CFD5" w14:textId="7B70020C" w:rsidR="00E848E8" w:rsidRPr="00C578B8" w:rsidRDefault="00E848E8" w:rsidP="00E848E8">
      <w:pPr>
        <w:pStyle w:val="Ttulo2"/>
      </w:pPr>
      <w:bookmarkStart w:id="14" w:name="_Toc156892362"/>
      <w:r w:rsidRPr="00C578B8">
        <w:t>Daily meeting (</w:t>
      </w:r>
      <w:r w:rsidR="0052248D" w:rsidRPr="00C578B8">
        <w:t>19/12/2023</w:t>
      </w:r>
      <w:r w:rsidRPr="00C578B8">
        <w:t>)</w:t>
      </w:r>
      <w:bookmarkEnd w:id="14"/>
    </w:p>
    <w:p w14:paraId="0EBCA84B" w14:textId="4B6AB8CC" w:rsidR="0052248D" w:rsidRPr="00C578B8" w:rsidRDefault="0052248D" w:rsidP="0052248D">
      <w:r w:rsidRPr="00C578B8">
        <w:rPr>
          <w:b/>
          <w:bCs/>
        </w:rPr>
        <w:t>Date</w:t>
      </w:r>
      <w:r w:rsidRPr="00C578B8">
        <w:t>: 19-12-2023</w:t>
      </w:r>
    </w:p>
    <w:p w14:paraId="7690F605" w14:textId="77777777" w:rsidR="0052248D" w:rsidRPr="00C578B8" w:rsidRDefault="0052248D" w:rsidP="0052248D">
      <w:r w:rsidRPr="00C578B8">
        <w:rPr>
          <w:b/>
          <w:bCs/>
        </w:rPr>
        <w:t>Time</w:t>
      </w:r>
      <w:r w:rsidRPr="00C578B8">
        <w:t>: From 8:30 to 9:00</w:t>
      </w:r>
    </w:p>
    <w:p w14:paraId="323B2789" w14:textId="7F633707" w:rsidR="0052248D" w:rsidRPr="00C578B8" w:rsidRDefault="0052248D" w:rsidP="0052248D">
      <w:r w:rsidRPr="00C578B8">
        <w:rPr>
          <w:b/>
          <w:bCs/>
        </w:rPr>
        <w:t>Location</w:t>
      </w:r>
      <w:r w:rsidRPr="00C578B8">
        <w:t>: Mondragon University 11310</w:t>
      </w:r>
    </w:p>
    <w:p w14:paraId="22688737" w14:textId="77777777" w:rsidR="0052248D" w:rsidRPr="00C578B8" w:rsidRDefault="0052248D" w:rsidP="0052248D">
      <w:r w:rsidRPr="00C578B8">
        <w:rPr>
          <w:b/>
          <w:bCs/>
        </w:rPr>
        <w:t>Attendees</w:t>
      </w:r>
      <w:r w:rsidRPr="00C578B8">
        <w:t>:</w:t>
      </w:r>
    </w:p>
    <w:p w14:paraId="1F1817A8" w14:textId="77777777" w:rsidR="0052248D" w:rsidRPr="00C578B8" w:rsidRDefault="0052248D" w:rsidP="0045133A">
      <w:pPr>
        <w:numPr>
          <w:ilvl w:val="0"/>
          <w:numId w:val="16"/>
        </w:numPr>
      </w:pPr>
      <w:r w:rsidRPr="00C578B8">
        <w:t>Service Delivery Manager: Unai</w:t>
      </w:r>
    </w:p>
    <w:p w14:paraId="7A50573A" w14:textId="77777777" w:rsidR="0052248D" w:rsidRPr="00C578B8" w:rsidRDefault="0052248D" w:rsidP="0045133A">
      <w:pPr>
        <w:numPr>
          <w:ilvl w:val="0"/>
          <w:numId w:val="16"/>
        </w:numPr>
      </w:pPr>
      <w:r w:rsidRPr="00C578B8">
        <w:t>Service Request Manager: Peru</w:t>
      </w:r>
    </w:p>
    <w:p w14:paraId="772F4C0B" w14:textId="77777777" w:rsidR="0052248D" w:rsidRPr="00C578B8" w:rsidRDefault="0052248D" w:rsidP="0045133A">
      <w:pPr>
        <w:numPr>
          <w:ilvl w:val="0"/>
          <w:numId w:val="16"/>
        </w:numPr>
      </w:pPr>
      <w:r w:rsidRPr="00C578B8">
        <w:t>Team: Xabat, Andoni and Julen</w:t>
      </w:r>
    </w:p>
    <w:p w14:paraId="6C854B7D" w14:textId="77777777" w:rsidR="0052248D" w:rsidRPr="00C578B8" w:rsidRDefault="0052248D" w:rsidP="0052248D">
      <w:r w:rsidRPr="00C578B8">
        <w:rPr>
          <w:b/>
          <w:bCs/>
        </w:rPr>
        <w:t>Agenda</w:t>
      </w:r>
      <w:r w:rsidRPr="00C578B8">
        <w:t>:</w:t>
      </w:r>
    </w:p>
    <w:p w14:paraId="50ADE03D" w14:textId="77777777" w:rsidR="0052248D" w:rsidRPr="00C578B8" w:rsidRDefault="0052248D" w:rsidP="0045133A">
      <w:pPr>
        <w:numPr>
          <w:ilvl w:val="0"/>
          <w:numId w:val="16"/>
        </w:numPr>
      </w:pPr>
      <w:r w:rsidRPr="00C578B8">
        <w:t>Coordination and planning for the day ahead.</w:t>
      </w:r>
    </w:p>
    <w:p w14:paraId="29CD03AB" w14:textId="77777777" w:rsidR="0052248D" w:rsidRPr="00C578B8" w:rsidRDefault="0052248D" w:rsidP="0052248D">
      <w:pPr>
        <w:pStyle w:val="NormalWeb"/>
        <w:spacing w:before="0" w:beforeAutospacing="0" w:after="200" w:afterAutospacing="0"/>
        <w:jc w:val="both"/>
        <w:rPr>
          <w:lang w:val="en-GB"/>
        </w:rPr>
      </w:pPr>
      <w:r w:rsidRPr="00C578B8">
        <w:rPr>
          <w:rFonts w:ascii="Arial" w:hAnsi="Arial" w:cs="Arial"/>
          <w:b/>
          <w:bCs/>
          <w:color w:val="000000"/>
          <w:sz w:val="22"/>
          <w:szCs w:val="22"/>
          <w:lang w:val="en-GB"/>
        </w:rPr>
        <w:t>Daily Minutes:</w:t>
      </w:r>
    </w:p>
    <w:p w14:paraId="7592F106" w14:textId="77777777" w:rsidR="0052248D" w:rsidRPr="00C578B8" w:rsidRDefault="0052248D" w:rsidP="0045133A">
      <w:pPr>
        <w:numPr>
          <w:ilvl w:val="0"/>
          <w:numId w:val="18"/>
        </w:numPr>
      </w:pPr>
      <w:r w:rsidRPr="00C578B8">
        <w:t>What did I do yesterday?</w:t>
      </w:r>
    </w:p>
    <w:p w14:paraId="1530E2FF" w14:textId="055A559C" w:rsidR="0052248D" w:rsidRPr="00C578B8" w:rsidRDefault="0052248D" w:rsidP="0045133A">
      <w:pPr>
        <w:numPr>
          <w:ilvl w:val="1"/>
          <w:numId w:val="18"/>
        </w:numPr>
        <w:rPr>
          <w:rFonts w:cs="Arial"/>
          <w:color w:val="000000"/>
        </w:rPr>
      </w:pPr>
      <w:r w:rsidRPr="00C578B8">
        <w:rPr>
          <w:rFonts w:cs="Arial"/>
          <w:color w:val="000000"/>
        </w:rPr>
        <w:t>Unai:</w:t>
      </w:r>
    </w:p>
    <w:p w14:paraId="0F80FE6C" w14:textId="77777777" w:rsidR="0052248D" w:rsidRPr="00C578B8" w:rsidRDefault="0052248D" w:rsidP="0045133A">
      <w:pPr>
        <w:numPr>
          <w:ilvl w:val="2"/>
          <w:numId w:val="18"/>
        </w:numPr>
        <w:rPr>
          <w:rFonts w:cs="Arial"/>
          <w:color w:val="000000"/>
        </w:rPr>
      </w:pPr>
      <w:r w:rsidRPr="00C578B8">
        <w:rPr>
          <w:rFonts w:cs="Arial"/>
          <w:color w:val="000000"/>
        </w:rPr>
        <w:lastRenderedPageBreak/>
        <w:t>Start configuring SMTP server to send success and fail messages by email.</w:t>
      </w:r>
    </w:p>
    <w:p w14:paraId="62AD2809" w14:textId="77777777" w:rsidR="0052248D" w:rsidRPr="00C578B8" w:rsidRDefault="0052248D" w:rsidP="0045133A">
      <w:pPr>
        <w:numPr>
          <w:ilvl w:val="1"/>
          <w:numId w:val="18"/>
        </w:numPr>
        <w:rPr>
          <w:rFonts w:cs="Arial"/>
          <w:color w:val="000000"/>
        </w:rPr>
      </w:pPr>
      <w:r w:rsidRPr="00C578B8">
        <w:rPr>
          <w:rFonts w:cs="Arial"/>
          <w:color w:val="000000"/>
        </w:rPr>
        <w:t>Xabat:</w:t>
      </w:r>
    </w:p>
    <w:p w14:paraId="27E5C0F4" w14:textId="77777777" w:rsidR="0052248D" w:rsidRPr="00C578B8" w:rsidRDefault="0052248D" w:rsidP="0045133A">
      <w:pPr>
        <w:numPr>
          <w:ilvl w:val="2"/>
          <w:numId w:val="18"/>
        </w:numPr>
        <w:rPr>
          <w:rFonts w:cs="Arial"/>
          <w:color w:val="000000"/>
        </w:rPr>
      </w:pPr>
      <w:r w:rsidRPr="00C578B8">
        <w:rPr>
          <w:rFonts w:cs="Arial"/>
          <w:color w:val="000000"/>
        </w:rPr>
        <w:t>Design the web. Complete the home page of the website, act with the data of the user who is logged in. Moreover, design the search page and process the information received to this page.</w:t>
      </w:r>
    </w:p>
    <w:p w14:paraId="342828C2" w14:textId="77777777" w:rsidR="0052248D" w:rsidRPr="00C578B8" w:rsidRDefault="0052248D" w:rsidP="0045133A">
      <w:pPr>
        <w:numPr>
          <w:ilvl w:val="1"/>
          <w:numId w:val="18"/>
        </w:numPr>
        <w:rPr>
          <w:rFonts w:cs="Arial"/>
          <w:color w:val="000000"/>
        </w:rPr>
      </w:pPr>
      <w:r w:rsidRPr="00C578B8">
        <w:rPr>
          <w:rFonts w:cs="Arial"/>
          <w:color w:val="000000"/>
        </w:rPr>
        <w:t>Peru:</w:t>
      </w:r>
    </w:p>
    <w:p w14:paraId="03B06555" w14:textId="77777777" w:rsidR="0052248D" w:rsidRPr="00C578B8" w:rsidRDefault="0052248D" w:rsidP="0045133A">
      <w:pPr>
        <w:numPr>
          <w:ilvl w:val="2"/>
          <w:numId w:val="18"/>
        </w:numPr>
        <w:rPr>
          <w:rFonts w:cs="Arial"/>
          <w:color w:val="000000"/>
        </w:rPr>
      </w:pPr>
      <w:r w:rsidRPr="00C578B8">
        <w:rPr>
          <w:rFonts w:cs="Arial"/>
          <w:color w:val="000000"/>
        </w:rPr>
        <w:t>Design and create the background of the website and gather information on the internet about external factors that could affect the stock market, either directly or indirectly.</w:t>
      </w:r>
    </w:p>
    <w:p w14:paraId="212C32F7" w14:textId="77777777" w:rsidR="0052248D" w:rsidRPr="00C578B8" w:rsidRDefault="0052248D" w:rsidP="0045133A">
      <w:pPr>
        <w:numPr>
          <w:ilvl w:val="1"/>
          <w:numId w:val="18"/>
        </w:numPr>
        <w:rPr>
          <w:rFonts w:cs="Arial"/>
          <w:color w:val="000000"/>
        </w:rPr>
      </w:pPr>
      <w:r w:rsidRPr="00C578B8">
        <w:rPr>
          <w:rFonts w:cs="Arial"/>
          <w:color w:val="000000"/>
        </w:rPr>
        <w:t>Andoni:</w:t>
      </w:r>
    </w:p>
    <w:p w14:paraId="37ABF357" w14:textId="77777777" w:rsidR="0052248D" w:rsidRPr="00C578B8" w:rsidRDefault="0052248D" w:rsidP="0045133A">
      <w:pPr>
        <w:numPr>
          <w:ilvl w:val="2"/>
          <w:numId w:val="18"/>
        </w:numPr>
        <w:rPr>
          <w:rFonts w:cs="Arial"/>
          <w:color w:val="000000"/>
        </w:rPr>
      </w:pPr>
      <w:r w:rsidRPr="00C578B8">
        <w:rPr>
          <w:rFonts w:cs="Arial"/>
          <w:color w:val="000000"/>
        </w:rPr>
        <w:t>Finish developing the first model.</w:t>
      </w:r>
    </w:p>
    <w:p w14:paraId="5AA320A1" w14:textId="77777777" w:rsidR="0052248D" w:rsidRPr="00C578B8" w:rsidRDefault="0052248D" w:rsidP="0045133A">
      <w:pPr>
        <w:numPr>
          <w:ilvl w:val="1"/>
          <w:numId w:val="18"/>
        </w:numPr>
        <w:rPr>
          <w:rFonts w:cs="Arial"/>
          <w:color w:val="000000"/>
        </w:rPr>
      </w:pPr>
      <w:r w:rsidRPr="00C578B8">
        <w:rPr>
          <w:rFonts w:cs="Arial"/>
          <w:color w:val="000000"/>
        </w:rPr>
        <w:t>Julen:</w:t>
      </w:r>
    </w:p>
    <w:p w14:paraId="3F279A07" w14:textId="2B5D5221" w:rsidR="0052248D" w:rsidRPr="00C578B8" w:rsidRDefault="0052248D" w:rsidP="0045133A">
      <w:pPr>
        <w:numPr>
          <w:ilvl w:val="2"/>
          <w:numId w:val="18"/>
        </w:numPr>
        <w:rPr>
          <w:rFonts w:cs="Arial"/>
          <w:color w:val="000000"/>
        </w:rPr>
      </w:pPr>
      <w:r w:rsidRPr="00C578B8">
        <w:rPr>
          <w:rFonts w:cs="Arial"/>
          <w:color w:val="000000"/>
        </w:rPr>
        <w:t xml:space="preserve">Perform testing of service functions, using the mock technique for functions that are not complete. Furthermore, finish the search function and send the data to the website to be processed </w:t>
      </w:r>
      <w:r w:rsidR="00F904A6" w:rsidRPr="00C578B8">
        <w:rPr>
          <w:rFonts w:cs="Arial"/>
          <w:color w:val="000000"/>
        </w:rPr>
        <w:t>there.</w:t>
      </w:r>
    </w:p>
    <w:p w14:paraId="6D4CDAB4" w14:textId="77777777" w:rsidR="0052248D" w:rsidRPr="00C578B8" w:rsidRDefault="0052248D" w:rsidP="0045133A">
      <w:pPr>
        <w:numPr>
          <w:ilvl w:val="0"/>
          <w:numId w:val="18"/>
        </w:numPr>
        <w:rPr>
          <w:rFonts w:cs="Arial"/>
          <w:color w:val="000000"/>
        </w:rPr>
      </w:pPr>
      <w:r w:rsidRPr="00C578B8">
        <w:rPr>
          <w:rFonts w:cs="Arial"/>
          <w:color w:val="000000"/>
        </w:rPr>
        <w:t>What will I do today?</w:t>
      </w:r>
    </w:p>
    <w:p w14:paraId="386F1544" w14:textId="77777777" w:rsidR="0052248D" w:rsidRPr="00C578B8" w:rsidRDefault="0052248D" w:rsidP="0045133A">
      <w:pPr>
        <w:numPr>
          <w:ilvl w:val="1"/>
          <w:numId w:val="18"/>
        </w:numPr>
        <w:rPr>
          <w:rFonts w:cs="Arial"/>
          <w:color w:val="000000"/>
        </w:rPr>
      </w:pPr>
      <w:r w:rsidRPr="00C578B8">
        <w:rPr>
          <w:rFonts w:cs="Arial"/>
          <w:color w:val="000000"/>
        </w:rPr>
        <w:t>Unai:</w:t>
      </w:r>
    </w:p>
    <w:p w14:paraId="188F9E82" w14:textId="595469EB" w:rsidR="0052248D" w:rsidRPr="00C578B8" w:rsidRDefault="0052248D" w:rsidP="0045133A">
      <w:pPr>
        <w:numPr>
          <w:ilvl w:val="2"/>
          <w:numId w:val="18"/>
        </w:numPr>
        <w:rPr>
          <w:rFonts w:cs="Arial"/>
          <w:color w:val="000000"/>
        </w:rPr>
      </w:pPr>
      <w:r w:rsidRPr="00C578B8">
        <w:rPr>
          <w:rFonts w:cs="Arial"/>
          <w:color w:val="000000"/>
        </w:rPr>
        <w:t xml:space="preserve">Finish Jenkinsfile of automation, specifically to insert the SonarQube command to execute the analysis of the application and in addition to this, to notify the user of the result of the automation via </w:t>
      </w:r>
      <w:r w:rsidR="00F904A6" w:rsidRPr="00C578B8">
        <w:rPr>
          <w:rFonts w:cs="Arial"/>
          <w:color w:val="000000"/>
        </w:rPr>
        <w:t>Gmail</w:t>
      </w:r>
      <w:r w:rsidRPr="00C578B8">
        <w:rPr>
          <w:rFonts w:cs="Arial"/>
          <w:color w:val="000000"/>
        </w:rPr>
        <w:t>.</w:t>
      </w:r>
    </w:p>
    <w:p w14:paraId="58C09BAB" w14:textId="77777777" w:rsidR="0052248D" w:rsidRPr="00C578B8" w:rsidRDefault="0052248D" w:rsidP="0045133A">
      <w:pPr>
        <w:numPr>
          <w:ilvl w:val="1"/>
          <w:numId w:val="18"/>
        </w:numPr>
        <w:rPr>
          <w:rFonts w:cs="Arial"/>
          <w:color w:val="000000"/>
        </w:rPr>
      </w:pPr>
      <w:r w:rsidRPr="00C578B8">
        <w:rPr>
          <w:rFonts w:cs="Arial"/>
          <w:color w:val="000000"/>
        </w:rPr>
        <w:t>Xabat:</w:t>
      </w:r>
    </w:p>
    <w:p w14:paraId="7020E308" w14:textId="77777777" w:rsidR="0052248D" w:rsidRPr="00C578B8" w:rsidRDefault="0052248D" w:rsidP="0045133A">
      <w:pPr>
        <w:numPr>
          <w:ilvl w:val="2"/>
          <w:numId w:val="18"/>
        </w:numPr>
        <w:rPr>
          <w:rFonts w:cs="Arial"/>
          <w:color w:val="000000"/>
        </w:rPr>
      </w:pPr>
      <w:r w:rsidRPr="00C578B8">
        <w:rPr>
          <w:rFonts w:cs="Arial"/>
          <w:color w:val="000000"/>
        </w:rPr>
        <w:t>Implement the data analysis search on the web by combining the Front-End with the AI server.</w:t>
      </w:r>
    </w:p>
    <w:p w14:paraId="38B2AA09" w14:textId="77777777" w:rsidR="0052248D" w:rsidRPr="00C578B8" w:rsidRDefault="0052248D" w:rsidP="0045133A">
      <w:pPr>
        <w:numPr>
          <w:ilvl w:val="1"/>
          <w:numId w:val="18"/>
        </w:numPr>
        <w:rPr>
          <w:rFonts w:cs="Arial"/>
          <w:color w:val="000000"/>
        </w:rPr>
      </w:pPr>
      <w:r w:rsidRPr="00C578B8">
        <w:rPr>
          <w:rFonts w:cs="Arial"/>
          <w:color w:val="000000"/>
        </w:rPr>
        <w:t>Peru:</w:t>
      </w:r>
    </w:p>
    <w:p w14:paraId="3931E620" w14:textId="0BCD3C24" w:rsidR="0052248D" w:rsidRPr="00C578B8" w:rsidRDefault="0052248D" w:rsidP="0045133A">
      <w:pPr>
        <w:numPr>
          <w:ilvl w:val="2"/>
          <w:numId w:val="18"/>
        </w:numPr>
        <w:rPr>
          <w:rFonts w:cs="Arial"/>
          <w:color w:val="000000"/>
        </w:rPr>
      </w:pPr>
      <w:r w:rsidRPr="00C578B8">
        <w:rPr>
          <w:rFonts w:cs="Arial"/>
          <w:color w:val="000000"/>
        </w:rPr>
        <w:t xml:space="preserve">Finish the REST service </w:t>
      </w:r>
      <w:r w:rsidR="00F904A6" w:rsidRPr="00C578B8">
        <w:rPr>
          <w:rFonts w:cs="Arial"/>
          <w:color w:val="000000"/>
        </w:rPr>
        <w:t>tests and</w:t>
      </w:r>
      <w:r w:rsidRPr="00C578B8">
        <w:rPr>
          <w:rFonts w:cs="Arial"/>
          <w:color w:val="000000"/>
        </w:rPr>
        <w:t xml:space="preserve"> start developing models with external factors. </w:t>
      </w:r>
    </w:p>
    <w:p w14:paraId="4A561EB5" w14:textId="77777777" w:rsidR="0052248D" w:rsidRPr="00C578B8" w:rsidRDefault="0052248D" w:rsidP="0045133A">
      <w:pPr>
        <w:numPr>
          <w:ilvl w:val="1"/>
          <w:numId w:val="18"/>
        </w:numPr>
        <w:rPr>
          <w:rFonts w:cs="Arial"/>
          <w:color w:val="000000"/>
        </w:rPr>
      </w:pPr>
      <w:r w:rsidRPr="00C578B8">
        <w:rPr>
          <w:rFonts w:cs="Arial"/>
          <w:color w:val="000000"/>
        </w:rPr>
        <w:t>Andoni:</w:t>
      </w:r>
    </w:p>
    <w:p w14:paraId="64E4F1B9" w14:textId="77777777" w:rsidR="0052248D" w:rsidRPr="00C578B8" w:rsidRDefault="0052248D" w:rsidP="0045133A">
      <w:pPr>
        <w:numPr>
          <w:ilvl w:val="2"/>
          <w:numId w:val="18"/>
        </w:numPr>
        <w:rPr>
          <w:rFonts w:cs="Arial"/>
          <w:color w:val="000000"/>
        </w:rPr>
      </w:pPr>
      <w:r w:rsidRPr="00C578B8">
        <w:rPr>
          <w:rFonts w:cs="Arial"/>
          <w:color w:val="000000"/>
        </w:rPr>
        <w:t>Start developing other models that include the external factors that have been searched.</w:t>
      </w:r>
    </w:p>
    <w:p w14:paraId="3E1A3C98" w14:textId="77777777" w:rsidR="0052248D" w:rsidRPr="00C578B8" w:rsidRDefault="0052248D" w:rsidP="0045133A">
      <w:pPr>
        <w:numPr>
          <w:ilvl w:val="1"/>
          <w:numId w:val="18"/>
        </w:numPr>
        <w:rPr>
          <w:rFonts w:cs="Arial"/>
          <w:color w:val="000000"/>
        </w:rPr>
      </w:pPr>
      <w:r w:rsidRPr="00C578B8">
        <w:rPr>
          <w:rFonts w:cs="Arial"/>
          <w:color w:val="000000"/>
        </w:rPr>
        <w:t>Julen:</w:t>
      </w:r>
    </w:p>
    <w:p w14:paraId="0F936CC3" w14:textId="77777777" w:rsidR="0052248D" w:rsidRPr="00C578B8" w:rsidRDefault="0052248D" w:rsidP="0045133A">
      <w:pPr>
        <w:numPr>
          <w:ilvl w:val="2"/>
          <w:numId w:val="18"/>
        </w:numPr>
        <w:rPr>
          <w:rFonts w:cs="Arial"/>
          <w:color w:val="000000"/>
        </w:rPr>
      </w:pPr>
      <w:r w:rsidRPr="00C578B8">
        <w:rPr>
          <w:rFonts w:cs="Arial"/>
          <w:color w:val="000000"/>
        </w:rPr>
        <w:t>Implement the data analysis search on the web by combining the Front-End with the AI server. Make the InfluxDB server part.</w:t>
      </w:r>
    </w:p>
    <w:p w14:paraId="25C02AA4" w14:textId="77777777" w:rsidR="0052248D" w:rsidRPr="00C578B8" w:rsidRDefault="0052248D" w:rsidP="0045133A">
      <w:pPr>
        <w:numPr>
          <w:ilvl w:val="0"/>
          <w:numId w:val="18"/>
        </w:numPr>
        <w:rPr>
          <w:rFonts w:cs="Arial"/>
          <w:color w:val="000000"/>
        </w:rPr>
      </w:pPr>
      <w:r w:rsidRPr="00C578B8">
        <w:rPr>
          <w:rFonts w:cs="Arial"/>
          <w:color w:val="000000"/>
        </w:rPr>
        <w:t>What is in my way?</w:t>
      </w:r>
    </w:p>
    <w:p w14:paraId="58309916" w14:textId="77777777" w:rsidR="0052248D" w:rsidRPr="00C578B8" w:rsidRDefault="0052248D" w:rsidP="0045133A">
      <w:pPr>
        <w:numPr>
          <w:ilvl w:val="1"/>
          <w:numId w:val="18"/>
        </w:numPr>
        <w:rPr>
          <w:rFonts w:cs="Arial"/>
          <w:color w:val="000000"/>
        </w:rPr>
      </w:pPr>
      <w:r w:rsidRPr="00C578B8">
        <w:rPr>
          <w:rFonts w:cs="Arial"/>
          <w:color w:val="000000"/>
        </w:rPr>
        <w:t>Unai:</w:t>
      </w:r>
    </w:p>
    <w:p w14:paraId="5B6DD415" w14:textId="2FEF32A8" w:rsidR="0052248D" w:rsidRPr="00C578B8" w:rsidRDefault="0052248D" w:rsidP="0045133A">
      <w:pPr>
        <w:numPr>
          <w:ilvl w:val="2"/>
          <w:numId w:val="18"/>
        </w:numPr>
        <w:rPr>
          <w:rFonts w:cs="Arial"/>
          <w:color w:val="000000"/>
        </w:rPr>
      </w:pPr>
      <w:r w:rsidRPr="00C578B8">
        <w:rPr>
          <w:rFonts w:cs="Arial"/>
          <w:color w:val="000000"/>
        </w:rPr>
        <w:t xml:space="preserve">Problems with email sending and SMTP </w:t>
      </w:r>
      <w:r w:rsidR="00F904A6" w:rsidRPr="00C578B8">
        <w:rPr>
          <w:rFonts w:cs="Arial"/>
          <w:color w:val="000000"/>
        </w:rPr>
        <w:t>configuration.</w:t>
      </w:r>
    </w:p>
    <w:p w14:paraId="1F6E0378" w14:textId="77777777" w:rsidR="0052248D" w:rsidRPr="00C578B8" w:rsidRDefault="0052248D" w:rsidP="0045133A">
      <w:pPr>
        <w:numPr>
          <w:ilvl w:val="1"/>
          <w:numId w:val="18"/>
        </w:numPr>
        <w:rPr>
          <w:rFonts w:cs="Arial"/>
          <w:color w:val="000000"/>
        </w:rPr>
      </w:pPr>
      <w:r w:rsidRPr="00C578B8">
        <w:rPr>
          <w:rFonts w:cs="Arial"/>
          <w:color w:val="000000"/>
        </w:rPr>
        <w:t>Xabat:</w:t>
      </w:r>
    </w:p>
    <w:p w14:paraId="5A87E444" w14:textId="570CDEA1" w:rsidR="0052248D" w:rsidRPr="00C578B8" w:rsidRDefault="0052248D" w:rsidP="0045133A">
      <w:pPr>
        <w:numPr>
          <w:ilvl w:val="2"/>
          <w:numId w:val="18"/>
        </w:numPr>
        <w:rPr>
          <w:rFonts w:cs="Arial"/>
          <w:color w:val="000000"/>
        </w:rPr>
      </w:pPr>
      <w:r w:rsidRPr="00C578B8">
        <w:rPr>
          <w:rFonts w:cs="Arial"/>
          <w:color w:val="000000"/>
        </w:rPr>
        <w:lastRenderedPageBreak/>
        <w:t xml:space="preserve">Taking the data to include in the </w:t>
      </w:r>
      <w:r w:rsidR="00F904A6" w:rsidRPr="00C578B8">
        <w:rPr>
          <w:rFonts w:cs="Arial"/>
          <w:color w:val="000000"/>
        </w:rPr>
        <w:t>path.</w:t>
      </w:r>
    </w:p>
    <w:p w14:paraId="2A4CDE18" w14:textId="77777777" w:rsidR="0052248D" w:rsidRPr="00C578B8" w:rsidRDefault="0052248D" w:rsidP="0045133A">
      <w:pPr>
        <w:numPr>
          <w:ilvl w:val="1"/>
          <w:numId w:val="18"/>
        </w:numPr>
        <w:rPr>
          <w:rFonts w:cs="Arial"/>
          <w:color w:val="000000"/>
        </w:rPr>
      </w:pPr>
      <w:r w:rsidRPr="00C578B8">
        <w:rPr>
          <w:rFonts w:cs="Arial"/>
          <w:color w:val="000000"/>
        </w:rPr>
        <w:t>Peru:</w:t>
      </w:r>
    </w:p>
    <w:p w14:paraId="61F10CF1" w14:textId="77777777" w:rsidR="0052248D" w:rsidRPr="00C578B8" w:rsidRDefault="0052248D" w:rsidP="0045133A">
      <w:pPr>
        <w:numPr>
          <w:ilvl w:val="2"/>
          <w:numId w:val="18"/>
        </w:numPr>
        <w:rPr>
          <w:rFonts w:cs="Arial"/>
          <w:color w:val="000000"/>
        </w:rPr>
      </w:pPr>
      <w:r w:rsidRPr="00C578B8">
        <w:rPr>
          <w:rFonts w:cs="Arial"/>
          <w:color w:val="000000"/>
        </w:rPr>
        <w:t>Testing Save and Delete functions with Mock.</w:t>
      </w:r>
    </w:p>
    <w:p w14:paraId="778A6BAA" w14:textId="77777777" w:rsidR="0052248D" w:rsidRPr="00C578B8" w:rsidRDefault="0052248D" w:rsidP="0045133A">
      <w:pPr>
        <w:numPr>
          <w:ilvl w:val="1"/>
          <w:numId w:val="18"/>
        </w:numPr>
        <w:rPr>
          <w:rFonts w:cs="Arial"/>
          <w:color w:val="000000"/>
        </w:rPr>
      </w:pPr>
      <w:r w:rsidRPr="00C578B8">
        <w:rPr>
          <w:rFonts w:cs="Arial"/>
          <w:color w:val="000000"/>
        </w:rPr>
        <w:t>Andoni:</w:t>
      </w:r>
    </w:p>
    <w:p w14:paraId="14514B1A" w14:textId="77777777" w:rsidR="0052248D" w:rsidRPr="00C578B8" w:rsidRDefault="0052248D" w:rsidP="0045133A">
      <w:pPr>
        <w:numPr>
          <w:ilvl w:val="2"/>
          <w:numId w:val="18"/>
        </w:numPr>
        <w:rPr>
          <w:rFonts w:cs="Arial"/>
          <w:color w:val="000000"/>
        </w:rPr>
      </w:pPr>
      <w:r w:rsidRPr="00C578B8">
        <w:rPr>
          <w:rFonts w:cs="Arial"/>
          <w:color w:val="000000"/>
        </w:rPr>
        <w:t>Making an accurate model</w:t>
      </w:r>
    </w:p>
    <w:p w14:paraId="0DBADF1E" w14:textId="77777777" w:rsidR="0052248D" w:rsidRPr="00C578B8" w:rsidRDefault="0052248D" w:rsidP="0045133A">
      <w:pPr>
        <w:numPr>
          <w:ilvl w:val="1"/>
          <w:numId w:val="18"/>
        </w:numPr>
        <w:rPr>
          <w:rFonts w:cs="Arial"/>
          <w:color w:val="000000"/>
        </w:rPr>
      </w:pPr>
      <w:r w:rsidRPr="00C578B8">
        <w:rPr>
          <w:rFonts w:cs="Arial"/>
          <w:color w:val="000000"/>
        </w:rPr>
        <w:t>Julen:</w:t>
      </w:r>
    </w:p>
    <w:p w14:paraId="550E3DFD" w14:textId="4B4EB628" w:rsidR="0052248D" w:rsidRPr="00C578B8" w:rsidRDefault="0052248D" w:rsidP="0045133A">
      <w:pPr>
        <w:numPr>
          <w:ilvl w:val="2"/>
          <w:numId w:val="18"/>
        </w:numPr>
        <w:rPr>
          <w:rFonts w:cs="Arial"/>
          <w:color w:val="000000"/>
        </w:rPr>
      </w:pPr>
      <w:r w:rsidRPr="00C578B8">
        <w:rPr>
          <w:rFonts w:cs="Arial"/>
          <w:color w:val="000000"/>
        </w:rPr>
        <w:t xml:space="preserve">Nothing to </w:t>
      </w:r>
      <w:r w:rsidR="00F904A6" w:rsidRPr="00C578B8">
        <w:rPr>
          <w:rFonts w:cs="Arial"/>
          <w:color w:val="000000"/>
        </w:rPr>
        <w:t>comment.</w:t>
      </w:r>
    </w:p>
    <w:p w14:paraId="1E6D06AD" w14:textId="77777777" w:rsidR="0052248D" w:rsidRPr="00C578B8" w:rsidRDefault="0052248D" w:rsidP="0052248D">
      <w:pPr>
        <w:pStyle w:val="NormalWeb"/>
        <w:spacing w:before="0" w:beforeAutospacing="0" w:after="200" w:afterAutospacing="0"/>
        <w:jc w:val="both"/>
        <w:rPr>
          <w:lang w:val="en-GB"/>
        </w:rPr>
      </w:pPr>
      <w:r w:rsidRPr="00C578B8">
        <w:rPr>
          <w:rFonts w:ascii="Arial" w:hAnsi="Arial" w:cs="Arial"/>
          <w:b/>
          <w:bCs/>
          <w:color w:val="000000"/>
          <w:sz w:val="22"/>
          <w:szCs w:val="22"/>
          <w:lang w:val="en-GB"/>
        </w:rPr>
        <w:t>Open Discussion:</w:t>
      </w:r>
    </w:p>
    <w:p w14:paraId="57A5E6AD" w14:textId="405E01E1" w:rsidR="0052248D" w:rsidRPr="00C578B8" w:rsidRDefault="0052248D" w:rsidP="0052248D">
      <w:pPr>
        <w:pStyle w:val="NormalWeb"/>
        <w:spacing w:before="0" w:beforeAutospacing="0" w:after="200" w:afterAutospacing="0"/>
        <w:jc w:val="both"/>
        <w:rPr>
          <w:lang w:val="en-GB"/>
        </w:rPr>
      </w:pPr>
      <w:r w:rsidRPr="00C578B8">
        <w:rPr>
          <w:rFonts w:ascii="Arial" w:hAnsi="Arial" w:cs="Arial"/>
          <w:color w:val="000000"/>
          <w:sz w:val="22"/>
          <w:szCs w:val="22"/>
          <w:lang w:val="en-GB"/>
        </w:rPr>
        <w:t xml:space="preserve">The meeting held on December 19th, 2023, at Mondragon University facilitated the coordination and planning for the day's tasks among the team members. Significant progress was reported during the session, including the configuration of Jenkins for automation purposes and the design completion of several website components. Challenges were identified, primarily </w:t>
      </w:r>
      <w:r w:rsidR="00F904A6" w:rsidRPr="00C578B8">
        <w:rPr>
          <w:rFonts w:ascii="Arial" w:hAnsi="Arial" w:cs="Arial"/>
          <w:color w:val="000000"/>
          <w:sz w:val="22"/>
          <w:szCs w:val="22"/>
          <w:lang w:val="en-GB"/>
        </w:rPr>
        <w:t>centred</w:t>
      </w:r>
      <w:r w:rsidRPr="00C578B8">
        <w:rPr>
          <w:rFonts w:ascii="Arial" w:hAnsi="Arial" w:cs="Arial"/>
          <w:color w:val="000000"/>
          <w:sz w:val="22"/>
          <w:szCs w:val="22"/>
          <w:lang w:val="en-GB"/>
        </w:rPr>
        <w:t xml:space="preserve"> around SMTP configuration issues, data integration obstacles, and testing complexities. The agenda for today encompasses finalizing automation tasks, integrating data analysis search on the website, and addressing testing hurdles. The team remains focused on ensuring efficient project execution, overcoming obstacles, and attaining the set milestones.</w:t>
      </w:r>
    </w:p>
    <w:p w14:paraId="130B90E8" w14:textId="31362665" w:rsidR="0052248D" w:rsidRPr="00C578B8" w:rsidRDefault="0052248D" w:rsidP="0052248D">
      <w:pPr>
        <w:pStyle w:val="Ttulo2"/>
      </w:pPr>
      <w:bookmarkStart w:id="15" w:name="_Toc156892363"/>
      <w:r w:rsidRPr="00C578B8">
        <w:t>Daily meeting (20/12/2023)</w:t>
      </w:r>
      <w:bookmarkEnd w:id="15"/>
    </w:p>
    <w:p w14:paraId="5E8C43F0" w14:textId="07D0AD89" w:rsidR="0052248D" w:rsidRPr="00C578B8" w:rsidRDefault="0052248D" w:rsidP="0052248D">
      <w:r w:rsidRPr="00C578B8">
        <w:rPr>
          <w:b/>
          <w:bCs/>
        </w:rPr>
        <w:t>Date</w:t>
      </w:r>
      <w:r w:rsidRPr="00C578B8">
        <w:t>: 20-12-2023</w:t>
      </w:r>
    </w:p>
    <w:p w14:paraId="46173E35" w14:textId="77777777" w:rsidR="0052248D" w:rsidRPr="00C578B8" w:rsidRDefault="0052248D" w:rsidP="0052248D">
      <w:r w:rsidRPr="00C578B8">
        <w:rPr>
          <w:b/>
          <w:bCs/>
        </w:rPr>
        <w:t>Time</w:t>
      </w:r>
      <w:r w:rsidRPr="00C578B8">
        <w:t>: From 8:30 to 9:00</w:t>
      </w:r>
    </w:p>
    <w:p w14:paraId="04BA3FF0" w14:textId="77777777" w:rsidR="0052248D" w:rsidRPr="00C578B8" w:rsidRDefault="0052248D" w:rsidP="0052248D">
      <w:r w:rsidRPr="00C578B8">
        <w:rPr>
          <w:b/>
          <w:bCs/>
        </w:rPr>
        <w:t>Location</w:t>
      </w:r>
      <w:r w:rsidRPr="00C578B8">
        <w:t>: Mondragon University 11310</w:t>
      </w:r>
    </w:p>
    <w:p w14:paraId="78339501" w14:textId="77777777" w:rsidR="0052248D" w:rsidRPr="00C578B8" w:rsidRDefault="0052248D" w:rsidP="0052248D">
      <w:r w:rsidRPr="00C578B8">
        <w:rPr>
          <w:b/>
          <w:bCs/>
        </w:rPr>
        <w:t>Attendees</w:t>
      </w:r>
      <w:r w:rsidRPr="00C578B8">
        <w:t>:</w:t>
      </w:r>
    </w:p>
    <w:p w14:paraId="6DE837C1" w14:textId="77777777" w:rsidR="0052248D" w:rsidRPr="00C578B8" w:rsidRDefault="0052248D" w:rsidP="0045133A">
      <w:pPr>
        <w:numPr>
          <w:ilvl w:val="0"/>
          <w:numId w:val="16"/>
        </w:numPr>
      </w:pPr>
      <w:r w:rsidRPr="00C578B8">
        <w:t>Service Delivery Manager: Unai</w:t>
      </w:r>
    </w:p>
    <w:p w14:paraId="00AFD2A4" w14:textId="77777777" w:rsidR="0052248D" w:rsidRPr="00C578B8" w:rsidRDefault="0052248D" w:rsidP="0045133A">
      <w:pPr>
        <w:numPr>
          <w:ilvl w:val="0"/>
          <w:numId w:val="16"/>
        </w:numPr>
      </w:pPr>
      <w:r w:rsidRPr="00C578B8">
        <w:t>Service Request Manager: Peru</w:t>
      </w:r>
    </w:p>
    <w:p w14:paraId="743083DD" w14:textId="77777777" w:rsidR="0052248D" w:rsidRPr="00C578B8" w:rsidRDefault="0052248D" w:rsidP="0045133A">
      <w:pPr>
        <w:numPr>
          <w:ilvl w:val="0"/>
          <w:numId w:val="16"/>
        </w:numPr>
      </w:pPr>
      <w:r w:rsidRPr="00C578B8">
        <w:t>Team: Xabat, Andoni and Julen</w:t>
      </w:r>
    </w:p>
    <w:p w14:paraId="043FAE86" w14:textId="77777777" w:rsidR="0052248D" w:rsidRPr="00C578B8" w:rsidRDefault="0052248D" w:rsidP="0052248D">
      <w:r w:rsidRPr="00C578B8">
        <w:rPr>
          <w:b/>
          <w:bCs/>
        </w:rPr>
        <w:t>Agenda</w:t>
      </w:r>
      <w:r w:rsidRPr="00C578B8">
        <w:t>:</w:t>
      </w:r>
    </w:p>
    <w:p w14:paraId="1A1705A7" w14:textId="77777777" w:rsidR="0052248D" w:rsidRPr="00C578B8" w:rsidRDefault="0052248D" w:rsidP="0045133A">
      <w:pPr>
        <w:numPr>
          <w:ilvl w:val="0"/>
          <w:numId w:val="16"/>
        </w:numPr>
      </w:pPr>
      <w:r w:rsidRPr="00C578B8">
        <w:t>Coordination and planning for the day ahead.</w:t>
      </w:r>
    </w:p>
    <w:p w14:paraId="00408946" w14:textId="77777777" w:rsidR="0052248D" w:rsidRPr="00C578B8" w:rsidRDefault="0052248D" w:rsidP="0052248D">
      <w:pPr>
        <w:pStyle w:val="NormalWeb"/>
        <w:spacing w:before="0" w:beforeAutospacing="0" w:after="200" w:afterAutospacing="0"/>
        <w:jc w:val="both"/>
        <w:rPr>
          <w:lang w:val="en-GB"/>
        </w:rPr>
      </w:pPr>
      <w:r w:rsidRPr="00C578B8">
        <w:rPr>
          <w:rFonts w:ascii="Arial" w:hAnsi="Arial" w:cs="Arial"/>
          <w:b/>
          <w:bCs/>
          <w:color w:val="000000"/>
          <w:sz w:val="22"/>
          <w:szCs w:val="22"/>
          <w:lang w:val="en-GB"/>
        </w:rPr>
        <w:t>Daily Minutes:</w:t>
      </w:r>
    </w:p>
    <w:p w14:paraId="46DEFF59" w14:textId="77777777" w:rsidR="0052248D" w:rsidRPr="00C578B8" w:rsidRDefault="0052248D" w:rsidP="0045133A">
      <w:pPr>
        <w:numPr>
          <w:ilvl w:val="0"/>
          <w:numId w:val="19"/>
        </w:numPr>
      </w:pPr>
      <w:r w:rsidRPr="00C578B8">
        <w:t>What did I do yesterday?</w:t>
      </w:r>
    </w:p>
    <w:p w14:paraId="1CD651E0" w14:textId="77777777" w:rsidR="0052248D" w:rsidRPr="00C578B8" w:rsidRDefault="0052248D" w:rsidP="0045133A">
      <w:pPr>
        <w:numPr>
          <w:ilvl w:val="1"/>
          <w:numId w:val="19"/>
        </w:numPr>
      </w:pPr>
      <w:r w:rsidRPr="00C578B8">
        <w:t>Unai:</w:t>
      </w:r>
    </w:p>
    <w:p w14:paraId="650FAE41" w14:textId="1818B678" w:rsidR="0052248D" w:rsidRPr="00C578B8" w:rsidRDefault="0052248D" w:rsidP="0045133A">
      <w:pPr>
        <w:numPr>
          <w:ilvl w:val="2"/>
          <w:numId w:val="19"/>
        </w:numPr>
      </w:pPr>
      <w:r w:rsidRPr="00C578B8">
        <w:t xml:space="preserve">Install InfluxDB on the google cloud and automatize Jenkins execution when the push is </w:t>
      </w:r>
      <w:r w:rsidR="00F904A6" w:rsidRPr="00C578B8">
        <w:t>done.</w:t>
      </w:r>
    </w:p>
    <w:p w14:paraId="259CD014" w14:textId="77777777" w:rsidR="0052248D" w:rsidRPr="00C578B8" w:rsidRDefault="0052248D" w:rsidP="0045133A">
      <w:pPr>
        <w:numPr>
          <w:ilvl w:val="1"/>
          <w:numId w:val="19"/>
        </w:numPr>
      </w:pPr>
      <w:r w:rsidRPr="00C578B8">
        <w:t>Xabat:</w:t>
      </w:r>
    </w:p>
    <w:p w14:paraId="0BE7484A" w14:textId="77777777" w:rsidR="0052248D" w:rsidRPr="00C578B8" w:rsidRDefault="0052248D" w:rsidP="0045133A">
      <w:pPr>
        <w:numPr>
          <w:ilvl w:val="2"/>
          <w:numId w:val="19"/>
        </w:numPr>
      </w:pPr>
      <w:r w:rsidRPr="00C578B8">
        <w:t>Implement the data analysis search on the web by combining the Front-End with the AI server.</w:t>
      </w:r>
    </w:p>
    <w:p w14:paraId="42CCFB20" w14:textId="77777777" w:rsidR="0052248D" w:rsidRPr="00C578B8" w:rsidRDefault="0052248D" w:rsidP="0045133A">
      <w:pPr>
        <w:numPr>
          <w:ilvl w:val="1"/>
          <w:numId w:val="19"/>
        </w:numPr>
      </w:pPr>
      <w:r w:rsidRPr="00C578B8">
        <w:t>Peru:</w:t>
      </w:r>
    </w:p>
    <w:p w14:paraId="4CCAD5F6" w14:textId="77777777" w:rsidR="0052248D" w:rsidRPr="00C578B8" w:rsidRDefault="0052248D" w:rsidP="0045133A">
      <w:pPr>
        <w:numPr>
          <w:ilvl w:val="2"/>
          <w:numId w:val="19"/>
        </w:numPr>
      </w:pPr>
      <w:r w:rsidRPr="00C578B8">
        <w:lastRenderedPageBreak/>
        <w:t>Start the creation of the final dataset, adding the external factors to the original dataset and adapting those.</w:t>
      </w:r>
    </w:p>
    <w:p w14:paraId="1C7F2851" w14:textId="77777777" w:rsidR="0052248D" w:rsidRPr="00C578B8" w:rsidRDefault="0052248D" w:rsidP="0045133A">
      <w:pPr>
        <w:numPr>
          <w:ilvl w:val="1"/>
          <w:numId w:val="19"/>
        </w:numPr>
      </w:pPr>
      <w:r w:rsidRPr="00C578B8">
        <w:t>Andoni:</w:t>
      </w:r>
    </w:p>
    <w:p w14:paraId="553A7F1F" w14:textId="77777777" w:rsidR="0052248D" w:rsidRPr="00C578B8" w:rsidRDefault="0052248D" w:rsidP="0045133A">
      <w:pPr>
        <w:numPr>
          <w:ilvl w:val="2"/>
          <w:numId w:val="19"/>
        </w:numPr>
      </w:pPr>
      <w:r w:rsidRPr="00C578B8">
        <w:t>Finish the Prophet model and start developing other models that include the external factors that have been searched.</w:t>
      </w:r>
    </w:p>
    <w:p w14:paraId="402B9DFB" w14:textId="77777777" w:rsidR="0052248D" w:rsidRPr="00C578B8" w:rsidRDefault="0052248D" w:rsidP="0045133A">
      <w:pPr>
        <w:numPr>
          <w:ilvl w:val="1"/>
          <w:numId w:val="19"/>
        </w:numPr>
      </w:pPr>
      <w:r w:rsidRPr="00C578B8">
        <w:t>Julen:</w:t>
      </w:r>
    </w:p>
    <w:p w14:paraId="6458783A" w14:textId="77777777" w:rsidR="0052248D" w:rsidRPr="00C578B8" w:rsidRDefault="0052248D" w:rsidP="0045133A">
      <w:pPr>
        <w:numPr>
          <w:ilvl w:val="2"/>
          <w:numId w:val="19"/>
        </w:numPr>
      </w:pPr>
      <w:r w:rsidRPr="00C578B8">
        <w:t>Implement the data analysis search on the web by combining the Front-End with the AI server. Make the InfluxDB server part.</w:t>
      </w:r>
    </w:p>
    <w:p w14:paraId="3109454D" w14:textId="77777777" w:rsidR="0052248D" w:rsidRPr="00C578B8" w:rsidRDefault="0052248D" w:rsidP="0045133A">
      <w:pPr>
        <w:numPr>
          <w:ilvl w:val="0"/>
          <w:numId w:val="19"/>
        </w:numPr>
      </w:pPr>
      <w:r w:rsidRPr="00C578B8">
        <w:t>What will I do today?</w:t>
      </w:r>
    </w:p>
    <w:p w14:paraId="4BB47AF5" w14:textId="77777777" w:rsidR="0052248D" w:rsidRPr="00C578B8" w:rsidRDefault="0052248D" w:rsidP="0045133A">
      <w:pPr>
        <w:numPr>
          <w:ilvl w:val="1"/>
          <w:numId w:val="19"/>
        </w:numPr>
      </w:pPr>
      <w:r w:rsidRPr="00C578B8">
        <w:t>Unai:</w:t>
      </w:r>
    </w:p>
    <w:p w14:paraId="65DDD6A1" w14:textId="0741193D" w:rsidR="0052248D" w:rsidRPr="00C578B8" w:rsidRDefault="0052248D" w:rsidP="0045133A">
      <w:pPr>
        <w:numPr>
          <w:ilvl w:val="2"/>
          <w:numId w:val="19"/>
        </w:numPr>
      </w:pPr>
      <w:r w:rsidRPr="00C578B8">
        <w:t xml:space="preserve">Finish Jenkinsfile of automation, specifically to insert the SonarQube command to execute the analysis of the application and in addition to this, to notify the user of the result of the automation via </w:t>
      </w:r>
      <w:r w:rsidR="00F904A6" w:rsidRPr="00C578B8">
        <w:t>Gmail</w:t>
      </w:r>
      <w:r w:rsidRPr="00C578B8">
        <w:t>.</w:t>
      </w:r>
    </w:p>
    <w:p w14:paraId="0A7FBF39" w14:textId="77777777" w:rsidR="0052248D" w:rsidRPr="00C578B8" w:rsidRDefault="0052248D" w:rsidP="0045133A">
      <w:pPr>
        <w:numPr>
          <w:ilvl w:val="1"/>
          <w:numId w:val="19"/>
        </w:numPr>
      </w:pPr>
      <w:r w:rsidRPr="00C578B8">
        <w:t>Xabat:</w:t>
      </w:r>
    </w:p>
    <w:p w14:paraId="61D7B44A" w14:textId="742CD7CB" w:rsidR="0052248D" w:rsidRPr="00C578B8" w:rsidRDefault="0052248D" w:rsidP="0045133A">
      <w:pPr>
        <w:numPr>
          <w:ilvl w:val="2"/>
          <w:numId w:val="19"/>
        </w:numPr>
      </w:pPr>
      <w:r w:rsidRPr="00C578B8">
        <w:t>Finish the search functionality and make the prediction and simulation screens.</w:t>
      </w:r>
    </w:p>
    <w:p w14:paraId="2B2C58C5" w14:textId="77777777" w:rsidR="0052248D" w:rsidRPr="00C578B8" w:rsidRDefault="0052248D" w:rsidP="0045133A">
      <w:pPr>
        <w:numPr>
          <w:ilvl w:val="1"/>
          <w:numId w:val="19"/>
        </w:numPr>
      </w:pPr>
      <w:r w:rsidRPr="00C578B8">
        <w:t>Peru:</w:t>
      </w:r>
    </w:p>
    <w:p w14:paraId="5F5647E5" w14:textId="5B67ADF3" w:rsidR="0052248D" w:rsidRPr="00C578B8" w:rsidRDefault="0052248D" w:rsidP="0045133A">
      <w:pPr>
        <w:numPr>
          <w:ilvl w:val="2"/>
          <w:numId w:val="19"/>
        </w:numPr>
      </w:pPr>
      <w:r w:rsidRPr="00C578B8">
        <w:t xml:space="preserve">Continue with the dataset making, adding more external </w:t>
      </w:r>
      <w:r w:rsidR="00F904A6" w:rsidRPr="00C578B8">
        <w:t>factors,</w:t>
      </w:r>
      <w:r w:rsidRPr="00C578B8">
        <w:t xml:space="preserve"> and adapting those to the original dataset.</w:t>
      </w:r>
    </w:p>
    <w:p w14:paraId="0C10FD3A" w14:textId="77777777" w:rsidR="0052248D" w:rsidRPr="00C578B8" w:rsidRDefault="0052248D" w:rsidP="0045133A">
      <w:pPr>
        <w:numPr>
          <w:ilvl w:val="1"/>
          <w:numId w:val="19"/>
        </w:numPr>
      </w:pPr>
      <w:r w:rsidRPr="00C578B8">
        <w:t>Andoni:</w:t>
      </w:r>
    </w:p>
    <w:p w14:paraId="02CF562B" w14:textId="77777777" w:rsidR="0052248D" w:rsidRPr="00C578B8" w:rsidRDefault="0052248D" w:rsidP="0045133A">
      <w:pPr>
        <w:numPr>
          <w:ilvl w:val="2"/>
          <w:numId w:val="19"/>
        </w:numPr>
      </w:pPr>
      <w:r w:rsidRPr="00C578B8">
        <w:t>Try and implement a neural network model.</w:t>
      </w:r>
    </w:p>
    <w:p w14:paraId="672956A8" w14:textId="77777777" w:rsidR="0052248D" w:rsidRPr="00C578B8" w:rsidRDefault="0052248D" w:rsidP="0045133A">
      <w:pPr>
        <w:numPr>
          <w:ilvl w:val="1"/>
          <w:numId w:val="19"/>
        </w:numPr>
      </w:pPr>
      <w:r w:rsidRPr="00C578B8">
        <w:t>Julen:</w:t>
      </w:r>
    </w:p>
    <w:p w14:paraId="37EE5D3A" w14:textId="77777777" w:rsidR="0052248D" w:rsidRPr="00C578B8" w:rsidRDefault="0052248D" w:rsidP="0045133A">
      <w:pPr>
        <w:numPr>
          <w:ilvl w:val="2"/>
          <w:numId w:val="19"/>
        </w:numPr>
      </w:pPr>
      <w:r w:rsidRPr="00C578B8">
        <w:t>Make all the tests that have to be done and fix the not working ones.</w:t>
      </w:r>
    </w:p>
    <w:p w14:paraId="4E7B3DA8" w14:textId="77777777" w:rsidR="0052248D" w:rsidRPr="00C578B8" w:rsidRDefault="0052248D" w:rsidP="0045133A">
      <w:pPr>
        <w:numPr>
          <w:ilvl w:val="0"/>
          <w:numId w:val="19"/>
        </w:numPr>
      </w:pPr>
      <w:r w:rsidRPr="00C578B8">
        <w:t>What is in my way?</w:t>
      </w:r>
    </w:p>
    <w:p w14:paraId="68F929B9" w14:textId="77777777" w:rsidR="0052248D" w:rsidRPr="00C578B8" w:rsidRDefault="0052248D" w:rsidP="0045133A">
      <w:pPr>
        <w:numPr>
          <w:ilvl w:val="1"/>
          <w:numId w:val="19"/>
        </w:numPr>
      </w:pPr>
      <w:r w:rsidRPr="00C578B8">
        <w:t>Unai:</w:t>
      </w:r>
    </w:p>
    <w:p w14:paraId="39C29A4A" w14:textId="26C5522E" w:rsidR="0052248D" w:rsidRPr="00C578B8" w:rsidRDefault="0052248D" w:rsidP="0045133A">
      <w:pPr>
        <w:numPr>
          <w:ilvl w:val="2"/>
          <w:numId w:val="19"/>
        </w:numPr>
      </w:pPr>
      <w:r w:rsidRPr="00C578B8">
        <w:t xml:space="preserve">Problems with email sending and SMTP </w:t>
      </w:r>
      <w:r w:rsidR="00F904A6" w:rsidRPr="00C578B8">
        <w:t>configuration.</w:t>
      </w:r>
    </w:p>
    <w:p w14:paraId="79A5DAED" w14:textId="77777777" w:rsidR="0052248D" w:rsidRPr="00C578B8" w:rsidRDefault="0052248D" w:rsidP="0045133A">
      <w:pPr>
        <w:numPr>
          <w:ilvl w:val="1"/>
          <w:numId w:val="19"/>
        </w:numPr>
      </w:pPr>
      <w:r w:rsidRPr="00C578B8">
        <w:t>Xabat:</w:t>
      </w:r>
    </w:p>
    <w:p w14:paraId="6ACCB254" w14:textId="139EA1E4" w:rsidR="0052248D" w:rsidRPr="00C578B8" w:rsidRDefault="0052248D" w:rsidP="0045133A">
      <w:pPr>
        <w:numPr>
          <w:ilvl w:val="2"/>
          <w:numId w:val="19"/>
        </w:numPr>
      </w:pPr>
      <w:r w:rsidRPr="00C578B8">
        <w:t xml:space="preserve">Burger menu buttons don't </w:t>
      </w:r>
      <w:r w:rsidR="00F904A6" w:rsidRPr="00C578B8">
        <w:t>work.</w:t>
      </w:r>
    </w:p>
    <w:p w14:paraId="49E220A6" w14:textId="77777777" w:rsidR="0052248D" w:rsidRPr="00C578B8" w:rsidRDefault="0052248D" w:rsidP="0045133A">
      <w:pPr>
        <w:numPr>
          <w:ilvl w:val="1"/>
          <w:numId w:val="19"/>
        </w:numPr>
      </w:pPr>
      <w:r w:rsidRPr="00C578B8">
        <w:t>Peru:</w:t>
      </w:r>
    </w:p>
    <w:p w14:paraId="030B5BF2" w14:textId="77777777" w:rsidR="0052248D" w:rsidRPr="00C578B8" w:rsidRDefault="0052248D" w:rsidP="0045133A">
      <w:pPr>
        <w:numPr>
          <w:ilvl w:val="2"/>
          <w:numId w:val="19"/>
        </w:numPr>
      </w:pPr>
      <w:r w:rsidRPr="00C578B8">
        <w:t>Adapting the date of the INE external factors to the original dataset</w:t>
      </w:r>
    </w:p>
    <w:p w14:paraId="65D30C02" w14:textId="77777777" w:rsidR="0052248D" w:rsidRPr="00C578B8" w:rsidRDefault="0052248D" w:rsidP="0045133A">
      <w:pPr>
        <w:numPr>
          <w:ilvl w:val="1"/>
          <w:numId w:val="19"/>
        </w:numPr>
      </w:pPr>
      <w:r w:rsidRPr="00C578B8">
        <w:t>Andoni:</w:t>
      </w:r>
    </w:p>
    <w:p w14:paraId="6C80924D" w14:textId="77777777" w:rsidR="0052248D" w:rsidRPr="00C578B8" w:rsidRDefault="0052248D" w:rsidP="0045133A">
      <w:pPr>
        <w:numPr>
          <w:ilvl w:val="2"/>
          <w:numId w:val="19"/>
        </w:numPr>
      </w:pPr>
      <w:r w:rsidRPr="00C578B8">
        <w:t>Making an accurate model</w:t>
      </w:r>
    </w:p>
    <w:p w14:paraId="1B798232" w14:textId="77777777" w:rsidR="0052248D" w:rsidRPr="00C578B8" w:rsidRDefault="0052248D" w:rsidP="0045133A">
      <w:pPr>
        <w:numPr>
          <w:ilvl w:val="1"/>
          <w:numId w:val="19"/>
        </w:numPr>
      </w:pPr>
      <w:r w:rsidRPr="00C578B8">
        <w:t>Julen:</w:t>
      </w:r>
    </w:p>
    <w:p w14:paraId="1F847323" w14:textId="77777777" w:rsidR="0052248D" w:rsidRPr="00C578B8" w:rsidRDefault="0052248D" w:rsidP="0045133A">
      <w:pPr>
        <w:numPr>
          <w:ilvl w:val="2"/>
          <w:numId w:val="19"/>
        </w:numPr>
      </w:pPr>
      <w:r w:rsidRPr="00C578B8">
        <w:t>Having a good coverage in SonarQube analysis</w:t>
      </w:r>
    </w:p>
    <w:p w14:paraId="3741B751" w14:textId="77777777" w:rsidR="0052248D" w:rsidRPr="00C578B8" w:rsidRDefault="0052248D" w:rsidP="0052248D">
      <w:pPr>
        <w:spacing w:after="200" w:line="240" w:lineRule="auto"/>
        <w:rPr>
          <w:rFonts w:ascii="Times New Roman" w:eastAsia="Times New Roman" w:hAnsi="Times New Roman" w:cs="Times New Roman"/>
          <w:sz w:val="24"/>
          <w:szCs w:val="24"/>
          <w:lang w:eastAsia="es-ES"/>
        </w:rPr>
      </w:pPr>
      <w:r w:rsidRPr="00C578B8">
        <w:rPr>
          <w:rFonts w:eastAsia="Times New Roman" w:cs="Arial"/>
          <w:b/>
          <w:bCs/>
          <w:color w:val="000000"/>
          <w:lang w:eastAsia="es-ES"/>
        </w:rPr>
        <w:t>Open Discussion:</w:t>
      </w:r>
    </w:p>
    <w:p w14:paraId="6F2281B4" w14:textId="4541052D" w:rsidR="0052248D" w:rsidRPr="00C578B8" w:rsidRDefault="0052248D" w:rsidP="0052248D">
      <w:pPr>
        <w:spacing w:after="200" w:line="240" w:lineRule="auto"/>
        <w:rPr>
          <w:rFonts w:ascii="Times New Roman" w:eastAsia="Times New Roman" w:hAnsi="Times New Roman" w:cs="Times New Roman"/>
          <w:sz w:val="24"/>
          <w:szCs w:val="24"/>
          <w:lang w:eastAsia="es-ES"/>
        </w:rPr>
      </w:pPr>
      <w:r w:rsidRPr="00C578B8">
        <w:rPr>
          <w:rFonts w:eastAsia="Times New Roman" w:cs="Arial"/>
          <w:color w:val="000000"/>
          <w:lang w:eastAsia="es-ES"/>
        </w:rPr>
        <w:lastRenderedPageBreak/>
        <w:t xml:space="preserve">The meeting held on December 19th, 2023, at Mondragon University facilitated the coordination and planning for the day's tasks among the team members. Significant progress was reported during the session, including the configuration of Jenkins for automation purposes and the design completion of several website components. Challenges were identified, primarily </w:t>
      </w:r>
      <w:r w:rsidR="00F904A6" w:rsidRPr="00C578B8">
        <w:rPr>
          <w:rFonts w:eastAsia="Times New Roman" w:cs="Arial"/>
          <w:color w:val="000000"/>
          <w:lang w:eastAsia="es-ES"/>
        </w:rPr>
        <w:t>centred</w:t>
      </w:r>
      <w:r w:rsidRPr="00C578B8">
        <w:rPr>
          <w:rFonts w:eastAsia="Times New Roman" w:cs="Arial"/>
          <w:color w:val="000000"/>
          <w:lang w:eastAsia="es-ES"/>
        </w:rPr>
        <w:t xml:space="preserve"> on SMTP configuration issues, data integration obstacles, and testing complexities. The agenda for today encompasses finalizing automation tasks, adding the external </w:t>
      </w:r>
      <w:r w:rsidR="00F904A6" w:rsidRPr="00C578B8">
        <w:rPr>
          <w:rFonts w:eastAsia="Times New Roman" w:cs="Arial"/>
          <w:color w:val="000000"/>
          <w:lang w:eastAsia="es-ES"/>
        </w:rPr>
        <w:t>factors,</w:t>
      </w:r>
      <w:r w:rsidRPr="00C578B8">
        <w:rPr>
          <w:rFonts w:eastAsia="Times New Roman" w:cs="Arial"/>
          <w:color w:val="000000"/>
          <w:lang w:eastAsia="es-ES"/>
        </w:rPr>
        <w:t xml:space="preserve"> and adapting those to the original dataset, integrating data analysis search on the website, and addressing testing hurdles. The team remains focused on ensuring efficient project execution, overcoming obstacles, and attaining the set milestones.</w:t>
      </w:r>
    </w:p>
    <w:p w14:paraId="3A3417C8" w14:textId="143E80CE" w:rsidR="0052248D" w:rsidRPr="00C578B8" w:rsidRDefault="0052248D" w:rsidP="0052248D">
      <w:pPr>
        <w:pStyle w:val="Ttulo2"/>
      </w:pPr>
      <w:bookmarkStart w:id="16" w:name="_Toc156892364"/>
      <w:r w:rsidRPr="00C578B8">
        <w:t>Service delivery review (21/12/2023)</w:t>
      </w:r>
      <w:bookmarkEnd w:id="16"/>
    </w:p>
    <w:p w14:paraId="35098CC4" w14:textId="77777777" w:rsidR="0052248D" w:rsidRPr="00C578B8" w:rsidRDefault="0052248D" w:rsidP="0052248D">
      <w:r w:rsidRPr="00C578B8">
        <w:rPr>
          <w:b/>
          <w:bCs/>
        </w:rPr>
        <w:t>Date</w:t>
      </w:r>
      <w:r w:rsidRPr="00C578B8">
        <w:t>: 21-12-2023</w:t>
      </w:r>
    </w:p>
    <w:p w14:paraId="4A69FC51" w14:textId="77777777" w:rsidR="0052248D" w:rsidRPr="00C578B8" w:rsidRDefault="0052248D" w:rsidP="0052248D">
      <w:r w:rsidRPr="00C578B8">
        <w:rPr>
          <w:b/>
          <w:bCs/>
        </w:rPr>
        <w:t>Time</w:t>
      </w:r>
      <w:r w:rsidRPr="00C578B8">
        <w:t>: From 08:00 to 08:30</w:t>
      </w:r>
    </w:p>
    <w:p w14:paraId="5F018358" w14:textId="77777777" w:rsidR="0052248D" w:rsidRPr="00C578B8" w:rsidRDefault="0052248D" w:rsidP="0052248D">
      <w:r w:rsidRPr="00C578B8">
        <w:rPr>
          <w:b/>
          <w:bCs/>
        </w:rPr>
        <w:t>Location</w:t>
      </w:r>
      <w:r w:rsidRPr="00C578B8">
        <w:t>: Mondragon University 11310</w:t>
      </w:r>
    </w:p>
    <w:p w14:paraId="5818B197" w14:textId="77777777" w:rsidR="0052248D" w:rsidRPr="00C578B8" w:rsidRDefault="0052248D" w:rsidP="0052248D">
      <w:r w:rsidRPr="00C578B8">
        <w:rPr>
          <w:b/>
          <w:bCs/>
        </w:rPr>
        <w:t>Attendees</w:t>
      </w:r>
      <w:r w:rsidRPr="00C578B8">
        <w:t>:</w:t>
      </w:r>
    </w:p>
    <w:p w14:paraId="4661D9E7" w14:textId="77777777" w:rsidR="0052248D" w:rsidRPr="00C578B8" w:rsidRDefault="0052248D" w:rsidP="0045133A">
      <w:pPr>
        <w:numPr>
          <w:ilvl w:val="0"/>
          <w:numId w:val="20"/>
        </w:numPr>
      </w:pPr>
      <w:r w:rsidRPr="00C578B8">
        <w:t>Service Delivery Manager: Unai </w:t>
      </w:r>
    </w:p>
    <w:p w14:paraId="32F149E9" w14:textId="77777777" w:rsidR="0052248D" w:rsidRPr="00C578B8" w:rsidRDefault="0052248D" w:rsidP="0045133A">
      <w:pPr>
        <w:numPr>
          <w:ilvl w:val="0"/>
          <w:numId w:val="20"/>
        </w:numPr>
      </w:pPr>
      <w:r w:rsidRPr="00C578B8">
        <w:t>Service Request Manager: Peru</w:t>
      </w:r>
    </w:p>
    <w:p w14:paraId="6DAD450F" w14:textId="77777777" w:rsidR="0052248D" w:rsidRPr="00C578B8" w:rsidRDefault="0052248D" w:rsidP="0045133A">
      <w:pPr>
        <w:numPr>
          <w:ilvl w:val="0"/>
          <w:numId w:val="20"/>
        </w:numPr>
      </w:pPr>
      <w:r w:rsidRPr="00C578B8">
        <w:t>Team: Xabat, Andoni and Julen</w:t>
      </w:r>
    </w:p>
    <w:p w14:paraId="2B3F535A" w14:textId="77777777" w:rsidR="0052248D" w:rsidRPr="00C578B8" w:rsidRDefault="0052248D" w:rsidP="0052248D">
      <w:r w:rsidRPr="00C578B8">
        <w:rPr>
          <w:b/>
          <w:bCs/>
        </w:rPr>
        <w:t>Agenda</w:t>
      </w:r>
      <w:r w:rsidRPr="00C578B8">
        <w:t>:</w:t>
      </w:r>
    </w:p>
    <w:p w14:paraId="376D63C3" w14:textId="33ADDE0C" w:rsidR="0052248D" w:rsidRPr="00C578B8" w:rsidRDefault="0052248D" w:rsidP="0045133A">
      <w:pPr>
        <w:numPr>
          <w:ilvl w:val="0"/>
          <w:numId w:val="21"/>
        </w:numPr>
      </w:pPr>
      <w:r w:rsidRPr="00C578B8">
        <w:t xml:space="preserve">Review the performance of the team during the service </w:t>
      </w:r>
      <w:r w:rsidR="00F904A6" w:rsidRPr="00C578B8">
        <w:t>delivery.</w:t>
      </w:r>
    </w:p>
    <w:p w14:paraId="7A98EEED" w14:textId="1E2DEE5F" w:rsidR="0052248D" w:rsidRPr="00C578B8" w:rsidRDefault="0052248D" w:rsidP="0045133A">
      <w:pPr>
        <w:numPr>
          <w:ilvl w:val="0"/>
          <w:numId w:val="21"/>
        </w:numPr>
      </w:pPr>
      <w:r w:rsidRPr="00C578B8">
        <w:t xml:space="preserve">Discuss the quality of the product </w:t>
      </w:r>
      <w:r w:rsidR="00F904A6" w:rsidRPr="00C578B8">
        <w:t>developed.</w:t>
      </w:r>
    </w:p>
    <w:p w14:paraId="5812F80D" w14:textId="087802A2" w:rsidR="0052248D" w:rsidRPr="00C578B8" w:rsidRDefault="0052248D" w:rsidP="0045133A">
      <w:pPr>
        <w:numPr>
          <w:ilvl w:val="0"/>
          <w:numId w:val="21"/>
        </w:numPr>
      </w:pPr>
      <w:r w:rsidRPr="00C578B8">
        <w:t xml:space="preserve">Discuss if the lead time is </w:t>
      </w:r>
      <w:r w:rsidR="00F904A6" w:rsidRPr="00C578B8">
        <w:t>appropriate.</w:t>
      </w:r>
    </w:p>
    <w:p w14:paraId="6AC2F199" w14:textId="76FA13B1" w:rsidR="0052248D" w:rsidRPr="00C578B8" w:rsidRDefault="0052248D" w:rsidP="0045133A">
      <w:pPr>
        <w:numPr>
          <w:ilvl w:val="0"/>
          <w:numId w:val="21"/>
        </w:numPr>
      </w:pPr>
      <w:r w:rsidRPr="00C578B8">
        <w:t xml:space="preserve">Analyse the Gantt diagram </w:t>
      </w:r>
      <w:r w:rsidR="00F904A6" w:rsidRPr="00C578B8">
        <w:t>fulfilment.</w:t>
      </w:r>
    </w:p>
    <w:p w14:paraId="53BB637B" w14:textId="77777777" w:rsidR="0052248D" w:rsidRPr="00C578B8" w:rsidRDefault="0052248D" w:rsidP="0052248D">
      <w:r w:rsidRPr="00C578B8">
        <w:rPr>
          <w:b/>
          <w:bCs/>
        </w:rPr>
        <w:t>Discussion Summary</w:t>
      </w:r>
    </w:p>
    <w:p w14:paraId="56E44AE9" w14:textId="77777777" w:rsidR="0052248D" w:rsidRPr="00C578B8" w:rsidRDefault="0052248D" w:rsidP="0045133A">
      <w:pPr>
        <w:numPr>
          <w:ilvl w:val="0"/>
          <w:numId w:val="22"/>
        </w:numPr>
      </w:pPr>
      <w:r w:rsidRPr="00C578B8">
        <w:t>Performance during the service delivery:</w:t>
      </w:r>
    </w:p>
    <w:p w14:paraId="0F1AB5B3" w14:textId="41A5D0FB" w:rsidR="0052248D" w:rsidRPr="00C578B8" w:rsidRDefault="0052248D" w:rsidP="0045133A">
      <w:pPr>
        <w:numPr>
          <w:ilvl w:val="1"/>
          <w:numId w:val="22"/>
        </w:numPr>
      </w:pPr>
      <w:r w:rsidRPr="00C578B8">
        <w:t xml:space="preserve">The team's performance in the last weeks has been good. The objectives set for the delivery have been achieved, and the results obtained have been as desired. Team members have worked well together, dividing various tasks among </w:t>
      </w:r>
      <w:r w:rsidR="00F904A6" w:rsidRPr="00C578B8">
        <w:t>themselves,</w:t>
      </w:r>
      <w:r w:rsidRPr="00C578B8">
        <w:t xml:space="preserve"> and following the planned schedule.</w:t>
      </w:r>
    </w:p>
    <w:p w14:paraId="0EB93A78" w14:textId="77777777" w:rsidR="0052248D" w:rsidRPr="00C578B8" w:rsidRDefault="0052248D" w:rsidP="0045133A">
      <w:pPr>
        <w:numPr>
          <w:ilvl w:val="0"/>
          <w:numId w:val="22"/>
        </w:numPr>
      </w:pPr>
      <w:r w:rsidRPr="00C578B8">
        <w:t>Quality of the product developed:</w:t>
      </w:r>
    </w:p>
    <w:p w14:paraId="7304C809" w14:textId="77777777" w:rsidR="0052248D" w:rsidRPr="00C578B8" w:rsidRDefault="0052248D" w:rsidP="0045133A">
      <w:pPr>
        <w:numPr>
          <w:ilvl w:val="1"/>
          <w:numId w:val="22"/>
        </w:numPr>
      </w:pPr>
      <w:r w:rsidRPr="00C578B8">
        <w:t>The product developed in the last weeks is a first version of the final product. In this version it has been obtained the register as well as the login, so that the user can create a profile and log in on the web page. In addition, an initial home page has been created that connects all the pages and the data search functionality has been implemented to make historical data searches from the AI server. All this has been uploaded successfully to the Google Cloud server, so the web is accessible to everyone.</w:t>
      </w:r>
    </w:p>
    <w:p w14:paraId="197AF530" w14:textId="77777777" w:rsidR="0052248D" w:rsidRPr="00C578B8" w:rsidRDefault="0052248D" w:rsidP="0045133A">
      <w:pPr>
        <w:numPr>
          <w:ilvl w:val="1"/>
          <w:numId w:val="22"/>
        </w:numPr>
      </w:pPr>
      <w:r w:rsidRPr="00C578B8">
        <w:t xml:space="preserve">The recently developed product meets the desired standards in terms of quality and functionality. The team collaborated effectively throughout the process, contributing their skills and expertise. The end result reflects a balanced and </w:t>
      </w:r>
      <w:r w:rsidRPr="00C578B8">
        <w:lastRenderedPageBreak/>
        <w:t>efficient development effort, with each team member playing a crucial role. The outcome product aligns well with the expectations.</w:t>
      </w:r>
    </w:p>
    <w:p w14:paraId="1D1CE5EA" w14:textId="77777777" w:rsidR="0052248D" w:rsidRPr="00C578B8" w:rsidRDefault="0052248D" w:rsidP="0045133A">
      <w:pPr>
        <w:numPr>
          <w:ilvl w:val="0"/>
          <w:numId w:val="22"/>
        </w:numPr>
      </w:pPr>
      <w:r w:rsidRPr="00C578B8">
        <w:t>Lead time:</w:t>
      </w:r>
    </w:p>
    <w:p w14:paraId="78AD13AD" w14:textId="25C3F487" w:rsidR="0052248D" w:rsidRPr="00C578B8" w:rsidRDefault="0052248D" w:rsidP="0045133A">
      <w:pPr>
        <w:numPr>
          <w:ilvl w:val="1"/>
          <w:numId w:val="22"/>
        </w:numPr>
      </w:pPr>
      <w:r w:rsidRPr="00C578B8">
        <w:t xml:space="preserve">In </w:t>
      </w:r>
      <w:r w:rsidR="00F904A6" w:rsidRPr="00C578B8">
        <w:t>general,</w:t>
      </w:r>
      <w:r w:rsidRPr="00C578B8">
        <w:t xml:space="preserve"> the project is on schedule, i.e. most of the tasks have been done on time. In the first 5 days we have done the amount of 3 PIB. In the next 2 days the amount of 2 PIB has been done and in the last three days 1 PIB has been done. In the image below the lead time up to this point can be seen (</w:t>
      </w:r>
      <w:r w:rsidRPr="00C578B8">
        <w:fldChar w:fldCharType="begin"/>
      </w:r>
      <w:r w:rsidRPr="00C578B8">
        <w:instrText xml:space="preserve"> REF _Ref156230073 \h </w:instrText>
      </w:r>
      <w:r w:rsidRPr="00C578B8">
        <w:fldChar w:fldCharType="separate"/>
      </w:r>
      <w:r w:rsidRPr="00C578B8">
        <w:rPr>
          <w:noProof/>
        </w:rPr>
        <w:t>2</w:t>
      </w:r>
      <w:r w:rsidRPr="00C578B8">
        <w:noBreakHyphen/>
      </w:r>
      <w:r w:rsidRPr="00C578B8">
        <w:rPr>
          <w:noProof/>
        </w:rPr>
        <w:t>1</w:t>
      </w:r>
      <w:r w:rsidRPr="00C578B8">
        <w:t>. Figure: Lead time (21/12/2023)</w:t>
      </w:r>
      <w:r w:rsidRPr="00C578B8">
        <w:fldChar w:fldCharType="end"/>
      </w:r>
      <w:r w:rsidRPr="00C578B8">
        <w:t>).</w:t>
      </w:r>
    </w:p>
    <w:p w14:paraId="41A2847B" w14:textId="77777777" w:rsidR="0052248D" w:rsidRPr="00C578B8" w:rsidRDefault="0052248D" w:rsidP="0052248D">
      <w:pPr>
        <w:keepNext/>
        <w:jc w:val="center"/>
      </w:pPr>
      <w:r w:rsidRPr="00C578B8">
        <w:rPr>
          <w:noProof/>
          <w:lang w:eastAsia="es-ES"/>
        </w:rPr>
        <w:drawing>
          <wp:inline distT="0" distB="0" distL="0" distR="0" wp14:anchorId="690D6EF0" wp14:editId="425F3650">
            <wp:extent cx="5730240" cy="3543300"/>
            <wp:effectExtent l="0" t="0" r="3810" b="0"/>
            <wp:docPr id="5" name="Imagen 5" descr="https://lh7-us.googleusercontent.com/sKLkP_hbQCZdt8h4mcSH6YD6TkAjGBJ10T6Fxcb0hBC6JtPLaHHivA7GIq6MZMqWZOgbmzjsWUR1sDDXdOvIsbaPWEraNP70P9SKCBbMf8TM3UT-LJll9rLlvz66IoZeBgXz1d7PiFvcjEdRUlCgt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sKLkP_hbQCZdt8h4mcSH6YD6TkAjGBJ10T6Fxcb0hBC6JtPLaHHivA7GIq6MZMqWZOgbmzjsWUR1sDDXdOvIsbaPWEraNP70P9SKCBbMf8TM3UT-LJll9rLlvz66IoZeBgXz1d7PiFvcjEdRUlCgtG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3543300"/>
                    </a:xfrm>
                    <a:prstGeom prst="rect">
                      <a:avLst/>
                    </a:prstGeom>
                    <a:noFill/>
                    <a:ln>
                      <a:noFill/>
                    </a:ln>
                  </pic:spPr>
                </pic:pic>
              </a:graphicData>
            </a:graphic>
          </wp:inline>
        </w:drawing>
      </w:r>
    </w:p>
    <w:bookmarkStart w:id="17" w:name="_Ref156230073"/>
    <w:p w14:paraId="22D8D39A" w14:textId="19AADE2C" w:rsidR="0052248D" w:rsidRPr="00C578B8" w:rsidRDefault="001A0F25" w:rsidP="0052248D">
      <w:pPr>
        <w:pStyle w:val="Descripcin"/>
        <w:jc w:val="center"/>
      </w:pPr>
      <w:r>
        <w:fldChar w:fldCharType="begin"/>
      </w:r>
      <w:r>
        <w:instrText xml:space="preserve"> STYLEREF 1 \s </w:instrText>
      </w:r>
      <w:r>
        <w:fldChar w:fldCharType="separate"/>
      </w:r>
      <w:bookmarkStart w:id="18" w:name="_Toc156892455"/>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r w:rsidR="0052248D" w:rsidRPr="00C578B8">
        <w:t>. Figure: Lead time (21/12/2023)</w:t>
      </w:r>
      <w:bookmarkEnd w:id="17"/>
      <w:bookmarkEnd w:id="18"/>
    </w:p>
    <w:p w14:paraId="733A893E" w14:textId="10139F23" w:rsidR="0052248D" w:rsidRPr="00C578B8" w:rsidRDefault="0052248D" w:rsidP="0045133A">
      <w:pPr>
        <w:numPr>
          <w:ilvl w:val="0"/>
          <w:numId w:val="23"/>
        </w:numPr>
      </w:pPr>
      <w:r w:rsidRPr="00C578B8">
        <w:t>Gantt fulfilment:</w:t>
      </w:r>
    </w:p>
    <w:p w14:paraId="512650A5" w14:textId="77777777" w:rsidR="0052248D" w:rsidRPr="00C578B8" w:rsidRDefault="0052248D" w:rsidP="0045133A">
      <w:pPr>
        <w:numPr>
          <w:ilvl w:val="1"/>
          <w:numId w:val="23"/>
        </w:numPr>
      </w:pPr>
      <w:r w:rsidRPr="00C578B8">
        <w:t>As of the current date, the project is progressing with a mix of completed and ongoing tasks. Accomplishments include the collection of data from external factors, the development of a Python server capable of handling REST requests with the added complexity of multithreaded operations, and the successful creation of an automated testing method via Jenkins. Additionally, the team has effectively completed the development of the login functionality and the registration system, along with the creation of the home page.</w:t>
      </w:r>
    </w:p>
    <w:p w14:paraId="650FDDCE" w14:textId="77777777" w:rsidR="0052248D" w:rsidRPr="00C578B8" w:rsidRDefault="0052248D" w:rsidP="0045133A">
      <w:pPr>
        <w:numPr>
          <w:ilvl w:val="1"/>
          <w:numId w:val="23"/>
        </w:numPr>
      </w:pPr>
      <w:r w:rsidRPr="00C578B8">
        <w:t>The tasks of making simulations with threads and collecting real-time data have also been finalised, indicating strong progress in backend operations and data handling capabilities. Furthermore, user interface elements such as the user edition and search page have been established, demonstrating progress in frontend development.</w:t>
      </w:r>
    </w:p>
    <w:p w14:paraId="6C51EC4C" w14:textId="09BAC9E3" w:rsidR="0052248D" w:rsidRPr="00C578B8" w:rsidRDefault="0052248D" w:rsidP="0045133A">
      <w:pPr>
        <w:numPr>
          <w:ilvl w:val="1"/>
          <w:numId w:val="23"/>
        </w:numPr>
      </w:pPr>
      <w:r w:rsidRPr="00C578B8">
        <w:t xml:space="preserve">While these achievements mark significant milestones, the project is currently still focusing on a few critical tasks that are in progress. These include making predictions through the web, implementing a bot via Gmail, and searching historical data on the web. The final stages of the project will involve creating </w:t>
      </w:r>
      <w:r w:rsidRPr="00C578B8">
        <w:lastRenderedPageBreak/>
        <w:t>the forum system and developing a recommendation system to suggest forum topics, which are yet to commence. The completion of these remaining tasks will be crucial for the project to fully meet its objectives. In the figure below the</w:t>
      </w:r>
      <w:r w:rsidR="006F71A8" w:rsidRPr="00C578B8">
        <w:t xml:space="preserve"> Gantt until this day can be seen (</w:t>
      </w:r>
      <w:r w:rsidR="006F71A8" w:rsidRPr="00C578B8">
        <w:fldChar w:fldCharType="begin"/>
      </w:r>
      <w:r w:rsidR="006F71A8" w:rsidRPr="00C578B8">
        <w:instrText xml:space="preserve"> REF _Ref156230205 \h </w:instrText>
      </w:r>
      <w:r w:rsidR="006F71A8" w:rsidRPr="00C578B8">
        <w:fldChar w:fldCharType="separate"/>
      </w:r>
      <w:r w:rsidR="006F71A8" w:rsidRPr="00C578B8">
        <w:rPr>
          <w:noProof/>
        </w:rPr>
        <w:t>2</w:t>
      </w:r>
      <w:r w:rsidR="006F71A8" w:rsidRPr="00C578B8">
        <w:noBreakHyphen/>
      </w:r>
      <w:r w:rsidR="006F71A8" w:rsidRPr="00C578B8">
        <w:rPr>
          <w:noProof/>
        </w:rPr>
        <w:t>2</w:t>
      </w:r>
      <w:r w:rsidR="006F71A8" w:rsidRPr="00C578B8">
        <w:t>. Figure: Gantt diagram (21/12/2023)</w:t>
      </w:r>
      <w:r w:rsidR="006F71A8" w:rsidRPr="00C578B8">
        <w:fldChar w:fldCharType="end"/>
      </w:r>
      <w:r w:rsidR="006F71A8" w:rsidRPr="00C578B8">
        <w:t>).</w:t>
      </w:r>
      <w:r w:rsidRPr="00C578B8">
        <w:t xml:space="preserve"> </w:t>
      </w:r>
    </w:p>
    <w:p w14:paraId="3DBD6B9D" w14:textId="77777777" w:rsidR="0052248D" w:rsidRPr="00C578B8" w:rsidRDefault="0052248D" w:rsidP="0052248D">
      <w:pPr>
        <w:keepNext/>
        <w:jc w:val="center"/>
      </w:pPr>
      <w:r w:rsidRPr="00C578B8">
        <w:rPr>
          <w:noProof/>
          <w:lang w:eastAsia="es-ES"/>
        </w:rPr>
        <w:drawing>
          <wp:inline distT="0" distB="0" distL="0" distR="0" wp14:anchorId="4365D783" wp14:editId="4036C1A9">
            <wp:extent cx="5730240" cy="2476500"/>
            <wp:effectExtent l="0" t="0" r="3810" b="0"/>
            <wp:docPr id="2" name="Imagen 2" descr="https://lh7-us.googleusercontent.com/-ihEGGqDy2E8AojoSP4tOeHLaMXUIr6p8hMHNbBTcr1sVdQSJNxK-nXpqA4mstFHivkluaxbReBqXOc0aEqW7BNnE_PpsRJXtxaxAYy0WOlG8CNa4KivY-h0MZnvyqYdAI9xzxuqsTrktzK38GjKi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ihEGGqDy2E8AojoSP4tOeHLaMXUIr6p8hMHNbBTcr1sVdQSJNxK-nXpqA4mstFHivkluaxbReBqXOc0aEqW7BNnE_PpsRJXtxaxAYy0WOlG8CNa4KivY-h0MZnvyqYdAI9xzxuqsTrktzK38GjKiY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240" cy="2476500"/>
                    </a:xfrm>
                    <a:prstGeom prst="rect">
                      <a:avLst/>
                    </a:prstGeom>
                    <a:noFill/>
                    <a:ln>
                      <a:noFill/>
                    </a:ln>
                  </pic:spPr>
                </pic:pic>
              </a:graphicData>
            </a:graphic>
          </wp:inline>
        </w:drawing>
      </w:r>
    </w:p>
    <w:bookmarkStart w:id="19" w:name="_Ref156230205"/>
    <w:p w14:paraId="1DE316F9" w14:textId="12477A98" w:rsidR="0052248D" w:rsidRPr="00C578B8" w:rsidRDefault="001A0F25" w:rsidP="0052248D">
      <w:pPr>
        <w:pStyle w:val="Descripcin"/>
        <w:jc w:val="center"/>
      </w:pPr>
      <w:r>
        <w:fldChar w:fldCharType="begin"/>
      </w:r>
      <w:r>
        <w:instrText xml:space="preserve"> STYLEREF 1 \s </w:instrText>
      </w:r>
      <w:r>
        <w:fldChar w:fldCharType="separate"/>
      </w:r>
      <w:bookmarkStart w:id="20" w:name="_Toc156892456"/>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rsidR="0052248D" w:rsidRPr="00C578B8">
        <w:t>. Figure: Gantt diagram (21/12/2023)</w:t>
      </w:r>
      <w:bookmarkEnd w:id="19"/>
      <w:bookmarkEnd w:id="20"/>
    </w:p>
    <w:p w14:paraId="2BF50F92" w14:textId="77777777" w:rsidR="0052248D" w:rsidRPr="00C578B8" w:rsidRDefault="0052248D" w:rsidP="0052248D">
      <w:r w:rsidRPr="00C578B8">
        <w:rPr>
          <w:b/>
          <w:bCs/>
        </w:rPr>
        <w:t>Action Items:</w:t>
      </w:r>
    </w:p>
    <w:p w14:paraId="736327F5" w14:textId="77777777" w:rsidR="0052248D" w:rsidRPr="00C578B8" w:rsidRDefault="0052248D" w:rsidP="0045133A">
      <w:pPr>
        <w:numPr>
          <w:ilvl w:val="0"/>
          <w:numId w:val="24"/>
        </w:numPr>
      </w:pPr>
      <w:r w:rsidRPr="00C578B8">
        <w:t>Complete the new PBIs for the next product delivery:</w:t>
      </w:r>
    </w:p>
    <w:p w14:paraId="3E00CCA1" w14:textId="77777777" w:rsidR="0052248D" w:rsidRPr="00C578B8" w:rsidRDefault="0052248D" w:rsidP="0045133A">
      <w:pPr>
        <w:numPr>
          <w:ilvl w:val="1"/>
          <w:numId w:val="24"/>
        </w:numPr>
      </w:pPr>
      <w:r w:rsidRPr="00C578B8">
        <w:t>The next service delivery has been planned to be done at the end of the Christmas, so the PBIs that are established to be fulfilled have to be done by the day 8th of January.</w:t>
      </w:r>
    </w:p>
    <w:p w14:paraId="3FB7023F" w14:textId="77777777" w:rsidR="0052248D" w:rsidRPr="00C578B8" w:rsidRDefault="0052248D" w:rsidP="0045133A">
      <w:pPr>
        <w:numPr>
          <w:ilvl w:val="0"/>
          <w:numId w:val="24"/>
        </w:numPr>
      </w:pPr>
      <w:r w:rsidRPr="00C578B8">
        <w:t>Maintain a similar Lead Time:</w:t>
      </w:r>
    </w:p>
    <w:p w14:paraId="6ADE08D8" w14:textId="77777777" w:rsidR="0052248D" w:rsidRPr="00C578B8" w:rsidRDefault="0052248D" w:rsidP="0045133A">
      <w:pPr>
        <w:numPr>
          <w:ilvl w:val="1"/>
          <w:numId w:val="24"/>
        </w:numPr>
      </w:pPr>
      <w:r w:rsidRPr="00C578B8">
        <w:t>Make a concerted effort to manage the Lead Time and ensure that the duration of the tasks is similar as the one planned in the Gantt diagram. This involves careful planning and coordination to optimize workflow efficiency.</w:t>
      </w:r>
    </w:p>
    <w:p w14:paraId="63063E21" w14:textId="77777777" w:rsidR="0052248D" w:rsidRPr="00C578B8" w:rsidRDefault="0052248D" w:rsidP="0045133A">
      <w:pPr>
        <w:numPr>
          <w:ilvl w:val="0"/>
          <w:numId w:val="24"/>
        </w:numPr>
      </w:pPr>
      <w:r w:rsidRPr="00C578B8">
        <w:t>Maintain the good performance of the team for this week:</w:t>
      </w:r>
    </w:p>
    <w:p w14:paraId="018A54FA" w14:textId="77777777" w:rsidR="0052248D" w:rsidRPr="00C578B8" w:rsidRDefault="0052248D" w:rsidP="0045133A">
      <w:pPr>
        <w:numPr>
          <w:ilvl w:val="1"/>
          <w:numId w:val="24"/>
        </w:numPr>
      </w:pPr>
      <w:r w:rsidRPr="00C578B8">
        <w:t>Uphold the positive performance exhibited by the team in the previous weeks. Encourage team working, communication between the members and focus on achieving individual and collective goals to fulfil the deadlines established.</w:t>
      </w:r>
    </w:p>
    <w:p w14:paraId="32EABE42" w14:textId="77777777" w:rsidR="0052248D" w:rsidRPr="00C578B8" w:rsidRDefault="0052248D" w:rsidP="0052248D">
      <w:r w:rsidRPr="00C578B8">
        <w:rPr>
          <w:b/>
          <w:bCs/>
        </w:rPr>
        <w:t>Conclusions:</w:t>
      </w:r>
    </w:p>
    <w:p w14:paraId="2972EECA" w14:textId="43018727" w:rsidR="004D10F8" w:rsidRPr="00C578B8" w:rsidRDefault="0052248D" w:rsidP="000136E4">
      <w:pPr>
        <w:sectPr w:rsidR="004D10F8" w:rsidRPr="00C578B8" w:rsidSect="009A14D8">
          <w:headerReference w:type="even" r:id="rId32"/>
          <w:headerReference w:type="first" r:id="rId33"/>
          <w:footerReference w:type="first" r:id="rId34"/>
          <w:pgSz w:w="11906" w:h="16838"/>
          <w:pgMar w:top="1440" w:right="1440" w:bottom="1440" w:left="1440" w:header="720" w:footer="720" w:gutter="0"/>
          <w:cols w:space="720"/>
          <w:titlePg/>
          <w:docGrid w:linePitch="360"/>
        </w:sectPr>
      </w:pPr>
      <w:r w:rsidRPr="00C578B8">
        <w:t xml:space="preserve">The project has effectively met several of its planned objectives with the successful completion of foundational tasks such as data collection, server setup, and test automation. These completed tasks have laid the groundwork for subsequent phases. Presently, efforts are concentrated on </w:t>
      </w:r>
      <w:r w:rsidR="006F71A8" w:rsidRPr="00C578B8">
        <w:t>finalizing</w:t>
      </w:r>
      <w:r w:rsidRPr="00C578B8">
        <w:t xml:space="preserve"> predictive features and bot integration, with some tasks nearing completion past their projected dates. The commencement of the forum system and recommendation engine is imminent, marking the final stage of this project's timeline. Despite some delays, the progress is aligned with critical milestones, and the project is moving forward with a strong commitment to adhere to the remaining schedule for timely completion.</w:t>
      </w:r>
    </w:p>
    <w:p w14:paraId="054247AB" w14:textId="780C025D" w:rsidR="008973AC" w:rsidRPr="00C578B8" w:rsidRDefault="006F71A8" w:rsidP="00181B67">
      <w:pPr>
        <w:pStyle w:val="Ttulo1"/>
      </w:pPr>
      <w:bookmarkStart w:id="21" w:name="_Toc156892365"/>
      <w:r w:rsidRPr="00C578B8">
        <w:lastRenderedPageBreak/>
        <w:t>Fifth Week (08/01/2024 – 14/01/2024)</w:t>
      </w:r>
      <w:bookmarkEnd w:id="21"/>
    </w:p>
    <w:p w14:paraId="66FCEF28" w14:textId="7D2073B8" w:rsidR="00C1076B" w:rsidRPr="00C578B8" w:rsidRDefault="006F71A8" w:rsidP="006F71A8">
      <w:pPr>
        <w:pStyle w:val="Ttulo2"/>
      </w:pPr>
      <w:bookmarkStart w:id="22" w:name="_Toc156892366"/>
      <w:r w:rsidRPr="00C578B8">
        <w:t>Service delivery meeting (08/01/2024)</w:t>
      </w:r>
      <w:bookmarkEnd w:id="22"/>
    </w:p>
    <w:p w14:paraId="0822E9FD" w14:textId="77777777" w:rsidR="006F71A8" w:rsidRPr="00C578B8" w:rsidRDefault="006F71A8" w:rsidP="006F71A8">
      <w:r w:rsidRPr="00C578B8">
        <w:rPr>
          <w:b/>
          <w:bCs/>
        </w:rPr>
        <w:t>Date</w:t>
      </w:r>
      <w:r w:rsidRPr="00C578B8">
        <w:t>: 08-01-2024</w:t>
      </w:r>
    </w:p>
    <w:p w14:paraId="3E774981" w14:textId="77777777" w:rsidR="006F71A8" w:rsidRPr="00C578B8" w:rsidRDefault="006F71A8" w:rsidP="006F71A8">
      <w:r w:rsidRPr="00C578B8">
        <w:rPr>
          <w:b/>
          <w:bCs/>
        </w:rPr>
        <w:t>Time</w:t>
      </w:r>
      <w:r w:rsidRPr="00C578B8">
        <w:t>: From 08:00 to 08:30</w:t>
      </w:r>
    </w:p>
    <w:p w14:paraId="014BB55B" w14:textId="77777777" w:rsidR="006F71A8" w:rsidRPr="00C578B8" w:rsidRDefault="006F71A8" w:rsidP="006F71A8">
      <w:r w:rsidRPr="00C578B8">
        <w:rPr>
          <w:b/>
          <w:bCs/>
        </w:rPr>
        <w:t>Location</w:t>
      </w:r>
      <w:r w:rsidRPr="00C578B8">
        <w:t>: Mondragon University 11310</w:t>
      </w:r>
    </w:p>
    <w:p w14:paraId="50790F37" w14:textId="77777777" w:rsidR="006F71A8" w:rsidRPr="00C578B8" w:rsidRDefault="006F71A8" w:rsidP="006F71A8">
      <w:r w:rsidRPr="00C578B8">
        <w:rPr>
          <w:b/>
          <w:bCs/>
        </w:rPr>
        <w:t>Attendees</w:t>
      </w:r>
      <w:r w:rsidRPr="00C578B8">
        <w:t>:</w:t>
      </w:r>
    </w:p>
    <w:p w14:paraId="4F49A2CC" w14:textId="77777777" w:rsidR="006F71A8" w:rsidRPr="00C578B8" w:rsidRDefault="006F71A8" w:rsidP="0045133A">
      <w:pPr>
        <w:numPr>
          <w:ilvl w:val="0"/>
          <w:numId w:val="25"/>
        </w:numPr>
      </w:pPr>
      <w:r w:rsidRPr="00C578B8">
        <w:t>Service Delivery Manager: Unai </w:t>
      </w:r>
    </w:p>
    <w:p w14:paraId="56F74E0A" w14:textId="77777777" w:rsidR="006F71A8" w:rsidRPr="00C578B8" w:rsidRDefault="006F71A8" w:rsidP="0045133A">
      <w:pPr>
        <w:numPr>
          <w:ilvl w:val="0"/>
          <w:numId w:val="25"/>
        </w:numPr>
      </w:pPr>
      <w:r w:rsidRPr="00C578B8">
        <w:t>Service Request Manager: Peru</w:t>
      </w:r>
    </w:p>
    <w:p w14:paraId="6879BEFB" w14:textId="77777777" w:rsidR="006F71A8" w:rsidRPr="00C578B8" w:rsidRDefault="006F71A8" w:rsidP="0045133A">
      <w:pPr>
        <w:numPr>
          <w:ilvl w:val="0"/>
          <w:numId w:val="25"/>
        </w:numPr>
      </w:pPr>
      <w:r w:rsidRPr="00C578B8">
        <w:t>Team: Xabat, Andoni and Julen</w:t>
      </w:r>
    </w:p>
    <w:p w14:paraId="21A08BDC" w14:textId="77777777" w:rsidR="006F71A8" w:rsidRPr="00C578B8" w:rsidRDefault="006F71A8" w:rsidP="006F71A8">
      <w:r w:rsidRPr="00C578B8">
        <w:rPr>
          <w:b/>
          <w:bCs/>
        </w:rPr>
        <w:t>Agenda</w:t>
      </w:r>
      <w:r w:rsidRPr="00C578B8">
        <w:t>:</w:t>
      </w:r>
    </w:p>
    <w:p w14:paraId="2722473F" w14:textId="4A48B64B" w:rsidR="006F71A8" w:rsidRPr="00C578B8" w:rsidRDefault="006F71A8" w:rsidP="0045133A">
      <w:pPr>
        <w:numPr>
          <w:ilvl w:val="0"/>
          <w:numId w:val="26"/>
        </w:numPr>
      </w:pPr>
      <w:r w:rsidRPr="00C578B8">
        <w:t xml:space="preserve">Review the performance of the team during the service </w:t>
      </w:r>
      <w:r w:rsidR="00F904A6" w:rsidRPr="00C578B8">
        <w:t>delivery.</w:t>
      </w:r>
    </w:p>
    <w:p w14:paraId="69140AEF" w14:textId="4FAC157E" w:rsidR="006F71A8" w:rsidRPr="00C578B8" w:rsidRDefault="006F71A8" w:rsidP="0045133A">
      <w:pPr>
        <w:numPr>
          <w:ilvl w:val="0"/>
          <w:numId w:val="26"/>
        </w:numPr>
      </w:pPr>
      <w:r w:rsidRPr="00C578B8">
        <w:t xml:space="preserve">Discuss the quality of the product </w:t>
      </w:r>
      <w:r w:rsidR="00F904A6" w:rsidRPr="00C578B8">
        <w:t>developed.</w:t>
      </w:r>
    </w:p>
    <w:p w14:paraId="40F464DE" w14:textId="08941AD7" w:rsidR="006F71A8" w:rsidRPr="00C578B8" w:rsidRDefault="006F71A8" w:rsidP="0045133A">
      <w:pPr>
        <w:numPr>
          <w:ilvl w:val="0"/>
          <w:numId w:val="26"/>
        </w:numPr>
      </w:pPr>
      <w:r w:rsidRPr="00C578B8">
        <w:t xml:space="preserve">Discuss if the lead time is </w:t>
      </w:r>
      <w:r w:rsidR="00F904A6" w:rsidRPr="00C578B8">
        <w:t>appropriate.</w:t>
      </w:r>
    </w:p>
    <w:p w14:paraId="7ACE5DA7" w14:textId="2BCBBB7B" w:rsidR="006F71A8" w:rsidRPr="00C578B8" w:rsidRDefault="006F71A8" w:rsidP="0045133A">
      <w:pPr>
        <w:numPr>
          <w:ilvl w:val="0"/>
          <w:numId w:val="26"/>
        </w:numPr>
      </w:pPr>
      <w:r w:rsidRPr="00C578B8">
        <w:t xml:space="preserve">Analyse the Gantt diagram </w:t>
      </w:r>
      <w:r w:rsidR="00F904A6" w:rsidRPr="00C578B8">
        <w:t>fulfilment.</w:t>
      </w:r>
    </w:p>
    <w:p w14:paraId="59EBDB09" w14:textId="77777777" w:rsidR="006F71A8" w:rsidRPr="00C578B8" w:rsidRDefault="006F71A8" w:rsidP="006F71A8">
      <w:r w:rsidRPr="00C578B8">
        <w:rPr>
          <w:b/>
          <w:bCs/>
        </w:rPr>
        <w:t>Discussion Summary</w:t>
      </w:r>
    </w:p>
    <w:p w14:paraId="483EBC6A" w14:textId="77777777" w:rsidR="006F71A8" w:rsidRPr="00C578B8" w:rsidRDefault="006F71A8" w:rsidP="0045133A">
      <w:pPr>
        <w:numPr>
          <w:ilvl w:val="0"/>
          <w:numId w:val="27"/>
        </w:numPr>
      </w:pPr>
      <w:r w:rsidRPr="00C578B8">
        <w:t>Performance during the service delivery:</w:t>
      </w:r>
    </w:p>
    <w:p w14:paraId="29CF07AD" w14:textId="19F45010" w:rsidR="006F71A8" w:rsidRPr="00C578B8" w:rsidRDefault="006F71A8" w:rsidP="0045133A">
      <w:pPr>
        <w:numPr>
          <w:ilvl w:val="1"/>
          <w:numId w:val="27"/>
        </w:numPr>
      </w:pPr>
      <w:r w:rsidRPr="00C578B8">
        <w:t xml:space="preserve">The team's performance during the service delivery has been good. The majority of the objectives set for the service delivery have been achieved, and the results obtained have been as desired. Team members have worked well together, dividing various tasks among </w:t>
      </w:r>
      <w:r w:rsidR="00F904A6" w:rsidRPr="00C578B8">
        <w:t>themselves,</w:t>
      </w:r>
      <w:r w:rsidRPr="00C578B8">
        <w:t xml:space="preserve"> and following the planned schedule.</w:t>
      </w:r>
    </w:p>
    <w:p w14:paraId="0666312C" w14:textId="77777777" w:rsidR="006F71A8" w:rsidRPr="00C578B8" w:rsidRDefault="006F71A8" w:rsidP="0045133A">
      <w:pPr>
        <w:numPr>
          <w:ilvl w:val="0"/>
          <w:numId w:val="27"/>
        </w:numPr>
      </w:pPr>
      <w:r w:rsidRPr="00C578B8">
        <w:t>Quality of the product developed:</w:t>
      </w:r>
    </w:p>
    <w:p w14:paraId="197916BD" w14:textId="0F4364BA" w:rsidR="006F71A8" w:rsidRPr="00C578B8" w:rsidRDefault="006F71A8" w:rsidP="0045133A">
      <w:pPr>
        <w:numPr>
          <w:ilvl w:val="1"/>
          <w:numId w:val="27"/>
        </w:numPr>
      </w:pPr>
      <w:r w:rsidRPr="00C578B8">
        <w:t xml:space="preserve">The recently developed product meets the desired standards in terms of quality and functionality. The team collaborated effectively throughout the process, contributing their skills and expertise. The end result reflects a balanced and efficient development effort, with each team member playing a crucial role. The outcome product aligns well with the </w:t>
      </w:r>
      <w:r w:rsidR="00F904A6" w:rsidRPr="00C578B8">
        <w:t>expectations.</w:t>
      </w:r>
    </w:p>
    <w:p w14:paraId="556A1B83" w14:textId="77777777" w:rsidR="006F71A8" w:rsidRPr="00C578B8" w:rsidRDefault="006F71A8" w:rsidP="0045133A">
      <w:pPr>
        <w:numPr>
          <w:ilvl w:val="0"/>
          <w:numId w:val="27"/>
        </w:numPr>
      </w:pPr>
      <w:r w:rsidRPr="00C578B8">
        <w:t>Lead time:</w:t>
      </w:r>
    </w:p>
    <w:p w14:paraId="62AE5C09" w14:textId="2770B586" w:rsidR="006F71A8" w:rsidRPr="00C578B8" w:rsidRDefault="006F71A8" w:rsidP="0045133A">
      <w:pPr>
        <w:numPr>
          <w:ilvl w:val="1"/>
          <w:numId w:val="27"/>
        </w:numPr>
      </w:pPr>
      <w:r w:rsidRPr="00C578B8">
        <w:t>After Christmas, 2 PIBs have been made in 9 days. Compared to the previous histogram it may seem that not so many PIBs have been made, however, the PIBs that have been made have been of longer duration, i.e. of more time and more difficulty. Therefore, it can be said that the same progress has been made as planned. In the image below the lead time up to this point can be seen (</w:t>
      </w:r>
      <w:r w:rsidRPr="00C578B8">
        <w:fldChar w:fldCharType="begin"/>
      </w:r>
      <w:r w:rsidRPr="00C578B8">
        <w:instrText xml:space="preserve"> REF _Ref156230652 \h </w:instrText>
      </w:r>
      <w:r w:rsidRPr="00C578B8">
        <w:fldChar w:fldCharType="separate"/>
      </w:r>
      <w:r w:rsidRPr="00C578B8">
        <w:rPr>
          <w:noProof/>
        </w:rPr>
        <w:t>3</w:t>
      </w:r>
      <w:r w:rsidRPr="00C578B8">
        <w:noBreakHyphen/>
      </w:r>
      <w:r w:rsidRPr="00C578B8">
        <w:rPr>
          <w:noProof/>
        </w:rPr>
        <w:t>1</w:t>
      </w:r>
      <w:r w:rsidRPr="00C578B8">
        <w:t>. Figure: Lead time (08/01/2024)</w:t>
      </w:r>
      <w:r w:rsidRPr="00C578B8">
        <w:fldChar w:fldCharType="end"/>
      </w:r>
      <w:r w:rsidRPr="00C578B8">
        <w:fldChar w:fldCharType="begin"/>
      </w:r>
      <w:r w:rsidRPr="00C578B8">
        <w:instrText xml:space="preserve"> REF _Ref156230073 \h </w:instrText>
      </w:r>
      <w:r w:rsidRPr="00C578B8">
        <w:fldChar w:fldCharType="end"/>
      </w:r>
      <w:r w:rsidRPr="00C578B8">
        <w:t>).</w:t>
      </w:r>
    </w:p>
    <w:p w14:paraId="274BF4CD" w14:textId="77777777" w:rsidR="006F71A8" w:rsidRPr="00C578B8" w:rsidRDefault="006F71A8" w:rsidP="006F71A8">
      <w:pPr>
        <w:keepNext/>
        <w:jc w:val="center"/>
      </w:pPr>
      <w:r w:rsidRPr="00C578B8">
        <w:rPr>
          <w:noProof/>
          <w:lang w:eastAsia="es-ES"/>
        </w:rPr>
        <w:lastRenderedPageBreak/>
        <w:drawing>
          <wp:inline distT="0" distB="0" distL="0" distR="0" wp14:anchorId="0EEFF7B4" wp14:editId="2B16D951">
            <wp:extent cx="5250180" cy="3229523"/>
            <wp:effectExtent l="0" t="0" r="7620" b="9525"/>
            <wp:docPr id="15" name="Imagen 15" descr="https://lh7-us.googleusercontent.com/7DMVV4i6JMcyVxOnxgRXHCbH74EX6t-amw56nQwWYJjczw-dMuSHxwkvlQFiZXNYkIfdG4ku7VUcWGqYGo-LrRjoeRXiIk476wLCQ--clAgfkwSWoGjFgDems-HTwbTBD10POlitW5s4pQ3P3mwSGq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us.googleusercontent.com/7DMVV4i6JMcyVxOnxgRXHCbH74EX6t-amw56nQwWYJjczw-dMuSHxwkvlQFiZXNYkIfdG4ku7VUcWGqYGo-LrRjoeRXiIk476wLCQ--clAgfkwSWoGjFgDems-HTwbTBD10POlitW5s4pQ3P3mwSGq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4488" cy="3238324"/>
                    </a:xfrm>
                    <a:prstGeom prst="rect">
                      <a:avLst/>
                    </a:prstGeom>
                    <a:noFill/>
                    <a:ln>
                      <a:noFill/>
                    </a:ln>
                  </pic:spPr>
                </pic:pic>
              </a:graphicData>
            </a:graphic>
          </wp:inline>
        </w:drawing>
      </w:r>
    </w:p>
    <w:bookmarkStart w:id="23" w:name="_Ref156230652"/>
    <w:p w14:paraId="560DB13D" w14:textId="0F5419C4" w:rsidR="006F71A8" w:rsidRPr="00C578B8" w:rsidRDefault="001A0F25" w:rsidP="006F71A8">
      <w:pPr>
        <w:pStyle w:val="Descripcin"/>
        <w:jc w:val="center"/>
      </w:pPr>
      <w:r>
        <w:fldChar w:fldCharType="begin"/>
      </w:r>
      <w:r>
        <w:instrText xml:space="preserve"> STYLEREF 1 \s </w:instrText>
      </w:r>
      <w:r>
        <w:fldChar w:fldCharType="separate"/>
      </w:r>
      <w:bookmarkStart w:id="24" w:name="_Toc156892457"/>
      <w:r>
        <w:rPr>
          <w:noProof/>
        </w:rPr>
        <w:t>4</w:t>
      </w:r>
      <w:r>
        <w:fldChar w:fldCharType="end"/>
      </w:r>
      <w:r>
        <w:noBreakHyphen/>
      </w:r>
      <w:r>
        <w:fldChar w:fldCharType="begin"/>
      </w:r>
      <w:r>
        <w:instrText xml:space="preserve"> SEQ Figure \* ARABIC \s 1 </w:instrText>
      </w:r>
      <w:r>
        <w:fldChar w:fldCharType="separate"/>
      </w:r>
      <w:r>
        <w:rPr>
          <w:noProof/>
        </w:rPr>
        <w:t>1</w:t>
      </w:r>
      <w:r>
        <w:fldChar w:fldCharType="end"/>
      </w:r>
      <w:r w:rsidR="006F71A8" w:rsidRPr="00C578B8">
        <w:t>. Figure: Lead time (08/01/2024)</w:t>
      </w:r>
      <w:bookmarkEnd w:id="23"/>
      <w:bookmarkEnd w:id="24"/>
    </w:p>
    <w:p w14:paraId="6655678B" w14:textId="77777777" w:rsidR="006F71A8" w:rsidRPr="00C578B8" w:rsidRDefault="006F71A8" w:rsidP="0045133A">
      <w:pPr>
        <w:numPr>
          <w:ilvl w:val="0"/>
          <w:numId w:val="28"/>
        </w:numPr>
      </w:pPr>
      <w:r w:rsidRPr="00C578B8">
        <w:t>Gantt fulfilment:</w:t>
      </w:r>
    </w:p>
    <w:p w14:paraId="75723F65" w14:textId="77777777" w:rsidR="006F71A8" w:rsidRPr="00C578B8" w:rsidRDefault="006F71A8" w:rsidP="0045133A">
      <w:pPr>
        <w:numPr>
          <w:ilvl w:val="1"/>
          <w:numId w:val="28"/>
        </w:numPr>
      </w:pPr>
      <w:r w:rsidRPr="00C578B8">
        <w:t>Several tasks have been completed, as indicated by the solid filled bars, such as "Create a REST server," "Create the login," and "Create the registration." Ongoing tasks, partially completed, include "Collect data from external factors," "Create Python server," "Make the simulation with threads," and "Collect real-time data." These tasks are crucial for data handling and backend server setup.</w:t>
      </w:r>
    </w:p>
    <w:p w14:paraId="3AF70838" w14:textId="77777777" w:rsidR="006F71A8" w:rsidRPr="00C578B8" w:rsidRDefault="006F71A8" w:rsidP="0045133A">
      <w:pPr>
        <w:numPr>
          <w:ilvl w:val="1"/>
          <w:numId w:val="28"/>
        </w:numPr>
      </w:pPr>
      <w:r w:rsidRPr="00C578B8">
        <w:t>Additionally, automation processes are being established with Jenkins, which will contribute to the efficiency and reliability of the deployment process. Another component in progress is the implementation of a bot via Gmail, which may serve as part of the user interaction or notification system.</w:t>
      </w:r>
    </w:p>
    <w:p w14:paraId="32031001" w14:textId="77777777" w:rsidR="006F71A8" w:rsidRPr="00C578B8" w:rsidRDefault="006F71A8" w:rsidP="0045133A">
      <w:pPr>
        <w:numPr>
          <w:ilvl w:val="1"/>
          <w:numId w:val="28"/>
        </w:numPr>
      </w:pPr>
      <w:r w:rsidRPr="00C578B8">
        <w:t>Further along the timeline, tasks such as "Make predictions through the web," "Recommendation system to suggest forums," and "Implement the forum system" are scheduled. These will likely contribute to the user interface and the service's capability to provide stock market predictions and related community features.</w:t>
      </w:r>
    </w:p>
    <w:p w14:paraId="60C23FE3" w14:textId="70DAF3E5" w:rsidR="006F71A8" w:rsidRPr="00C578B8" w:rsidRDefault="006F71A8" w:rsidP="0045133A">
      <w:pPr>
        <w:numPr>
          <w:ilvl w:val="1"/>
          <w:numId w:val="28"/>
        </w:numPr>
      </w:pPr>
      <w:r w:rsidRPr="00C578B8">
        <w:t>"Search historical data on the web" is also planned, which implies the system will integrate historical analysis into its prediction models. This comprehensive scheduling ensures that the project's various components are developed in a structured and timely manner. In the figure below the Gantt until this day can be seen (</w:t>
      </w:r>
      <w:r w:rsidRPr="00C578B8">
        <w:fldChar w:fldCharType="begin"/>
      </w:r>
      <w:r w:rsidRPr="00C578B8">
        <w:instrText xml:space="preserve"> REF _Ref156230689 \h </w:instrText>
      </w:r>
      <w:r w:rsidRPr="00C578B8">
        <w:fldChar w:fldCharType="separate"/>
      </w:r>
      <w:r w:rsidRPr="00C578B8">
        <w:rPr>
          <w:noProof/>
        </w:rPr>
        <w:t>3</w:t>
      </w:r>
      <w:r w:rsidRPr="00C578B8">
        <w:noBreakHyphen/>
      </w:r>
      <w:r w:rsidRPr="00C578B8">
        <w:rPr>
          <w:noProof/>
        </w:rPr>
        <w:t>2</w:t>
      </w:r>
      <w:r w:rsidRPr="00C578B8">
        <w:t>. Figure: Gantt diagram (08/01/2024)</w:t>
      </w:r>
      <w:r w:rsidRPr="00C578B8">
        <w:fldChar w:fldCharType="end"/>
      </w:r>
      <w:r w:rsidRPr="00C578B8">
        <w:t>).</w:t>
      </w:r>
    </w:p>
    <w:p w14:paraId="14B24592" w14:textId="77777777" w:rsidR="006F71A8" w:rsidRPr="00C578B8" w:rsidRDefault="006F71A8" w:rsidP="006F71A8">
      <w:pPr>
        <w:keepNext/>
        <w:jc w:val="center"/>
      </w:pPr>
      <w:r w:rsidRPr="00C578B8">
        <w:rPr>
          <w:noProof/>
          <w:lang w:eastAsia="es-ES"/>
        </w:rPr>
        <w:lastRenderedPageBreak/>
        <w:drawing>
          <wp:inline distT="0" distB="0" distL="0" distR="0" wp14:anchorId="26FE62D9" wp14:editId="763DE994">
            <wp:extent cx="5730240" cy="2598420"/>
            <wp:effectExtent l="0" t="0" r="3810" b="0"/>
            <wp:docPr id="14" name="Imagen 14" descr="https://lh7-us.googleusercontent.com/NcORdmERzZ8j86NiwEiET0LtPdUaCFXyEyYtqFPhH50miPq2lHQLBEsqiYCS-XOVz5C3vRGCxkOOGyPTzStvDGME6jwf5TTfZXsLBmvz_ilH9FW_K9XnoCHJ4Sc8KytxU4VPAq-A3IuO2glPY1mGF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us.googleusercontent.com/NcORdmERzZ8j86NiwEiET0LtPdUaCFXyEyYtqFPhH50miPq2lHQLBEsqiYCS-XOVz5C3vRGCxkOOGyPTzStvDGME6jwf5TTfZXsLBmvz_ilH9FW_K9XnoCHJ4Sc8KytxU4VPAq-A3IuO2glPY1mGFU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0240" cy="2598420"/>
                    </a:xfrm>
                    <a:prstGeom prst="rect">
                      <a:avLst/>
                    </a:prstGeom>
                    <a:noFill/>
                    <a:ln>
                      <a:noFill/>
                    </a:ln>
                  </pic:spPr>
                </pic:pic>
              </a:graphicData>
            </a:graphic>
          </wp:inline>
        </w:drawing>
      </w:r>
    </w:p>
    <w:bookmarkStart w:id="25" w:name="_Ref156230689"/>
    <w:p w14:paraId="5424CB24" w14:textId="07A08256" w:rsidR="006F71A8" w:rsidRPr="00C578B8" w:rsidRDefault="001A0F25" w:rsidP="006F71A8">
      <w:pPr>
        <w:pStyle w:val="Descripcin"/>
        <w:jc w:val="center"/>
      </w:pPr>
      <w:r>
        <w:fldChar w:fldCharType="begin"/>
      </w:r>
      <w:r>
        <w:instrText xml:space="preserve"> STYLEREF 1 \s </w:instrText>
      </w:r>
      <w:r>
        <w:fldChar w:fldCharType="separate"/>
      </w:r>
      <w:bookmarkStart w:id="26" w:name="_Toc156892458"/>
      <w:r>
        <w:rPr>
          <w:noProof/>
        </w:rPr>
        <w:t>4</w:t>
      </w:r>
      <w:r>
        <w:fldChar w:fldCharType="end"/>
      </w:r>
      <w:r>
        <w:noBreakHyphen/>
      </w:r>
      <w:r>
        <w:fldChar w:fldCharType="begin"/>
      </w:r>
      <w:r>
        <w:instrText xml:space="preserve"> SEQ Figure \* ARABIC \s 1 </w:instrText>
      </w:r>
      <w:r>
        <w:fldChar w:fldCharType="separate"/>
      </w:r>
      <w:r>
        <w:rPr>
          <w:noProof/>
        </w:rPr>
        <w:t>2</w:t>
      </w:r>
      <w:r>
        <w:fldChar w:fldCharType="end"/>
      </w:r>
      <w:r w:rsidR="006F71A8" w:rsidRPr="00C578B8">
        <w:t>. Figure: Gantt diagram (08/01/2024)</w:t>
      </w:r>
      <w:bookmarkEnd w:id="25"/>
      <w:bookmarkEnd w:id="26"/>
    </w:p>
    <w:p w14:paraId="2291F680" w14:textId="77777777" w:rsidR="006F71A8" w:rsidRPr="00C578B8" w:rsidRDefault="006F71A8" w:rsidP="006F71A8">
      <w:r w:rsidRPr="00C578B8">
        <w:rPr>
          <w:b/>
          <w:bCs/>
        </w:rPr>
        <w:t>Action Items:</w:t>
      </w:r>
    </w:p>
    <w:p w14:paraId="54AA5ED8" w14:textId="77777777" w:rsidR="006F71A8" w:rsidRPr="00C578B8" w:rsidRDefault="006F71A8" w:rsidP="0045133A">
      <w:pPr>
        <w:numPr>
          <w:ilvl w:val="0"/>
          <w:numId w:val="29"/>
        </w:numPr>
      </w:pPr>
      <w:r w:rsidRPr="00C578B8">
        <w:t>Complete the PBIs for data decision-making:</w:t>
      </w:r>
    </w:p>
    <w:p w14:paraId="27057636" w14:textId="77777777" w:rsidR="006F71A8" w:rsidRPr="00C578B8" w:rsidRDefault="006F71A8" w:rsidP="0045133A">
      <w:pPr>
        <w:numPr>
          <w:ilvl w:val="1"/>
          <w:numId w:val="29"/>
        </w:numPr>
      </w:pPr>
      <w:r w:rsidRPr="00C578B8">
        <w:t>Ensure the successful closure of outstanding Product Backlog Items (PBIs) related to data decision-making. This involves ending tasks, documenting outcomes, and achieving alignment with project objectives.</w:t>
      </w:r>
    </w:p>
    <w:p w14:paraId="1794C51E" w14:textId="77777777" w:rsidR="006F71A8" w:rsidRPr="00C578B8" w:rsidRDefault="006F71A8" w:rsidP="0045133A">
      <w:pPr>
        <w:numPr>
          <w:ilvl w:val="0"/>
          <w:numId w:val="29"/>
        </w:numPr>
      </w:pPr>
      <w:r w:rsidRPr="00C578B8">
        <w:t>Strive to keep the WIP below the set limit of 5:</w:t>
      </w:r>
    </w:p>
    <w:p w14:paraId="415ADF06" w14:textId="77777777" w:rsidR="006F71A8" w:rsidRPr="00C578B8" w:rsidRDefault="006F71A8" w:rsidP="0045133A">
      <w:pPr>
        <w:numPr>
          <w:ilvl w:val="1"/>
          <w:numId w:val="29"/>
        </w:numPr>
      </w:pPr>
      <w:r w:rsidRPr="00C578B8">
        <w:t>Make a concerted effort to manage the Work in Progress (WIP) and ensure that the number of concurrent tasks remains below the established limit of 5. This involves careful planning and coordination to optimize workflow efficiency.</w:t>
      </w:r>
    </w:p>
    <w:p w14:paraId="562ABBD3" w14:textId="77777777" w:rsidR="006F71A8" w:rsidRPr="00C578B8" w:rsidRDefault="006F71A8" w:rsidP="0045133A">
      <w:pPr>
        <w:numPr>
          <w:ilvl w:val="0"/>
          <w:numId w:val="29"/>
        </w:numPr>
      </w:pPr>
      <w:r w:rsidRPr="00C578B8">
        <w:t>Maintain the good performance of the team for this week:</w:t>
      </w:r>
    </w:p>
    <w:p w14:paraId="407474E7" w14:textId="77777777" w:rsidR="006F71A8" w:rsidRPr="00C578B8" w:rsidRDefault="006F71A8" w:rsidP="0045133A">
      <w:pPr>
        <w:numPr>
          <w:ilvl w:val="1"/>
          <w:numId w:val="29"/>
        </w:numPr>
      </w:pPr>
      <w:r w:rsidRPr="00C578B8">
        <w:t>Uphold the positive performance exhibited by the team in the previous week. Encourage collaboration, effective communication, and a focus on achieving individual and collective goals to sustain the high standard of work.</w:t>
      </w:r>
    </w:p>
    <w:p w14:paraId="4EB5A74C" w14:textId="77777777" w:rsidR="006F71A8" w:rsidRPr="00C578B8" w:rsidRDefault="006F71A8" w:rsidP="0045133A">
      <w:pPr>
        <w:numPr>
          <w:ilvl w:val="0"/>
          <w:numId w:val="29"/>
        </w:numPr>
      </w:pPr>
      <w:r w:rsidRPr="00C578B8">
        <w:t>Minimise the lead time:</w:t>
      </w:r>
    </w:p>
    <w:p w14:paraId="29DFDF3C" w14:textId="4ADE4580" w:rsidR="006F71A8" w:rsidRPr="00C578B8" w:rsidRDefault="006F71A8" w:rsidP="0045133A">
      <w:pPr>
        <w:numPr>
          <w:ilvl w:val="1"/>
          <w:numId w:val="29"/>
        </w:numPr>
      </w:pPr>
      <w:r w:rsidRPr="00C578B8">
        <w:t>The lead time can be minimized if more PBIs are made. Lead time being decreased means the team is working at his maximum capacity and the effort needed is being made.</w:t>
      </w:r>
    </w:p>
    <w:p w14:paraId="0C83C55C" w14:textId="77777777" w:rsidR="006F71A8" w:rsidRPr="00C578B8" w:rsidRDefault="006F71A8" w:rsidP="006F71A8">
      <w:r w:rsidRPr="00C578B8">
        <w:rPr>
          <w:b/>
          <w:bCs/>
        </w:rPr>
        <w:t>Conclusions:</w:t>
      </w:r>
    </w:p>
    <w:p w14:paraId="3637159E" w14:textId="77777777" w:rsidR="006F71A8" w:rsidRPr="00C578B8" w:rsidRDefault="006F71A8" w:rsidP="006F71A8">
      <w:r w:rsidRPr="00C578B8">
        <w:t xml:space="preserve">In conclusion, the team had a positive week with effective collaboration. The WIP limit of 5 PBIs proved suitable, and no major issues were encountered. Two tasks from the previous week require immediate attention, while new priorities include creating the user edition and implementing a data impact analysis. Action items involve completing pending PBIs, preventing blockages, staying below the WIP limit, and maintaining the team's strong performance. </w:t>
      </w:r>
    </w:p>
    <w:p w14:paraId="61044F2E" w14:textId="18CFCFE4" w:rsidR="006F71A8" w:rsidRPr="00C578B8" w:rsidRDefault="00367A61" w:rsidP="006F71A8">
      <w:pPr>
        <w:pStyle w:val="Ttulo2"/>
      </w:pPr>
      <w:bookmarkStart w:id="27" w:name="_Toc156892367"/>
      <w:r w:rsidRPr="00C578B8">
        <w:rPr>
          <w:bCs/>
        </w:rPr>
        <w:t>Replenishment and Commitment Meeting</w:t>
      </w:r>
      <w:r w:rsidR="00C16E8B" w:rsidRPr="00C578B8">
        <w:rPr>
          <w:bCs/>
        </w:rPr>
        <w:t xml:space="preserve"> (08/01/2024)</w:t>
      </w:r>
      <w:bookmarkEnd w:id="27"/>
    </w:p>
    <w:p w14:paraId="58CEE4CC" w14:textId="77777777" w:rsidR="006F71A8" w:rsidRPr="00C578B8" w:rsidRDefault="006F71A8" w:rsidP="006F71A8">
      <w:r w:rsidRPr="00C578B8">
        <w:rPr>
          <w:b/>
          <w:bCs/>
        </w:rPr>
        <w:t>Date</w:t>
      </w:r>
      <w:r w:rsidRPr="00C578B8">
        <w:t>: 08-01-2024</w:t>
      </w:r>
    </w:p>
    <w:p w14:paraId="142C5049" w14:textId="11DB990A" w:rsidR="006F71A8" w:rsidRPr="00C578B8" w:rsidRDefault="006F71A8" w:rsidP="006F71A8">
      <w:r w:rsidRPr="00C578B8">
        <w:rPr>
          <w:b/>
          <w:bCs/>
        </w:rPr>
        <w:lastRenderedPageBreak/>
        <w:t>Time</w:t>
      </w:r>
      <w:r w:rsidR="00367A61" w:rsidRPr="00C578B8">
        <w:t>: From 8:30 to 9:0</w:t>
      </w:r>
      <w:r w:rsidRPr="00C578B8">
        <w:t>0</w:t>
      </w:r>
    </w:p>
    <w:p w14:paraId="0310C2C3" w14:textId="77777777" w:rsidR="006F71A8" w:rsidRPr="00C578B8" w:rsidRDefault="006F71A8" w:rsidP="006F71A8">
      <w:r w:rsidRPr="00C578B8">
        <w:rPr>
          <w:b/>
          <w:bCs/>
        </w:rPr>
        <w:t>Location</w:t>
      </w:r>
      <w:r w:rsidRPr="00C578B8">
        <w:t>: Mondragon University 11310</w:t>
      </w:r>
    </w:p>
    <w:p w14:paraId="350C55D5" w14:textId="77777777" w:rsidR="006F71A8" w:rsidRPr="00C578B8" w:rsidRDefault="006F71A8" w:rsidP="006F71A8">
      <w:r w:rsidRPr="00C578B8">
        <w:rPr>
          <w:b/>
          <w:bCs/>
        </w:rPr>
        <w:t>Attendees</w:t>
      </w:r>
      <w:r w:rsidRPr="00C578B8">
        <w:t>:</w:t>
      </w:r>
    </w:p>
    <w:p w14:paraId="35459F8D" w14:textId="77777777" w:rsidR="006F71A8" w:rsidRPr="00C578B8" w:rsidRDefault="006F71A8" w:rsidP="0045133A">
      <w:pPr>
        <w:numPr>
          <w:ilvl w:val="0"/>
          <w:numId w:val="30"/>
        </w:numPr>
      </w:pPr>
      <w:r w:rsidRPr="00C578B8">
        <w:t>Service Delivery Manager: Unai </w:t>
      </w:r>
    </w:p>
    <w:p w14:paraId="4B06C687" w14:textId="77777777" w:rsidR="006F71A8" w:rsidRPr="00C578B8" w:rsidRDefault="006F71A8" w:rsidP="0045133A">
      <w:pPr>
        <w:numPr>
          <w:ilvl w:val="0"/>
          <w:numId w:val="30"/>
        </w:numPr>
      </w:pPr>
      <w:r w:rsidRPr="00C578B8">
        <w:t>Service Request Manager: Peru</w:t>
      </w:r>
    </w:p>
    <w:p w14:paraId="5DFB0EDE" w14:textId="77777777" w:rsidR="006F71A8" w:rsidRPr="00C578B8" w:rsidRDefault="006F71A8" w:rsidP="0045133A">
      <w:pPr>
        <w:numPr>
          <w:ilvl w:val="0"/>
          <w:numId w:val="30"/>
        </w:numPr>
      </w:pPr>
      <w:r w:rsidRPr="00C578B8">
        <w:t>Team: Xabat, Andoni and Julen</w:t>
      </w:r>
    </w:p>
    <w:p w14:paraId="03765516" w14:textId="77777777" w:rsidR="006F71A8" w:rsidRPr="00C578B8" w:rsidRDefault="006F71A8" w:rsidP="006F71A8">
      <w:r w:rsidRPr="00C578B8">
        <w:rPr>
          <w:b/>
          <w:bCs/>
        </w:rPr>
        <w:t>Agenda</w:t>
      </w:r>
      <w:r w:rsidRPr="00C578B8">
        <w:t>:</w:t>
      </w:r>
    </w:p>
    <w:p w14:paraId="6DAAD8D3" w14:textId="04BE17DC" w:rsidR="006F71A8" w:rsidRPr="00C578B8" w:rsidRDefault="006F71A8" w:rsidP="0045133A">
      <w:pPr>
        <w:numPr>
          <w:ilvl w:val="0"/>
          <w:numId w:val="31"/>
        </w:numPr>
      </w:pPr>
      <w:r w:rsidRPr="00C578B8">
        <w:t xml:space="preserve">Review the performance of the team during the past </w:t>
      </w:r>
      <w:r w:rsidR="00F904A6" w:rsidRPr="00C578B8">
        <w:t>week.</w:t>
      </w:r>
    </w:p>
    <w:p w14:paraId="4E4CFA75" w14:textId="6FD5AEE9" w:rsidR="006F71A8" w:rsidRPr="00C578B8" w:rsidRDefault="006F71A8" w:rsidP="0045133A">
      <w:pPr>
        <w:numPr>
          <w:ilvl w:val="0"/>
          <w:numId w:val="31"/>
        </w:numPr>
      </w:pPr>
      <w:r w:rsidRPr="00C578B8">
        <w:t xml:space="preserve">Discuss if the limit of the WIP is suitable for the </w:t>
      </w:r>
      <w:r w:rsidR="00F904A6" w:rsidRPr="00C578B8">
        <w:t>team.</w:t>
      </w:r>
    </w:p>
    <w:p w14:paraId="7A31323E" w14:textId="02C69C8A" w:rsidR="006F71A8" w:rsidRPr="00C578B8" w:rsidRDefault="006F71A8" w:rsidP="0045133A">
      <w:pPr>
        <w:numPr>
          <w:ilvl w:val="0"/>
          <w:numId w:val="31"/>
        </w:numPr>
      </w:pPr>
      <w:r w:rsidRPr="00C578B8">
        <w:t xml:space="preserve">Check for the presence of blocked </w:t>
      </w:r>
      <w:r w:rsidR="00F904A6" w:rsidRPr="00C578B8">
        <w:t>items.</w:t>
      </w:r>
    </w:p>
    <w:p w14:paraId="4C616943" w14:textId="3943A6FC" w:rsidR="006F71A8" w:rsidRPr="00C578B8" w:rsidRDefault="006F71A8" w:rsidP="0045133A">
      <w:pPr>
        <w:numPr>
          <w:ilvl w:val="0"/>
          <w:numId w:val="31"/>
        </w:numPr>
      </w:pPr>
      <w:r w:rsidRPr="00C578B8">
        <w:t xml:space="preserve">Decide the priority of the PBIs </w:t>
      </w:r>
      <w:r w:rsidR="00F904A6" w:rsidRPr="00C578B8">
        <w:t>selected.</w:t>
      </w:r>
    </w:p>
    <w:p w14:paraId="5010092E" w14:textId="5544FFA6" w:rsidR="006F71A8" w:rsidRPr="00C578B8" w:rsidRDefault="006F71A8" w:rsidP="0045133A">
      <w:pPr>
        <w:numPr>
          <w:ilvl w:val="0"/>
          <w:numId w:val="31"/>
        </w:numPr>
      </w:pPr>
      <w:r w:rsidRPr="00C578B8">
        <w:t xml:space="preserve">Discuss if new PBIs are required for the correct development of the </w:t>
      </w:r>
      <w:r w:rsidR="00F904A6" w:rsidRPr="00C578B8">
        <w:t>project.</w:t>
      </w:r>
    </w:p>
    <w:p w14:paraId="123CFB63" w14:textId="77777777" w:rsidR="006F71A8" w:rsidRPr="00C578B8" w:rsidRDefault="006F71A8" w:rsidP="006F71A8">
      <w:r w:rsidRPr="00C578B8">
        <w:rPr>
          <w:b/>
          <w:bCs/>
        </w:rPr>
        <w:t>Discussion Summary</w:t>
      </w:r>
    </w:p>
    <w:p w14:paraId="4884B7FE" w14:textId="77777777" w:rsidR="006F71A8" w:rsidRPr="00C578B8" w:rsidRDefault="006F71A8" w:rsidP="0045133A">
      <w:pPr>
        <w:numPr>
          <w:ilvl w:val="0"/>
          <w:numId w:val="32"/>
        </w:numPr>
      </w:pPr>
      <w:r w:rsidRPr="00C578B8">
        <w:t>Performance in the past week:</w:t>
      </w:r>
    </w:p>
    <w:p w14:paraId="26935980" w14:textId="06771108" w:rsidR="006F71A8" w:rsidRPr="00C578B8" w:rsidRDefault="006F71A8" w:rsidP="0045133A">
      <w:pPr>
        <w:numPr>
          <w:ilvl w:val="1"/>
          <w:numId w:val="32"/>
        </w:numPr>
      </w:pPr>
      <w:r w:rsidRPr="00C578B8">
        <w:t xml:space="preserve">The team's performance in the last week has been good, but a little slower than expected, even without major problems. The achievement of the objectives has gone smoothly. The team members have worked well together, </w:t>
      </w:r>
      <w:r w:rsidR="00367A61" w:rsidRPr="00C578B8">
        <w:t>dividing</w:t>
      </w:r>
      <w:r w:rsidRPr="00C578B8">
        <w:t xml:space="preserve"> the different </w:t>
      </w:r>
      <w:r w:rsidR="00F904A6" w:rsidRPr="00C578B8">
        <w:t>tasks,</w:t>
      </w:r>
      <w:r w:rsidRPr="00C578B8">
        <w:t xml:space="preserve"> and following the planned schedule.</w:t>
      </w:r>
    </w:p>
    <w:p w14:paraId="7DDD4F40" w14:textId="77777777" w:rsidR="006F71A8" w:rsidRPr="00C578B8" w:rsidRDefault="006F71A8" w:rsidP="0045133A">
      <w:pPr>
        <w:numPr>
          <w:ilvl w:val="0"/>
          <w:numId w:val="32"/>
        </w:numPr>
      </w:pPr>
      <w:r w:rsidRPr="00C578B8">
        <w:t>WIP suitability:</w:t>
      </w:r>
    </w:p>
    <w:p w14:paraId="2E363C98" w14:textId="7FD4B410" w:rsidR="006F71A8" w:rsidRPr="00C578B8" w:rsidRDefault="006F71A8" w:rsidP="0045133A">
      <w:pPr>
        <w:numPr>
          <w:ilvl w:val="1"/>
          <w:numId w:val="32"/>
        </w:numPr>
      </w:pPr>
      <w:r w:rsidRPr="00C578B8">
        <w:t xml:space="preserve">The PBI limit that was decided has been adequate in terms of project development, as only 5 PBIs were developed simultaneously. In fact, it has been </w:t>
      </w:r>
      <w:r w:rsidR="00367A61" w:rsidRPr="00C578B8">
        <w:t>bigger than the one required</w:t>
      </w:r>
      <w:r w:rsidRPr="00C578B8">
        <w:t xml:space="preserve"> as at this stage of the project the team members have focused on certain tasks by helping each other.</w:t>
      </w:r>
    </w:p>
    <w:p w14:paraId="71BF4DE3" w14:textId="77777777" w:rsidR="006F71A8" w:rsidRPr="00C578B8" w:rsidRDefault="006F71A8" w:rsidP="0045133A">
      <w:pPr>
        <w:numPr>
          <w:ilvl w:val="0"/>
          <w:numId w:val="32"/>
        </w:numPr>
      </w:pPr>
      <w:r w:rsidRPr="00C578B8">
        <w:t>Blocked items:</w:t>
      </w:r>
    </w:p>
    <w:p w14:paraId="531BDFEB" w14:textId="77777777" w:rsidR="006F71A8" w:rsidRPr="00C578B8" w:rsidRDefault="006F71A8" w:rsidP="0045133A">
      <w:pPr>
        <w:numPr>
          <w:ilvl w:val="1"/>
          <w:numId w:val="32"/>
        </w:numPr>
      </w:pPr>
      <w:r w:rsidRPr="00C578B8">
        <w:t>So far, the group has not encountered any major problems with the tasks assigned, so there are no items that are blocked.</w:t>
      </w:r>
    </w:p>
    <w:p w14:paraId="6F6A2E48" w14:textId="77777777" w:rsidR="006F71A8" w:rsidRPr="00C578B8" w:rsidRDefault="006F71A8" w:rsidP="0045133A">
      <w:pPr>
        <w:numPr>
          <w:ilvl w:val="0"/>
          <w:numId w:val="32"/>
        </w:numPr>
      </w:pPr>
      <w:r w:rsidRPr="00C578B8">
        <w:t>PBI priority selection:</w:t>
      </w:r>
    </w:p>
    <w:p w14:paraId="577E8048" w14:textId="77777777" w:rsidR="006F71A8" w:rsidRPr="00C578B8" w:rsidRDefault="006F71A8" w:rsidP="0045133A">
      <w:pPr>
        <w:numPr>
          <w:ilvl w:val="1"/>
          <w:numId w:val="32"/>
        </w:numPr>
      </w:pPr>
      <w:r w:rsidRPr="00C578B8">
        <w:t>The tasks that could not be completed earlier have now been completed successfully and without any problems for the team members. </w:t>
      </w:r>
    </w:p>
    <w:p w14:paraId="2B0C3B60" w14:textId="1A997EAB" w:rsidR="006F71A8" w:rsidRPr="00C578B8" w:rsidRDefault="006F71A8" w:rsidP="0045133A">
      <w:pPr>
        <w:numPr>
          <w:ilvl w:val="1"/>
          <w:numId w:val="32"/>
        </w:numPr>
      </w:pPr>
      <w:r w:rsidRPr="00C578B8">
        <w:t xml:space="preserve">The tasks with the highest priority </w:t>
      </w:r>
      <w:r w:rsidR="00367A61" w:rsidRPr="00C578B8">
        <w:t>now</w:t>
      </w:r>
      <w:r w:rsidRPr="00C578B8">
        <w:t xml:space="preserve"> will be the collection of external data and the implementation of the threaded simulation.</w:t>
      </w:r>
    </w:p>
    <w:p w14:paraId="0F4E96F6" w14:textId="77777777" w:rsidR="006F71A8" w:rsidRPr="00C578B8" w:rsidRDefault="006F71A8" w:rsidP="0045133A">
      <w:pPr>
        <w:numPr>
          <w:ilvl w:val="0"/>
          <w:numId w:val="32"/>
        </w:numPr>
      </w:pPr>
      <w:r w:rsidRPr="00C578B8">
        <w:t>New PBIs:</w:t>
      </w:r>
    </w:p>
    <w:p w14:paraId="550220FA" w14:textId="2ED3CEF7" w:rsidR="006F71A8" w:rsidRPr="00C578B8" w:rsidRDefault="006F71A8" w:rsidP="0045133A">
      <w:pPr>
        <w:numPr>
          <w:ilvl w:val="1"/>
          <w:numId w:val="32"/>
        </w:numPr>
      </w:pPr>
      <w:r w:rsidRPr="00C578B8">
        <w:t xml:space="preserve">No new targets to be included this </w:t>
      </w:r>
      <w:r w:rsidR="00F904A6" w:rsidRPr="00C578B8">
        <w:t>week.</w:t>
      </w:r>
    </w:p>
    <w:p w14:paraId="4DB7E6D8" w14:textId="77777777" w:rsidR="006F71A8" w:rsidRPr="00C578B8" w:rsidRDefault="006F71A8" w:rsidP="006F71A8">
      <w:r w:rsidRPr="00C578B8">
        <w:rPr>
          <w:b/>
          <w:bCs/>
        </w:rPr>
        <w:t>Action Items:</w:t>
      </w:r>
    </w:p>
    <w:p w14:paraId="231FC603" w14:textId="77777777" w:rsidR="006F71A8" w:rsidRPr="00C578B8" w:rsidRDefault="006F71A8" w:rsidP="0045133A">
      <w:pPr>
        <w:numPr>
          <w:ilvl w:val="0"/>
          <w:numId w:val="33"/>
        </w:numPr>
      </w:pPr>
      <w:r w:rsidRPr="00C578B8">
        <w:t>Complete the PBIs for data decision-making:</w:t>
      </w:r>
    </w:p>
    <w:p w14:paraId="14FC16E4" w14:textId="77777777" w:rsidR="006F71A8" w:rsidRPr="00C578B8" w:rsidRDefault="006F71A8" w:rsidP="0045133A">
      <w:pPr>
        <w:numPr>
          <w:ilvl w:val="1"/>
          <w:numId w:val="33"/>
        </w:numPr>
      </w:pPr>
      <w:r w:rsidRPr="00C578B8">
        <w:lastRenderedPageBreak/>
        <w:t>Ensure the successful closure of outstanding Product Backlog Items (PBIs) related to data decision-making. This involves ending tasks, documenting outcomes, and achieving alignment with project objectives.</w:t>
      </w:r>
    </w:p>
    <w:p w14:paraId="2606EC57" w14:textId="77777777" w:rsidR="006F71A8" w:rsidRPr="00C578B8" w:rsidRDefault="006F71A8" w:rsidP="0045133A">
      <w:pPr>
        <w:numPr>
          <w:ilvl w:val="0"/>
          <w:numId w:val="33"/>
        </w:numPr>
      </w:pPr>
      <w:r w:rsidRPr="00C578B8">
        <w:t>Attempt to prevent the occurrence of blocked items:</w:t>
      </w:r>
    </w:p>
    <w:p w14:paraId="72A59254" w14:textId="77777777" w:rsidR="006F71A8" w:rsidRPr="00C578B8" w:rsidRDefault="006F71A8" w:rsidP="0045133A">
      <w:pPr>
        <w:numPr>
          <w:ilvl w:val="1"/>
          <w:numId w:val="33"/>
        </w:numPr>
      </w:pPr>
      <w:r w:rsidRPr="00C578B8">
        <w:t>Implement proactive measures to identify and address potential obstacles before they escalate. Foster open communication within the team to promptly resolve any issues hindering progress.</w:t>
      </w:r>
    </w:p>
    <w:p w14:paraId="54EBA0B8" w14:textId="77777777" w:rsidR="006F71A8" w:rsidRPr="00C578B8" w:rsidRDefault="006F71A8" w:rsidP="0045133A">
      <w:pPr>
        <w:numPr>
          <w:ilvl w:val="0"/>
          <w:numId w:val="33"/>
        </w:numPr>
      </w:pPr>
      <w:r w:rsidRPr="00C578B8">
        <w:t>Strive to keep the WIP below the set limit of 5:</w:t>
      </w:r>
    </w:p>
    <w:p w14:paraId="6E818497" w14:textId="77777777" w:rsidR="006F71A8" w:rsidRPr="00C578B8" w:rsidRDefault="006F71A8" w:rsidP="0045133A">
      <w:pPr>
        <w:numPr>
          <w:ilvl w:val="1"/>
          <w:numId w:val="33"/>
        </w:numPr>
      </w:pPr>
      <w:r w:rsidRPr="00C578B8">
        <w:t>Make a concerted effort to manage the Work in Progress (WIP) and ensure that the number of concurrent tasks remains below the established limit of 5. This involves careful planning and coordination to optimize workflow efficiency.</w:t>
      </w:r>
    </w:p>
    <w:p w14:paraId="79C87536" w14:textId="77777777" w:rsidR="006F71A8" w:rsidRPr="00C578B8" w:rsidRDefault="006F71A8" w:rsidP="0045133A">
      <w:pPr>
        <w:numPr>
          <w:ilvl w:val="0"/>
          <w:numId w:val="33"/>
        </w:numPr>
      </w:pPr>
      <w:r w:rsidRPr="00C578B8">
        <w:t>Maintain the good performance of the team for this week:</w:t>
      </w:r>
    </w:p>
    <w:p w14:paraId="1A45893D" w14:textId="77777777" w:rsidR="006F71A8" w:rsidRPr="00C578B8" w:rsidRDefault="006F71A8" w:rsidP="0045133A">
      <w:pPr>
        <w:numPr>
          <w:ilvl w:val="1"/>
          <w:numId w:val="33"/>
        </w:numPr>
      </w:pPr>
      <w:r w:rsidRPr="00C578B8">
        <w:t>Uphold the positive performance exhibited by the team in the previous week. Encourage collaboration, effective communication, and a focus on achieving individual and collective goals to sustain the high standard of work.</w:t>
      </w:r>
    </w:p>
    <w:p w14:paraId="78AE9CEF" w14:textId="77777777" w:rsidR="006F71A8" w:rsidRPr="00C578B8" w:rsidRDefault="006F71A8" w:rsidP="006F71A8">
      <w:r w:rsidRPr="00C578B8">
        <w:rPr>
          <w:b/>
          <w:bCs/>
        </w:rPr>
        <w:t>Conclusions:</w:t>
      </w:r>
    </w:p>
    <w:p w14:paraId="5DC76A5E" w14:textId="741727AA" w:rsidR="006F71A8" w:rsidRPr="00C578B8" w:rsidRDefault="006F71A8" w:rsidP="006F71A8">
      <w:r w:rsidRPr="00C578B8">
        <w:t xml:space="preserve">In conclusion, the team had a positive week with effective collaboration and adequate project progress. The WIP limit of 5 PBI was </w:t>
      </w:r>
      <w:r w:rsidR="00F904A6" w:rsidRPr="00C578B8">
        <w:t>adequate,</w:t>
      </w:r>
      <w:r w:rsidRPr="00C578B8">
        <w:t xml:space="preserve"> and no major problems were encountered. The team will focus on the high priority tasks to keep the project on track. Action points are to complete outstanding WIPs, avoid bottlenecks, stay below the WIP </w:t>
      </w:r>
      <w:r w:rsidR="00F904A6" w:rsidRPr="00C578B8">
        <w:t>limit,</w:t>
      </w:r>
      <w:r w:rsidRPr="00C578B8">
        <w:t xml:space="preserve"> and maintain good team performance.</w:t>
      </w:r>
    </w:p>
    <w:p w14:paraId="62A8AE87" w14:textId="7FC6436B" w:rsidR="006F71A8" w:rsidRPr="00C578B8" w:rsidRDefault="00367A61" w:rsidP="00367A61">
      <w:pPr>
        <w:pStyle w:val="Ttulo2"/>
      </w:pPr>
      <w:bookmarkStart w:id="28" w:name="_Toc156892368"/>
      <w:r w:rsidRPr="00C578B8">
        <w:t>Daily meeting (08/01/2024)</w:t>
      </w:r>
      <w:bookmarkEnd w:id="28"/>
    </w:p>
    <w:p w14:paraId="358599C5" w14:textId="77777777" w:rsidR="00367A61" w:rsidRPr="00C578B8" w:rsidRDefault="00367A61" w:rsidP="00367A61">
      <w:r w:rsidRPr="00C578B8">
        <w:rPr>
          <w:b/>
          <w:bCs/>
        </w:rPr>
        <w:t>Date</w:t>
      </w:r>
      <w:r w:rsidRPr="00C578B8">
        <w:t>: 08-01-2024</w:t>
      </w:r>
    </w:p>
    <w:p w14:paraId="6168FDFF" w14:textId="77777777" w:rsidR="00367A61" w:rsidRPr="00C578B8" w:rsidRDefault="00367A61" w:rsidP="00367A61">
      <w:r w:rsidRPr="00C578B8">
        <w:rPr>
          <w:b/>
          <w:bCs/>
        </w:rPr>
        <w:t>Time</w:t>
      </w:r>
      <w:r w:rsidRPr="00C578B8">
        <w:t>: From 8:30 to 9:00</w:t>
      </w:r>
    </w:p>
    <w:p w14:paraId="13E4FAE7" w14:textId="77777777" w:rsidR="00367A61" w:rsidRPr="00C578B8" w:rsidRDefault="00367A61" w:rsidP="00367A61">
      <w:r w:rsidRPr="00C578B8">
        <w:rPr>
          <w:b/>
          <w:bCs/>
        </w:rPr>
        <w:t>Location</w:t>
      </w:r>
      <w:r w:rsidRPr="00C578B8">
        <w:t>: Mondragon University 11310</w:t>
      </w:r>
    </w:p>
    <w:p w14:paraId="527A2C89" w14:textId="77777777" w:rsidR="00367A61" w:rsidRPr="00C578B8" w:rsidRDefault="00367A61" w:rsidP="00367A61">
      <w:r w:rsidRPr="00C578B8">
        <w:rPr>
          <w:b/>
          <w:bCs/>
        </w:rPr>
        <w:t>Attendees</w:t>
      </w:r>
      <w:r w:rsidRPr="00C578B8">
        <w:t>:</w:t>
      </w:r>
    </w:p>
    <w:p w14:paraId="340B5B96" w14:textId="77777777" w:rsidR="00367A61" w:rsidRPr="00C578B8" w:rsidRDefault="00367A61" w:rsidP="0045133A">
      <w:pPr>
        <w:numPr>
          <w:ilvl w:val="0"/>
          <w:numId w:val="34"/>
        </w:numPr>
      </w:pPr>
      <w:r w:rsidRPr="00C578B8">
        <w:t>Service Delivery Manager: Unai</w:t>
      </w:r>
    </w:p>
    <w:p w14:paraId="32C55ED6" w14:textId="77777777" w:rsidR="00367A61" w:rsidRPr="00C578B8" w:rsidRDefault="00367A61" w:rsidP="0045133A">
      <w:pPr>
        <w:numPr>
          <w:ilvl w:val="0"/>
          <w:numId w:val="34"/>
        </w:numPr>
      </w:pPr>
      <w:r w:rsidRPr="00C578B8">
        <w:t>Service Request Manager: Peru</w:t>
      </w:r>
    </w:p>
    <w:p w14:paraId="58D40D4F" w14:textId="77777777" w:rsidR="00367A61" w:rsidRPr="00C578B8" w:rsidRDefault="00367A61" w:rsidP="0045133A">
      <w:pPr>
        <w:numPr>
          <w:ilvl w:val="0"/>
          <w:numId w:val="34"/>
        </w:numPr>
      </w:pPr>
      <w:r w:rsidRPr="00C578B8">
        <w:t>Team: Xabat, Andoni and Julen</w:t>
      </w:r>
    </w:p>
    <w:p w14:paraId="5A0F7A2C" w14:textId="77777777" w:rsidR="00367A61" w:rsidRPr="00C578B8" w:rsidRDefault="00367A61" w:rsidP="00367A61">
      <w:r w:rsidRPr="00C578B8">
        <w:rPr>
          <w:b/>
          <w:bCs/>
        </w:rPr>
        <w:t>Agenda</w:t>
      </w:r>
      <w:r w:rsidRPr="00C578B8">
        <w:t>:</w:t>
      </w:r>
    </w:p>
    <w:p w14:paraId="1ECEC819" w14:textId="0EABF2F5" w:rsidR="00367A61" w:rsidRPr="00C578B8" w:rsidRDefault="00367A61" w:rsidP="0045133A">
      <w:pPr>
        <w:numPr>
          <w:ilvl w:val="0"/>
          <w:numId w:val="34"/>
        </w:numPr>
      </w:pPr>
      <w:r w:rsidRPr="00C578B8">
        <w:t>Coordination and planning for the day ahead.</w:t>
      </w:r>
    </w:p>
    <w:p w14:paraId="7DDF1FF3" w14:textId="77777777" w:rsidR="00367A61" w:rsidRPr="00C578B8" w:rsidRDefault="00367A61" w:rsidP="00367A61">
      <w:r w:rsidRPr="00C578B8">
        <w:rPr>
          <w:b/>
          <w:bCs/>
        </w:rPr>
        <w:t>Daily Minutes:</w:t>
      </w:r>
    </w:p>
    <w:p w14:paraId="47336564" w14:textId="77777777" w:rsidR="00367A61" w:rsidRPr="00C578B8" w:rsidRDefault="00367A61" w:rsidP="0045133A">
      <w:pPr>
        <w:numPr>
          <w:ilvl w:val="0"/>
          <w:numId w:val="35"/>
        </w:numPr>
      </w:pPr>
      <w:r w:rsidRPr="00C578B8">
        <w:t>What did I do yesterday?</w:t>
      </w:r>
    </w:p>
    <w:p w14:paraId="001AC26F" w14:textId="71C25492" w:rsidR="00367A61" w:rsidRPr="00C578B8" w:rsidRDefault="00367A61" w:rsidP="0045133A">
      <w:pPr>
        <w:numPr>
          <w:ilvl w:val="1"/>
          <w:numId w:val="35"/>
        </w:numPr>
      </w:pPr>
      <w:r w:rsidRPr="00C578B8">
        <w:t>Unai:</w:t>
      </w:r>
    </w:p>
    <w:p w14:paraId="1DA1C6D0" w14:textId="77777777" w:rsidR="00367A61" w:rsidRPr="00C578B8" w:rsidRDefault="00367A61" w:rsidP="0045133A">
      <w:pPr>
        <w:numPr>
          <w:ilvl w:val="2"/>
          <w:numId w:val="35"/>
        </w:numPr>
      </w:pPr>
      <w:r w:rsidRPr="00C578B8">
        <w:t>Finish the first version of the simulation of the application's operation with threads.</w:t>
      </w:r>
    </w:p>
    <w:p w14:paraId="6254CCAA" w14:textId="77777777" w:rsidR="00367A61" w:rsidRPr="00C578B8" w:rsidRDefault="00367A61" w:rsidP="0045133A">
      <w:pPr>
        <w:numPr>
          <w:ilvl w:val="1"/>
          <w:numId w:val="35"/>
        </w:numPr>
        <w:tabs>
          <w:tab w:val="num" w:pos="720"/>
        </w:tabs>
      </w:pPr>
      <w:r w:rsidRPr="00C578B8">
        <w:t>Xabat:</w:t>
      </w:r>
    </w:p>
    <w:p w14:paraId="6A3C7956" w14:textId="2148BB69" w:rsidR="00367A61" w:rsidRPr="00C578B8" w:rsidRDefault="00367A61" w:rsidP="0045133A">
      <w:pPr>
        <w:numPr>
          <w:ilvl w:val="2"/>
          <w:numId w:val="35"/>
        </w:numPr>
      </w:pPr>
      <w:r w:rsidRPr="00C578B8">
        <w:lastRenderedPageBreak/>
        <w:t xml:space="preserve">Edit the </w:t>
      </w:r>
      <w:r w:rsidR="00F904A6" w:rsidRPr="00C578B8">
        <w:t>CSS</w:t>
      </w:r>
      <w:r w:rsidRPr="00C578B8">
        <w:t xml:space="preserve"> of the website, i.e. style it to suit the needs of the team. Create logic to show data in graphs in addition to the already existing tables.</w:t>
      </w:r>
    </w:p>
    <w:p w14:paraId="2D07C171" w14:textId="77777777" w:rsidR="00367A61" w:rsidRPr="00C578B8" w:rsidRDefault="00367A61" w:rsidP="0045133A">
      <w:pPr>
        <w:numPr>
          <w:ilvl w:val="1"/>
          <w:numId w:val="35"/>
        </w:numPr>
        <w:tabs>
          <w:tab w:val="num" w:pos="720"/>
        </w:tabs>
      </w:pPr>
      <w:r w:rsidRPr="00C578B8">
        <w:t>Peru:</w:t>
      </w:r>
    </w:p>
    <w:p w14:paraId="1D94E6CB" w14:textId="40D84FE6" w:rsidR="00367A61" w:rsidRPr="00C578B8" w:rsidRDefault="00367A61" w:rsidP="0045133A">
      <w:pPr>
        <w:numPr>
          <w:ilvl w:val="2"/>
          <w:numId w:val="35"/>
        </w:numPr>
      </w:pPr>
      <w:r w:rsidRPr="00C578B8">
        <w:t xml:space="preserve">Accommodate, </w:t>
      </w:r>
      <w:r w:rsidR="00F904A6" w:rsidRPr="00C578B8">
        <w:t>shape,</w:t>
      </w:r>
      <w:r w:rsidRPr="00C578B8">
        <w:t xml:space="preserve"> and adapt the csv of external factors to the original csv, the stock exchange one.</w:t>
      </w:r>
    </w:p>
    <w:p w14:paraId="7466ABF2" w14:textId="77777777" w:rsidR="00367A61" w:rsidRPr="00C578B8" w:rsidRDefault="00367A61" w:rsidP="0045133A">
      <w:pPr>
        <w:numPr>
          <w:ilvl w:val="1"/>
          <w:numId w:val="35"/>
        </w:numPr>
        <w:tabs>
          <w:tab w:val="num" w:pos="720"/>
        </w:tabs>
      </w:pPr>
      <w:r w:rsidRPr="00C578B8">
        <w:t>Andoni:</w:t>
      </w:r>
    </w:p>
    <w:p w14:paraId="21DF5794" w14:textId="77777777" w:rsidR="00367A61" w:rsidRPr="00C578B8" w:rsidRDefault="00367A61" w:rsidP="0045133A">
      <w:pPr>
        <w:numPr>
          <w:ilvl w:val="2"/>
          <w:numId w:val="35"/>
        </w:numPr>
      </w:pPr>
      <w:r w:rsidRPr="00C578B8">
        <w:t>Continue with the realisation of the LSTM model.</w:t>
      </w:r>
    </w:p>
    <w:p w14:paraId="102F9B91" w14:textId="77777777" w:rsidR="00367A61" w:rsidRPr="00C578B8" w:rsidRDefault="00367A61" w:rsidP="0045133A">
      <w:pPr>
        <w:numPr>
          <w:ilvl w:val="1"/>
          <w:numId w:val="35"/>
        </w:numPr>
        <w:tabs>
          <w:tab w:val="num" w:pos="720"/>
        </w:tabs>
      </w:pPr>
      <w:r w:rsidRPr="00C578B8">
        <w:t>Julen:</w:t>
      </w:r>
    </w:p>
    <w:p w14:paraId="0D6FB224" w14:textId="3406F3D5" w:rsidR="00367A61" w:rsidRPr="00C578B8" w:rsidRDefault="00367A61" w:rsidP="0045133A">
      <w:pPr>
        <w:numPr>
          <w:ilvl w:val="2"/>
          <w:numId w:val="35"/>
        </w:numPr>
      </w:pPr>
      <w:r w:rsidRPr="00C578B8">
        <w:t xml:space="preserve">Accommodate, </w:t>
      </w:r>
      <w:r w:rsidR="00F904A6" w:rsidRPr="00C578B8">
        <w:t>shape,</w:t>
      </w:r>
      <w:r w:rsidRPr="00C578B8">
        <w:t xml:space="preserve"> and adapt the csv of external factors to the original csv, the stock exchange csv.</w:t>
      </w:r>
    </w:p>
    <w:p w14:paraId="1111C5DB" w14:textId="77777777" w:rsidR="00367A61" w:rsidRPr="00C578B8" w:rsidRDefault="00367A61" w:rsidP="0045133A">
      <w:pPr>
        <w:numPr>
          <w:ilvl w:val="0"/>
          <w:numId w:val="35"/>
        </w:numPr>
      </w:pPr>
      <w:r w:rsidRPr="00C578B8">
        <w:t>What will I do today?</w:t>
      </w:r>
    </w:p>
    <w:p w14:paraId="71E00D91" w14:textId="77777777" w:rsidR="00367A61" w:rsidRPr="00C578B8" w:rsidRDefault="00367A61" w:rsidP="0045133A">
      <w:pPr>
        <w:numPr>
          <w:ilvl w:val="1"/>
          <w:numId w:val="35"/>
        </w:numPr>
        <w:tabs>
          <w:tab w:val="num" w:pos="720"/>
        </w:tabs>
      </w:pPr>
      <w:r w:rsidRPr="00C578B8">
        <w:t>Unai:</w:t>
      </w:r>
    </w:p>
    <w:p w14:paraId="3B75578E" w14:textId="599B6E36" w:rsidR="00367A61" w:rsidRPr="00C578B8" w:rsidRDefault="00367A61" w:rsidP="0045133A">
      <w:pPr>
        <w:numPr>
          <w:ilvl w:val="2"/>
          <w:numId w:val="35"/>
        </w:numPr>
      </w:pPr>
      <w:r w:rsidRPr="00C578B8">
        <w:t xml:space="preserve">Fit the operating system simulation to the real data that we </w:t>
      </w:r>
      <w:r w:rsidR="00F904A6" w:rsidRPr="00C578B8">
        <w:t>collect.</w:t>
      </w:r>
    </w:p>
    <w:p w14:paraId="1FACC15F" w14:textId="77777777" w:rsidR="00367A61" w:rsidRPr="00C578B8" w:rsidRDefault="00367A61" w:rsidP="0045133A">
      <w:pPr>
        <w:numPr>
          <w:ilvl w:val="1"/>
          <w:numId w:val="35"/>
        </w:numPr>
        <w:tabs>
          <w:tab w:val="num" w:pos="720"/>
        </w:tabs>
      </w:pPr>
      <w:r w:rsidRPr="00C578B8">
        <w:t>Xabat:</w:t>
      </w:r>
    </w:p>
    <w:p w14:paraId="41832ABC" w14:textId="77777777" w:rsidR="00367A61" w:rsidRPr="00C578B8" w:rsidRDefault="00367A61" w:rsidP="0045133A">
      <w:pPr>
        <w:numPr>
          <w:ilvl w:val="2"/>
          <w:numId w:val="35"/>
        </w:numPr>
      </w:pPr>
      <w:r w:rsidRPr="00C578B8">
        <w:t>Arrange the received data to display them correctly in the graphs.</w:t>
      </w:r>
    </w:p>
    <w:p w14:paraId="600B443D" w14:textId="77777777" w:rsidR="00367A61" w:rsidRPr="00C578B8" w:rsidRDefault="00367A61" w:rsidP="0045133A">
      <w:pPr>
        <w:numPr>
          <w:ilvl w:val="1"/>
          <w:numId w:val="35"/>
        </w:numPr>
        <w:tabs>
          <w:tab w:val="num" w:pos="720"/>
        </w:tabs>
      </w:pPr>
      <w:r w:rsidRPr="00C578B8">
        <w:t>Peru:</w:t>
      </w:r>
    </w:p>
    <w:p w14:paraId="2B45BF1D" w14:textId="77777777" w:rsidR="00367A61" w:rsidRPr="00C578B8" w:rsidRDefault="00367A61" w:rsidP="0045133A">
      <w:pPr>
        <w:numPr>
          <w:ilvl w:val="2"/>
          <w:numId w:val="35"/>
        </w:numPr>
      </w:pPr>
      <w:r w:rsidRPr="00C578B8">
        <w:t>Finish the adaptation of the csv and create the definitive one.</w:t>
      </w:r>
    </w:p>
    <w:p w14:paraId="2DC1850B" w14:textId="77777777" w:rsidR="00367A61" w:rsidRPr="00C578B8" w:rsidRDefault="00367A61" w:rsidP="0045133A">
      <w:pPr>
        <w:numPr>
          <w:ilvl w:val="1"/>
          <w:numId w:val="35"/>
        </w:numPr>
        <w:tabs>
          <w:tab w:val="num" w:pos="720"/>
        </w:tabs>
      </w:pPr>
      <w:r w:rsidRPr="00C578B8">
        <w:t>Andoni:</w:t>
      </w:r>
    </w:p>
    <w:p w14:paraId="7419B1BD" w14:textId="45A9CA62" w:rsidR="00367A61" w:rsidRPr="00C578B8" w:rsidRDefault="00367A61" w:rsidP="0045133A">
      <w:pPr>
        <w:numPr>
          <w:ilvl w:val="2"/>
          <w:numId w:val="35"/>
        </w:numPr>
      </w:pPr>
      <w:r w:rsidRPr="00C578B8">
        <w:t xml:space="preserve">Finish the LSTM </w:t>
      </w:r>
      <w:r w:rsidR="00F904A6" w:rsidRPr="00C578B8">
        <w:t>model.</w:t>
      </w:r>
    </w:p>
    <w:p w14:paraId="18C48916" w14:textId="77777777" w:rsidR="00367A61" w:rsidRPr="00C578B8" w:rsidRDefault="00367A61" w:rsidP="0045133A">
      <w:pPr>
        <w:numPr>
          <w:ilvl w:val="1"/>
          <w:numId w:val="35"/>
        </w:numPr>
        <w:tabs>
          <w:tab w:val="num" w:pos="720"/>
        </w:tabs>
      </w:pPr>
      <w:r w:rsidRPr="00C578B8">
        <w:t>Julen:</w:t>
      </w:r>
    </w:p>
    <w:p w14:paraId="46CBDA59" w14:textId="77777777" w:rsidR="00367A61" w:rsidRPr="00C578B8" w:rsidRDefault="00367A61" w:rsidP="0045133A">
      <w:pPr>
        <w:numPr>
          <w:ilvl w:val="2"/>
          <w:numId w:val="35"/>
        </w:numPr>
      </w:pPr>
      <w:r w:rsidRPr="00C578B8">
        <w:t>Finish the adaptation of the csv and create the definitive one.</w:t>
      </w:r>
    </w:p>
    <w:p w14:paraId="15845B81" w14:textId="77777777" w:rsidR="00367A61" w:rsidRPr="00C578B8" w:rsidRDefault="00367A61" w:rsidP="0045133A">
      <w:pPr>
        <w:numPr>
          <w:ilvl w:val="0"/>
          <w:numId w:val="35"/>
        </w:numPr>
      </w:pPr>
      <w:r w:rsidRPr="00C578B8">
        <w:t>What is in my way?</w:t>
      </w:r>
    </w:p>
    <w:p w14:paraId="11B72F2B" w14:textId="77777777" w:rsidR="00367A61" w:rsidRPr="00C578B8" w:rsidRDefault="00367A61" w:rsidP="0045133A">
      <w:pPr>
        <w:numPr>
          <w:ilvl w:val="1"/>
          <w:numId w:val="35"/>
        </w:numPr>
      </w:pPr>
      <w:r w:rsidRPr="00C578B8">
        <w:t>Unai:</w:t>
      </w:r>
    </w:p>
    <w:p w14:paraId="3B994D27" w14:textId="77777777" w:rsidR="00367A61" w:rsidRPr="00C578B8" w:rsidRDefault="00367A61" w:rsidP="0045133A">
      <w:pPr>
        <w:numPr>
          <w:ilvl w:val="2"/>
          <w:numId w:val="35"/>
        </w:numPr>
      </w:pPr>
      <w:r w:rsidRPr="00C578B8">
        <w:t>Making prediction with the data obtained</w:t>
      </w:r>
    </w:p>
    <w:p w14:paraId="0331A46B" w14:textId="77777777" w:rsidR="00367A61" w:rsidRPr="00C578B8" w:rsidRDefault="00367A61" w:rsidP="0045133A">
      <w:pPr>
        <w:numPr>
          <w:ilvl w:val="1"/>
          <w:numId w:val="35"/>
        </w:numPr>
      </w:pPr>
      <w:r w:rsidRPr="00C578B8">
        <w:t>Xabat:</w:t>
      </w:r>
    </w:p>
    <w:p w14:paraId="227D48C8" w14:textId="599D50D4" w:rsidR="00367A61" w:rsidRPr="00C578B8" w:rsidRDefault="00367A61" w:rsidP="0045133A">
      <w:pPr>
        <w:numPr>
          <w:ilvl w:val="2"/>
          <w:numId w:val="35"/>
        </w:numPr>
      </w:pPr>
      <w:r w:rsidRPr="00C578B8">
        <w:t xml:space="preserve">Nothing to </w:t>
      </w:r>
      <w:r w:rsidR="00F904A6" w:rsidRPr="00C578B8">
        <w:t>comment.</w:t>
      </w:r>
    </w:p>
    <w:p w14:paraId="3B5DE512" w14:textId="77777777" w:rsidR="00367A61" w:rsidRPr="00C578B8" w:rsidRDefault="00367A61" w:rsidP="0045133A">
      <w:pPr>
        <w:numPr>
          <w:ilvl w:val="1"/>
          <w:numId w:val="35"/>
        </w:numPr>
      </w:pPr>
      <w:r w:rsidRPr="00C578B8">
        <w:t>Peru:</w:t>
      </w:r>
    </w:p>
    <w:p w14:paraId="1C29A7CD" w14:textId="77777777" w:rsidR="00367A61" w:rsidRPr="00C578B8" w:rsidRDefault="00367A61" w:rsidP="0045133A">
      <w:pPr>
        <w:numPr>
          <w:ilvl w:val="2"/>
          <w:numId w:val="35"/>
        </w:numPr>
      </w:pPr>
      <w:r w:rsidRPr="00C578B8">
        <w:t>Adapt and adapt all dates in the csv and eliminate those that are not necessary for a correct analysis.</w:t>
      </w:r>
    </w:p>
    <w:p w14:paraId="05172929" w14:textId="77777777" w:rsidR="00367A61" w:rsidRPr="00C578B8" w:rsidRDefault="00367A61" w:rsidP="0045133A">
      <w:pPr>
        <w:numPr>
          <w:ilvl w:val="1"/>
          <w:numId w:val="35"/>
        </w:numPr>
      </w:pPr>
      <w:r w:rsidRPr="00C578B8">
        <w:t>Andoni:</w:t>
      </w:r>
    </w:p>
    <w:p w14:paraId="6492BA85" w14:textId="77777777" w:rsidR="00367A61" w:rsidRPr="00C578B8" w:rsidRDefault="00367A61" w:rsidP="0045133A">
      <w:pPr>
        <w:numPr>
          <w:ilvl w:val="2"/>
          <w:numId w:val="35"/>
        </w:numPr>
      </w:pPr>
      <w:r w:rsidRPr="00C578B8">
        <w:t>All correct</w:t>
      </w:r>
    </w:p>
    <w:p w14:paraId="6C0A7C18" w14:textId="77777777" w:rsidR="00367A61" w:rsidRPr="00C578B8" w:rsidRDefault="00367A61" w:rsidP="0045133A">
      <w:pPr>
        <w:numPr>
          <w:ilvl w:val="1"/>
          <w:numId w:val="35"/>
        </w:numPr>
      </w:pPr>
      <w:r w:rsidRPr="00C578B8">
        <w:t>Julen:</w:t>
      </w:r>
    </w:p>
    <w:p w14:paraId="6947A79E" w14:textId="77777777" w:rsidR="00367A61" w:rsidRPr="00C578B8" w:rsidRDefault="00367A61" w:rsidP="0045133A">
      <w:pPr>
        <w:numPr>
          <w:ilvl w:val="2"/>
          <w:numId w:val="35"/>
        </w:numPr>
      </w:pPr>
      <w:r w:rsidRPr="00C578B8">
        <w:lastRenderedPageBreak/>
        <w:t>Adapt and adapt all dates in the csv and eliminate those that are not necessary for a correct analysis.</w:t>
      </w:r>
    </w:p>
    <w:p w14:paraId="7CF63ED2" w14:textId="77777777" w:rsidR="00367A61" w:rsidRPr="00C578B8" w:rsidRDefault="00367A61" w:rsidP="00367A61">
      <w:r w:rsidRPr="00C578B8">
        <w:rPr>
          <w:b/>
          <w:bCs/>
        </w:rPr>
        <w:t>Open Discussion:</w:t>
      </w:r>
    </w:p>
    <w:p w14:paraId="0DD50A1C" w14:textId="209EB544" w:rsidR="00367A61" w:rsidRPr="00C578B8" w:rsidRDefault="00367A61" w:rsidP="00367A61">
      <w:r w:rsidRPr="00C578B8">
        <w:t xml:space="preserve">In the meeting held on 08-01-2024 at Mondragon University, the team discussed and coordinated plans for the day. </w:t>
      </w:r>
      <w:r w:rsidR="00F904A6" w:rsidRPr="00C578B8">
        <w:t>The Service Delivery Manager</w:t>
      </w:r>
      <w:r w:rsidRPr="00C578B8">
        <w:t xml:space="preserve"> reported completing the first version of the application's operation simulation. Team members shared their progress and tasks for the day, focusing on CSS editing, data visualization, CSV adaptation, LSTM model completion, and addressing challenges such as data prediction and CSV date adjustments. The team is actively working towards their respective goals to ensure a smooth workflow.</w:t>
      </w:r>
    </w:p>
    <w:p w14:paraId="74156A8F" w14:textId="6BBC12EB" w:rsidR="00367A61" w:rsidRPr="00C578B8" w:rsidRDefault="00367A61" w:rsidP="00367A61">
      <w:pPr>
        <w:pStyle w:val="Ttulo2"/>
      </w:pPr>
      <w:bookmarkStart w:id="29" w:name="_Toc156892369"/>
      <w:r w:rsidRPr="00C578B8">
        <w:t>Daily meeting (09/01/2024)</w:t>
      </w:r>
      <w:bookmarkEnd w:id="29"/>
    </w:p>
    <w:p w14:paraId="4971D11D" w14:textId="77777777" w:rsidR="00367A61" w:rsidRPr="00C578B8" w:rsidRDefault="00367A61" w:rsidP="00367A61">
      <w:r w:rsidRPr="00C578B8">
        <w:rPr>
          <w:b/>
          <w:bCs/>
        </w:rPr>
        <w:t>Date</w:t>
      </w:r>
      <w:r w:rsidRPr="00C578B8">
        <w:t>: 09-01-2024</w:t>
      </w:r>
    </w:p>
    <w:p w14:paraId="2E7031F5" w14:textId="77777777" w:rsidR="00367A61" w:rsidRPr="00C578B8" w:rsidRDefault="00367A61" w:rsidP="00367A61">
      <w:r w:rsidRPr="00C578B8">
        <w:rPr>
          <w:b/>
          <w:bCs/>
        </w:rPr>
        <w:t>Time</w:t>
      </w:r>
      <w:r w:rsidRPr="00C578B8">
        <w:t>: From 8:30 to 9:00</w:t>
      </w:r>
    </w:p>
    <w:p w14:paraId="2139577A" w14:textId="77777777" w:rsidR="00367A61" w:rsidRPr="00C578B8" w:rsidRDefault="00367A61" w:rsidP="00367A61">
      <w:r w:rsidRPr="00C578B8">
        <w:rPr>
          <w:b/>
          <w:bCs/>
        </w:rPr>
        <w:t>Location</w:t>
      </w:r>
      <w:r w:rsidRPr="00C578B8">
        <w:t>: Mondragon University 11310</w:t>
      </w:r>
    </w:p>
    <w:p w14:paraId="2FDDA422" w14:textId="77777777" w:rsidR="00367A61" w:rsidRPr="00C578B8" w:rsidRDefault="00367A61" w:rsidP="00367A61">
      <w:r w:rsidRPr="00C578B8">
        <w:rPr>
          <w:b/>
          <w:bCs/>
        </w:rPr>
        <w:t>Attendees</w:t>
      </w:r>
      <w:r w:rsidRPr="00C578B8">
        <w:t>:</w:t>
      </w:r>
    </w:p>
    <w:p w14:paraId="64EE8AC2" w14:textId="77777777" w:rsidR="00367A61" w:rsidRPr="00C578B8" w:rsidRDefault="00367A61" w:rsidP="0045133A">
      <w:pPr>
        <w:numPr>
          <w:ilvl w:val="0"/>
          <w:numId w:val="36"/>
        </w:numPr>
      </w:pPr>
      <w:r w:rsidRPr="00C578B8">
        <w:t>Service Delivery Manager: Unai</w:t>
      </w:r>
    </w:p>
    <w:p w14:paraId="2E4E2F96" w14:textId="77777777" w:rsidR="00367A61" w:rsidRPr="00C578B8" w:rsidRDefault="00367A61" w:rsidP="0045133A">
      <w:pPr>
        <w:numPr>
          <w:ilvl w:val="0"/>
          <w:numId w:val="36"/>
        </w:numPr>
      </w:pPr>
      <w:r w:rsidRPr="00C578B8">
        <w:t>Service Request Manager: Peru</w:t>
      </w:r>
    </w:p>
    <w:p w14:paraId="088451AE" w14:textId="77777777" w:rsidR="00367A61" w:rsidRPr="00C578B8" w:rsidRDefault="00367A61" w:rsidP="0045133A">
      <w:pPr>
        <w:numPr>
          <w:ilvl w:val="0"/>
          <w:numId w:val="36"/>
        </w:numPr>
      </w:pPr>
      <w:r w:rsidRPr="00C578B8">
        <w:t>Team: Xabat, Andoni and Julen</w:t>
      </w:r>
    </w:p>
    <w:p w14:paraId="573E3EED" w14:textId="77777777" w:rsidR="00367A61" w:rsidRPr="00C578B8" w:rsidRDefault="00367A61" w:rsidP="00367A61">
      <w:r w:rsidRPr="00C578B8">
        <w:rPr>
          <w:b/>
          <w:bCs/>
        </w:rPr>
        <w:t>Agenda</w:t>
      </w:r>
      <w:r w:rsidRPr="00C578B8">
        <w:t>:</w:t>
      </w:r>
    </w:p>
    <w:p w14:paraId="0A00E537" w14:textId="2D2FF8D3" w:rsidR="00367A61" w:rsidRPr="00C578B8" w:rsidRDefault="00367A61" w:rsidP="0045133A">
      <w:pPr>
        <w:numPr>
          <w:ilvl w:val="0"/>
          <w:numId w:val="36"/>
        </w:numPr>
      </w:pPr>
      <w:r w:rsidRPr="00C578B8">
        <w:t>Coordination and planning for the day ahead.</w:t>
      </w:r>
    </w:p>
    <w:p w14:paraId="5F661DA9" w14:textId="77777777" w:rsidR="00367A61" w:rsidRPr="00C578B8" w:rsidRDefault="00367A61" w:rsidP="00367A61">
      <w:r w:rsidRPr="00C578B8">
        <w:rPr>
          <w:b/>
          <w:bCs/>
        </w:rPr>
        <w:t>Daily Minutes:</w:t>
      </w:r>
    </w:p>
    <w:p w14:paraId="6B8CBC73" w14:textId="77777777" w:rsidR="00367A61" w:rsidRPr="00C578B8" w:rsidRDefault="00367A61" w:rsidP="0045133A">
      <w:pPr>
        <w:numPr>
          <w:ilvl w:val="0"/>
          <w:numId w:val="37"/>
        </w:numPr>
      </w:pPr>
      <w:r w:rsidRPr="00C578B8">
        <w:t>What did I do yesterday?</w:t>
      </w:r>
    </w:p>
    <w:p w14:paraId="112682BD" w14:textId="77777777" w:rsidR="00367A61" w:rsidRPr="00C578B8" w:rsidRDefault="00367A61" w:rsidP="0045133A">
      <w:pPr>
        <w:numPr>
          <w:ilvl w:val="1"/>
          <w:numId w:val="37"/>
        </w:numPr>
        <w:tabs>
          <w:tab w:val="num" w:pos="720"/>
        </w:tabs>
      </w:pPr>
      <w:r w:rsidRPr="00C578B8">
        <w:t>Unai:</w:t>
      </w:r>
    </w:p>
    <w:p w14:paraId="0D7242FD" w14:textId="77777777" w:rsidR="00367A61" w:rsidRPr="00C578B8" w:rsidRDefault="00367A61" w:rsidP="0045133A">
      <w:pPr>
        <w:numPr>
          <w:ilvl w:val="2"/>
          <w:numId w:val="37"/>
        </w:numPr>
      </w:pPr>
      <w:r w:rsidRPr="00C578B8">
        <w:t>Improve operating systems simulation’s synchronisation with “river crossing” synchronisation.</w:t>
      </w:r>
    </w:p>
    <w:p w14:paraId="73808B78" w14:textId="77777777" w:rsidR="00367A61" w:rsidRPr="00C578B8" w:rsidRDefault="00367A61" w:rsidP="0045133A">
      <w:pPr>
        <w:numPr>
          <w:ilvl w:val="1"/>
          <w:numId w:val="37"/>
        </w:numPr>
        <w:tabs>
          <w:tab w:val="num" w:pos="720"/>
        </w:tabs>
      </w:pPr>
      <w:r w:rsidRPr="00C578B8">
        <w:t>Xabat:</w:t>
      </w:r>
    </w:p>
    <w:p w14:paraId="25737734" w14:textId="77777777" w:rsidR="00367A61" w:rsidRPr="00C578B8" w:rsidRDefault="00367A61" w:rsidP="0045133A">
      <w:pPr>
        <w:numPr>
          <w:ilvl w:val="2"/>
          <w:numId w:val="37"/>
        </w:numPr>
      </w:pPr>
      <w:r w:rsidRPr="00C578B8">
        <w:t>Arrange the received data to display them correctly in the graphs.</w:t>
      </w:r>
    </w:p>
    <w:p w14:paraId="59B0BC10" w14:textId="77777777" w:rsidR="00367A61" w:rsidRPr="00C578B8" w:rsidRDefault="00367A61" w:rsidP="0045133A">
      <w:pPr>
        <w:numPr>
          <w:ilvl w:val="1"/>
          <w:numId w:val="37"/>
        </w:numPr>
        <w:tabs>
          <w:tab w:val="num" w:pos="720"/>
        </w:tabs>
      </w:pPr>
      <w:r w:rsidRPr="00C578B8">
        <w:t>Peru:</w:t>
      </w:r>
    </w:p>
    <w:p w14:paraId="6C2B982A" w14:textId="77777777" w:rsidR="00367A61" w:rsidRPr="00C578B8" w:rsidRDefault="00367A61" w:rsidP="0045133A">
      <w:pPr>
        <w:numPr>
          <w:ilvl w:val="2"/>
          <w:numId w:val="37"/>
        </w:numPr>
      </w:pPr>
      <w:r w:rsidRPr="00C578B8">
        <w:t>Finish the adaptation of the csv and create the definitive one.</w:t>
      </w:r>
    </w:p>
    <w:p w14:paraId="5F7961BE" w14:textId="77777777" w:rsidR="00367A61" w:rsidRPr="00C578B8" w:rsidRDefault="00367A61" w:rsidP="0045133A">
      <w:pPr>
        <w:numPr>
          <w:ilvl w:val="1"/>
          <w:numId w:val="37"/>
        </w:numPr>
        <w:tabs>
          <w:tab w:val="num" w:pos="720"/>
        </w:tabs>
      </w:pPr>
      <w:r w:rsidRPr="00C578B8">
        <w:t>Andoni:</w:t>
      </w:r>
    </w:p>
    <w:p w14:paraId="4EA791CF" w14:textId="0B5A78E0" w:rsidR="00367A61" w:rsidRPr="00C578B8" w:rsidRDefault="00367A61" w:rsidP="0045133A">
      <w:pPr>
        <w:numPr>
          <w:ilvl w:val="2"/>
          <w:numId w:val="37"/>
        </w:numPr>
      </w:pPr>
      <w:r w:rsidRPr="00C578B8">
        <w:t xml:space="preserve">Finish the LSTM </w:t>
      </w:r>
      <w:r w:rsidR="00F904A6" w:rsidRPr="00C578B8">
        <w:t>model.</w:t>
      </w:r>
    </w:p>
    <w:p w14:paraId="0D919F99" w14:textId="77777777" w:rsidR="00367A61" w:rsidRPr="00C578B8" w:rsidRDefault="00367A61" w:rsidP="0045133A">
      <w:pPr>
        <w:numPr>
          <w:ilvl w:val="1"/>
          <w:numId w:val="37"/>
        </w:numPr>
        <w:tabs>
          <w:tab w:val="num" w:pos="720"/>
        </w:tabs>
      </w:pPr>
      <w:r w:rsidRPr="00C578B8">
        <w:t>Julen:</w:t>
      </w:r>
    </w:p>
    <w:p w14:paraId="26A46B8D" w14:textId="77777777" w:rsidR="00367A61" w:rsidRPr="00C578B8" w:rsidRDefault="00367A61" w:rsidP="0045133A">
      <w:pPr>
        <w:numPr>
          <w:ilvl w:val="2"/>
          <w:numId w:val="37"/>
        </w:numPr>
      </w:pPr>
      <w:r w:rsidRPr="00C578B8">
        <w:t>Finish the adaptation of the csv and create the definitive one.</w:t>
      </w:r>
    </w:p>
    <w:p w14:paraId="0CBED831" w14:textId="77777777" w:rsidR="00367A61" w:rsidRPr="00C578B8" w:rsidRDefault="00367A61" w:rsidP="0045133A">
      <w:pPr>
        <w:numPr>
          <w:ilvl w:val="0"/>
          <w:numId w:val="37"/>
        </w:numPr>
      </w:pPr>
      <w:r w:rsidRPr="00C578B8">
        <w:t>What will I do today?</w:t>
      </w:r>
    </w:p>
    <w:p w14:paraId="10788CB9" w14:textId="77777777" w:rsidR="00367A61" w:rsidRPr="00C578B8" w:rsidRDefault="00367A61" w:rsidP="0045133A">
      <w:pPr>
        <w:numPr>
          <w:ilvl w:val="1"/>
          <w:numId w:val="37"/>
        </w:numPr>
        <w:tabs>
          <w:tab w:val="num" w:pos="720"/>
        </w:tabs>
      </w:pPr>
      <w:r w:rsidRPr="00C578B8">
        <w:t>Unai:</w:t>
      </w:r>
    </w:p>
    <w:p w14:paraId="7BBB3C2B" w14:textId="77777777" w:rsidR="00367A61" w:rsidRPr="00C578B8" w:rsidRDefault="00367A61" w:rsidP="0045133A">
      <w:pPr>
        <w:numPr>
          <w:ilvl w:val="2"/>
          <w:numId w:val="37"/>
        </w:numPr>
      </w:pPr>
      <w:r w:rsidRPr="00C578B8">
        <w:lastRenderedPageBreak/>
        <w:t>Finish the implementation of “river crossing” and start painting graphs in node-red.</w:t>
      </w:r>
    </w:p>
    <w:p w14:paraId="590028D8" w14:textId="77777777" w:rsidR="00367A61" w:rsidRPr="00C578B8" w:rsidRDefault="00367A61" w:rsidP="0045133A">
      <w:pPr>
        <w:numPr>
          <w:ilvl w:val="1"/>
          <w:numId w:val="37"/>
        </w:numPr>
        <w:tabs>
          <w:tab w:val="num" w:pos="720"/>
        </w:tabs>
      </w:pPr>
      <w:r w:rsidRPr="00C578B8">
        <w:t>Xabat:</w:t>
      </w:r>
    </w:p>
    <w:p w14:paraId="762BBD9B" w14:textId="77777777" w:rsidR="00367A61" w:rsidRPr="00C578B8" w:rsidRDefault="00367A61" w:rsidP="0045133A">
      <w:pPr>
        <w:numPr>
          <w:ilvl w:val="2"/>
          <w:numId w:val="37"/>
        </w:numPr>
      </w:pPr>
      <w:r w:rsidRPr="00C578B8">
        <w:t>Upload the made version of node-red to Google Cloud and start painting graphs.</w:t>
      </w:r>
    </w:p>
    <w:p w14:paraId="0715ED08" w14:textId="77777777" w:rsidR="00367A61" w:rsidRPr="00C578B8" w:rsidRDefault="00367A61" w:rsidP="0045133A">
      <w:pPr>
        <w:numPr>
          <w:ilvl w:val="1"/>
          <w:numId w:val="37"/>
        </w:numPr>
        <w:tabs>
          <w:tab w:val="num" w:pos="720"/>
        </w:tabs>
      </w:pPr>
      <w:r w:rsidRPr="00C578B8">
        <w:t>Peru:</w:t>
      </w:r>
    </w:p>
    <w:p w14:paraId="6F32F9FC" w14:textId="77777777" w:rsidR="00367A61" w:rsidRPr="00C578B8" w:rsidRDefault="00367A61" w:rsidP="0045133A">
      <w:pPr>
        <w:numPr>
          <w:ilvl w:val="2"/>
          <w:numId w:val="37"/>
        </w:numPr>
      </w:pPr>
      <w:r w:rsidRPr="00C578B8">
        <w:t>Find more data (social and political) and finish the last CSV.</w:t>
      </w:r>
    </w:p>
    <w:p w14:paraId="11AD2D97" w14:textId="77777777" w:rsidR="00367A61" w:rsidRPr="00C578B8" w:rsidRDefault="00367A61" w:rsidP="0045133A">
      <w:pPr>
        <w:numPr>
          <w:ilvl w:val="1"/>
          <w:numId w:val="37"/>
        </w:numPr>
        <w:tabs>
          <w:tab w:val="num" w:pos="720"/>
        </w:tabs>
      </w:pPr>
      <w:r w:rsidRPr="00C578B8">
        <w:t>Andoni:</w:t>
      </w:r>
    </w:p>
    <w:p w14:paraId="3BBAA2D8" w14:textId="77777777" w:rsidR="00367A61" w:rsidRPr="00C578B8" w:rsidRDefault="00367A61" w:rsidP="0045133A">
      <w:pPr>
        <w:numPr>
          <w:ilvl w:val="2"/>
          <w:numId w:val="37"/>
        </w:numPr>
      </w:pPr>
      <w:r w:rsidRPr="00C578B8">
        <w:t>Adapt the model to the new data.</w:t>
      </w:r>
    </w:p>
    <w:p w14:paraId="0205F9A9" w14:textId="77777777" w:rsidR="00367A61" w:rsidRPr="00C578B8" w:rsidRDefault="00367A61" w:rsidP="0045133A">
      <w:pPr>
        <w:numPr>
          <w:ilvl w:val="1"/>
          <w:numId w:val="37"/>
        </w:numPr>
        <w:tabs>
          <w:tab w:val="num" w:pos="720"/>
        </w:tabs>
      </w:pPr>
      <w:r w:rsidRPr="00C578B8">
        <w:t>Julen:</w:t>
      </w:r>
    </w:p>
    <w:p w14:paraId="3A477CEC" w14:textId="77777777" w:rsidR="00367A61" w:rsidRPr="00C578B8" w:rsidRDefault="00367A61" w:rsidP="0045133A">
      <w:pPr>
        <w:numPr>
          <w:ilvl w:val="2"/>
          <w:numId w:val="37"/>
        </w:numPr>
      </w:pPr>
      <w:r w:rsidRPr="00C578B8">
        <w:t>Find more data (social and political) and finish the last CSV.</w:t>
      </w:r>
    </w:p>
    <w:p w14:paraId="639029E0" w14:textId="77777777" w:rsidR="00367A61" w:rsidRPr="00C578B8" w:rsidRDefault="00367A61" w:rsidP="0045133A">
      <w:pPr>
        <w:numPr>
          <w:ilvl w:val="0"/>
          <w:numId w:val="37"/>
        </w:numPr>
      </w:pPr>
      <w:r w:rsidRPr="00C578B8">
        <w:t>What is in my way?</w:t>
      </w:r>
    </w:p>
    <w:p w14:paraId="2CA35370" w14:textId="77777777" w:rsidR="00367A61" w:rsidRPr="00C578B8" w:rsidRDefault="00367A61" w:rsidP="0045133A">
      <w:pPr>
        <w:numPr>
          <w:ilvl w:val="1"/>
          <w:numId w:val="37"/>
        </w:numPr>
      </w:pPr>
      <w:r w:rsidRPr="00C578B8">
        <w:t>Unai:</w:t>
      </w:r>
    </w:p>
    <w:p w14:paraId="10C4BA18" w14:textId="77777777" w:rsidR="00367A61" w:rsidRPr="00C578B8" w:rsidRDefault="00367A61" w:rsidP="0045133A">
      <w:pPr>
        <w:numPr>
          <w:ilvl w:val="2"/>
          <w:numId w:val="37"/>
        </w:numPr>
      </w:pPr>
      <w:r w:rsidRPr="00C578B8">
        <w:t>Problems implementing the new synchronisation technique with the previous version of the simulation.</w:t>
      </w:r>
    </w:p>
    <w:p w14:paraId="6623EC5B" w14:textId="77777777" w:rsidR="00367A61" w:rsidRPr="00C578B8" w:rsidRDefault="00367A61" w:rsidP="0045133A">
      <w:pPr>
        <w:numPr>
          <w:ilvl w:val="1"/>
          <w:numId w:val="37"/>
        </w:numPr>
      </w:pPr>
      <w:r w:rsidRPr="00C578B8">
        <w:t>Xabat:</w:t>
      </w:r>
    </w:p>
    <w:p w14:paraId="0B2F3D66" w14:textId="603BF7C2" w:rsidR="00367A61" w:rsidRPr="00C578B8" w:rsidRDefault="00367A61" w:rsidP="0045133A">
      <w:pPr>
        <w:numPr>
          <w:ilvl w:val="2"/>
          <w:numId w:val="37"/>
        </w:numPr>
      </w:pPr>
      <w:r w:rsidRPr="00C578B8">
        <w:t xml:space="preserve">Nothing to </w:t>
      </w:r>
      <w:r w:rsidR="00F904A6" w:rsidRPr="00C578B8">
        <w:t>comment.</w:t>
      </w:r>
    </w:p>
    <w:p w14:paraId="2E531978" w14:textId="77777777" w:rsidR="00367A61" w:rsidRPr="00C578B8" w:rsidRDefault="00367A61" w:rsidP="0045133A">
      <w:pPr>
        <w:numPr>
          <w:ilvl w:val="1"/>
          <w:numId w:val="37"/>
        </w:numPr>
      </w:pPr>
      <w:r w:rsidRPr="00C578B8">
        <w:t>Peru:</w:t>
      </w:r>
    </w:p>
    <w:p w14:paraId="4504D8E6" w14:textId="77777777" w:rsidR="00367A61" w:rsidRPr="00C578B8" w:rsidRDefault="00367A61" w:rsidP="0045133A">
      <w:pPr>
        <w:numPr>
          <w:ilvl w:val="2"/>
          <w:numId w:val="37"/>
        </w:numPr>
      </w:pPr>
      <w:r w:rsidRPr="00C578B8">
        <w:t>Nothing to comment.</w:t>
      </w:r>
    </w:p>
    <w:p w14:paraId="6601D442" w14:textId="77777777" w:rsidR="00367A61" w:rsidRPr="00C578B8" w:rsidRDefault="00367A61" w:rsidP="0045133A">
      <w:pPr>
        <w:numPr>
          <w:ilvl w:val="1"/>
          <w:numId w:val="37"/>
        </w:numPr>
      </w:pPr>
      <w:r w:rsidRPr="00C578B8">
        <w:t>Andoni:</w:t>
      </w:r>
    </w:p>
    <w:p w14:paraId="6F38C69C" w14:textId="77777777" w:rsidR="00367A61" w:rsidRPr="00C578B8" w:rsidRDefault="00367A61" w:rsidP="0045133A">
      <w:pPr>
        <w:numPr>
          <w:ilvl w:val="2"/>
          <w:numId w:val="37"/>
        </w:numPr>
      </w:pPr>
      <w:r w:rsidRPr="00C578B8">
        <w:t>The prediction is too accurate to be well done.</w:t>
      </w:r>
    </w:p>
    <w:p w14:paraId="70283851" w14:textId="77777777" w:rsidR="00367A61" w:rsidRPr="00C578B8" w:rsidRDefault="00367A61" w:rsidP="0045133A">
      <w:pPr>
        <w:numPr>
          <w:ilvl w:val="1"/>
          <w:numId w:val="37"/>
        </w:numPr>
      </w:pPr>
      <w:r w:rsidRPr="00C578B8">
        <w:t>Julen:</w:t>
      </w:r>
    </w:p>
    <w:p w14:paraId="5205801F" w14:textId="77777777" w:rsidR="00367A61" w:rsidRPr="00C578B8" w:rsidRDefault="00367A61" w:rsidP="0045133A">
      <w:pPr>
        <w:numPr>
          <w:ilvl w:val="2"/>
          <w:numId w:val="37"/>
        </w:numPr>
      </w:pPr>
      <w:r w:rsidRPr="00C578B8">
        <w:t>Nothing to comment.</w:t>
      </w:r>
    </w:p>
    <w:p w14:paraId="3811197A" w14:textId="77777777" w:rsidR="00367A61" w:rsidRPr="00C578B8" w:rsidRDefault="00367A61" w:rsidP="00367A61">
      <w:r w:rsidRPr="00C578B8">
        <w:rPr>
          <w:b/>
          <w:bCs/>
        </w:rPr>
        <w:t>Open Discussion:</w:t>
      </w:r>
    </w:p>
    <w:p w14:paraId="292EB37D" w14:textId="60B19DDA" w:rsidR="00367A61" w:rsidRPr="00C578B8" w:rsidRDefault="00367A61" w:rsidP="00367A61">
      <w:r w:rsidRPr="00C578B8">
        <w:t>In today's meeting at Mondragon University, the team highlighted significant strides: Unai, Xabat, Peru, Andoni, and Julen shared accomplishments from the previous day and set clear goals for today. While Unai grapples with challenges in the new synchronisation technique and Andoni raises concerns about the model's prediction accuracy, the team maintains a steadfast focus on their tasks. The open communication and dedication reflected in the absence of reported obstacles by other members suggest promising progress towards the day's set objectives.</w:t>
      </w:r>
    </w:p>
    <w:p w14:paraId="6A53625E" w14:textId="27F0580A" w:rsidR="00367A61" w:rsidRPr="00C578B8" w:rsidRDefault="00367A61" w:rsidP="00367A61">
      <w:pPr>
        <w:pStyle w:val="Ttulo2"/>
      </w:pPr>
      <w:bookmarkStart w:id="30" w:name="_Toc156892370"/>
      <w:r w:rsidRPr="00C578B8">
        <w:t>Daily meeting (10/01/2024)</w:t>
      </w:r>
      <w:bookmarkEnd w:id="30"/>
    </w:p>
    <w:p w14:paraId="52E8E021" w14:textId="77777777" w:rsidR="00367A61" w:rsidRPr="00C578B8" w:rsidRDefault="00367A61" w:rsidP="00367A61">
      <w:r w:rsidRPr="00C578B8">
        <w:rPr>
          <w:b/>
          <w:bCs/>
        </w:rPr>
        <w:t>Date</w:t>
      </w:r>
      <w:r w:rsidRPr="00C578B8">
        <w:t>:10-01-2024</w:t>
      </w:r>
    </w:p>
    <w:p w14:paraId="4AEB2409" w14:textId="77777777" w:rsidR="00367A61" w:rsidRPr="00C578B8" w:rsidRDefault="00367A61" w:rsidP="00367A61">
      <w:r w:rsidRPr="00C578B8">
        <w:rPr>
          <w:b/>
          <w:bCs/>
        </w:rPr>
        <w:t>Time</w:t>
      </w:r>
      <w:r w:rsidRPr="00C578B8">
        <w:t>: From 8:30 to 9:00</w:t>
      </w:r>
    </w:p>
    <w:p w14:paraId="39D24323" w14:textId="77777777" w:rsidR="00367A61" w:rsidRPr="00C578B8" w:rsidRDefault="00367A61" w:rsidP="00367A61">
      <w:r w:rsidRPr="00C578B8">
        <w:rPr>
          <w:b/>
          <w:bCs/>
        </w:rPr>
        <w:t>Location</w:t>
      </w:r>
      <w:r w:rsidRPr="00C578B8">
        <w:t>: Mondragon University 11310</w:t>
      </w:r>
    </w:p>
    <w:p w14:paraId="526675B2" w14:textId="77777777" w:rsidR="00367A61" w:rsidRPr="00C578B8" w:rsidRDefault="00367A61" w:rsidP="00367A61">
      <w:r w:rsidRPr="00C578B8">
        <w:rPr>
          <w:b/>
          <w:bCs/>
        </w:rPr>
        <w:lastRenderedPageBreak/>
        <w:t>Attendees</w:t>
      </w:r>
      <w:r w:rsidRPr="00C578B8">
        <w:t>:</w:t>
      </w:r>
    </w:p>
    <w:p w14:paraId="3FBE21A7" w14:textId="77777777" w:rsidR="00367A61" w:rsidRPr="00C578B8" w:rsidRDefault="00367A61" w:rsidP="0045133A">
      <w:pPr>
        <w:numPr>
          <w:ilvl w:val="0"/>
          <w:numId w:val="38"/>
        </w:numPr>
      </w:pPr>
      <w:r w:rsidRPr="00C578B8">
        <w:t>Service Delivery Manager: Unai</w:t>
      </w:r>
    </w:p>
    <w:p w14:paraId="7C1DE466" w14:textId="77777777" w:rsidR="00367A61" w:rsidRPr="00C578B8" w:rsidRDefault="00367A61" w:rsidP="0045133A">
      <w:pPr>
        <w:numPr>
          <w:ilvl w:val="0"/>
          <w:numId w:val="38"/>
        </w:numPr>
      </w:pPr>
      <w:r w:rsidRPr="00C578B8">
        <w:t>Service Request Manager: Peru</w:t>
      </w:r>
    </w:p>
    <w:p w14:paraId="21D00A01" w14:textId="77777777" w:rsidR="00367A61" w:rsidRPr="00C578B8" w:rsidRDefault="00367A61" w:rsidP="0045133A">
      <w:pPr>
        <w:numPr>
          <w:ilvl w:val="0"/>
          <w:numId w:val="38"/>
        </w:numPr>
      </w:pPr>
      <w:r w:rsidRPr="00C578B8">
        <w:t>Team: Xabat, Andoni and Julen</w:t>
      </w:r>
    </w:p>
    <w:p w14:paraId="451C8009" w14:textId="77777777" w:rsidR="00367A61" w:rsidRPr="00C578B8" w:rsidRDefault="00367A61" w:rsidP="00367A61">
      <w:r w:rsidRPr="00C578B8">
        <w:rPr>
          <w:b/>
          <w:bCs/>
        </w:rPr>
        <w:t>Agenda</w:t>
      </w:r>
      <w:r w:rsidRPr="00C578B8">
        <w:t>:</w:t>
      </w:r>
    </w:p>
    <w:p w14:paraId="7168B188" w14:textId="7168F38A" w:rsidR="00367A61" w:rsidRPr="00C578B8" w:rsidRDefault="00367A61" w:rsidP="0045133A">
      <w:pPr>
        <w:numPr>
          <w:ilvl w:val="0"/>
          <w:numId w:val="38"/>
        </w:numPr>
      </w:pPr>
      <w:r w:rsidRPr="00C578B8">
        <w:t>Coordination and planning for the day ahead.</w:t>
      </w:r>
    </w:p>
    <w:p w14:paraId="586FAD8F" w14:textId="77777777" w:rsidR="00367A61" w:rsidRPr="00C578B8" w:rsidRDefault="00367A61" w:rsidP="00367A61">
      <w:r w:rsidRPr="00C578B8">
        <w:rPr>
          <w:b/>
          <w:bCs/>
        </w:rPr>
        <w:t>Daily Minutes:</w:t>
      </w:r>
    </w:p>
    <w:p w14:paraId="4F622A3B" w14:textId="77777777" w:rsidR="00367A61" w:rsidRPr="00C578B8" w:rsidRDefault="00367A61" w:rsidP="0045133A">
      <w:pPr>
        <w:numPr>
          <w:ilvl w:val="0"/>
          <w:numId w:val="39"/>
        </w:numPr>
      </w:pPr>
      <w:r w:rsidRPr="00C578B8">
        <w:t>What did I do yesterday?</w:t>
      </w:r>
    </w:p>
    <w:p w14:paraId="03FAE6C3" w14:textId="77777777" w:rsidR="00367A61" w:rsidRPr="00C578B8" w:rsidRDefault="00367A61" w:rsidP="0045133A">
      <w:pPr>
        <w:numPr>
          <w:ilvl w:val="1"/>
          <w:numId w:val="39"/>
        </w:numPr>
        <w:tabs>
          <w:tab w:val="num" w:pos="720"/>
        </w:tabs>
      </w:pPr>
      <w:r w:rsidRPr="00C578B8">
        <w:t>Unai:</w:t>
      </w:r>
    </w:p>
    <w:p w14:paraId="4B738BB3" w14:textId="77777777" w:rsidR="00367A61" w:rsidRPr="00C578B8" w:rsidRDefault="00367A61" w:rsidP="0045133A">
      <w:pPr>
        <w:numPr>
          <w:ilvl w:val="2"/>
          <w:numId w:val="39"/>
        </w:numPr>
      </w:pPr>
      <w:r w:rsidRPr="00C578B8">
        <w:t>Finish the implementation of “river crossing” and start painting graphs in node-red.</w:t>
      </w:r>
    </w:p>
    <w:p w14:paraId="2AC32918" w14:textId="77777777" w:rsidR="00367A61" w:rsidRPr="00C578B8" w:rsidRDefault="00367A61" w:rsidP="0045133A">
      <w:pPr>
        <w:numPr>
          <w:ilvl w:val="1"/>
          <w:numId w:val="39"/>
        </w:numPr>
        <w:tabs>
          <w:tab w:val="num" w:pos="720"/>
        </w:tabs>
      </w:pPr>
      <w:r w:rsidRPr="00C578B8">
        <w:t>Xabat:</w:t>
      </w:r>
    </w:p>
    <w:p w14:paraId="1C0C5A1C" w14:textId="77777777" w:rsidR="00367A61" w:rsidRPr="00C578B8" w:rsidRDefault="00367A61" w:rsidP="0045133A">
      <w:pPr>
        <w:numPr>
          <w:ilvl w:val="2"/>
          <w:numId w:val="39"/>
        </w:numPr>
      </w:pPr>
      <w:r w:rsidRPr="00C578B8">
        <w:t>Upload the made version of node-red to Google Cloud and start painting graphs.</w:t>
      </w:r>
    </w:p>
    <w:p w14:paraId="20E9963A" w14:textId="77777777" w:rsidR="00367A61" w:rsidRPr="00C578B8" w:rsidRDefault="00367A61" w:rsidP="0045133A">
      <w:pPr>
        <w:numPr>
          <w:ilvl w:val="1"/>
          <w:numId w:val="39"/>
        </w:numPr>
        <w:tabs>
          <w:tab w:val="num" w:pos="720"/>
        </w:tabs>
      </w:pPr>
      <w:r w:rsidRPr="00C578B8">
        <w:t>Peru:</w:t>
      </w:r>
    </w:p>
    <w:p w14:paraId="3C34EF6F" w14:textId="77777777" w:rsidR="00367A61" w:rsidRPr="00C578B8" w:rsidRDefault="00367A61" w:rsidP="0045133A">
      <w:pPr>
        <w:numPr>
          <w:ilvl w:val="2"/>
          <w:numId w:val="39"/>
        </w:numPr>
      </w:pPr>
      <w:r w:rsidRPr="00C578B8">
        <w:t>Find more data (social and political) and finish the last CSV. Start the web scraping for getting real time data.</w:t>
      </w:r>
    </w:p>
    <w:p w14:paraId="55D25049" w14:textId="77777777" w:rsidR="00367A61" w:rsidRPr="00C578B8" w:rsidRDefault="00367A61" w:rsidP="0045133A">
      <w:pPr>
        <w:numPr>
          <w:ilvl w:val="1"/>
          <w:numId w:val="39"/>
        </w:numPr>
        <w:tabs>
          <w:tab w:val="num" w:pos="720"/>
        </w:tabs>
      </w:pPr>
      <w:r w:rsidRPr="00C578B8">
        <w:t>Andoni:</w:t>
      </w:r>
    </w:p>
    <w:p w14:paraId="005EEDFE" w14:textId="77777777" w:rsidR="00367A61" w:rsidRPr="00C578B8" w:rsidRDefault="00367A61" w:rsidP="0045133A">
      <w:pPr>
        <w:numPr>
          <w:ilvl w:val="2"/>
          <w:numId w:val="39"/>
        </w:numPr>
      </w:pPr>
      <w:r w:rsidRPr="00C578B8">
        <w:t>Adapt the model to the new data.</w:t>
      </w:r>
    </w:p>
    <w:p w14:paraId="54DCEB36" w14:textId="77777777" w:rsidR="00367A61" w:rsidRPr="00C578B8" w:rsidRDefault="00367A61" w:rsidP="0045133A">
      <w:pPr>
        <w:numPr>
          <w:ilvl w:val="1"/>
          <w:numId w:val="39"/>
        </w:numPr>
        <w:tabs>
          <w:tab w:val="num" w:pos="720"/>
        </w:tabs>
      </w:pPr>
      <w:r w:rsidRPr="00C578B8">
        <w:t>Julen:</w:t>
      </w:r>
    </w:p>
    <w:p w14:paraId="3A384A77" w14:textId="77777777" w:rsidR="00367A61" w:rsidRPr="00C578B8" w:rsidRDefault="00367A61" w:rsidP="0045133A">
      <w:pPr>
        <w:numPr>
          <w:ilvl w:val="2"/>
          <w:numId w:val="39"/>
        </w:numPr>
      </w:pPr>
      <w:r w:rsidRPr="00C578B8">
        <w:t>Find more data (social and political) and finish the last CSV. Start the web scraping for getting real time data.</w:t>
      </w:r>
    </w:p>
    <w:p w14:paraId="1C8D82E9" w14:textId="77777777" w:rsidR="00367A61" w:rsidRPr="00C578B8" w:rsidRDefault="00367A61" w:rsidP="0045133A">
      <w:pPr>
        <w:numPr>
          <w:ilvl w:val="0"/>
          <w:numId w:val="39"/>
        </w:numPr>
      </w:pPr>
      <w:r w:rsidRPr="00C578B8">
        <w:t>What will I do today?</w:t>
      </w:r>
    </w:p>
    <w:p w14:paraId="7BE3E9A6" w14:textId="77777777" w:rsidR="00367A61" w:rsidRPr="00C578B8" w:rsidRDefault="00367A61" w:rsidP="0045133A">
      <w:pPr>
        <w:numPr>
          <w:ilvl w:val="1"/>
          <w:numId w:val="39"/>
        </w:numPr>
        <w:tabs>
          <w:tab w:val="num" w:pos="720"/>
        </w:tabs>
      </w:pPr>
      <w:r w:rsidRPr="00C578B8">
        <w:t>Unai:</w:t>
      </w:r>
    </w:p>
    <w:p w14:paraId="718790AB" w14:textId="77777777" w:rsidR="00367A61" w:rsidRPr="00C578B8" w:rsidRDefault="00367A61" w:rsidP="0045133A">
      <w:pPr>
        <w:numPr>
          <w:ilvl w:val="2"/>
          <w:numId w:val="39"/>
        </w:numPr>
      </w:pPr>
      <w:r w:rsidRPr="00C578B8">
        <w:t>Fix the operating system simulation and start implementing it on the web.</w:t>
      </w:r>
    </w:p>
    <w:p w14:paraId="78C5EAA0" w14:textId="77777777" w:rsidR="00367A61" w:rsidRPr="00C578B8" w:rsidRDefault="00367A61" w:rsidP="0045133A">
      <w:pPr>
        <w:numPr>
          <w:ilvl w:val="1"/>
          <w:numId w:val="39"/>
        </w:numPr>
        <w:tabs>
          <w:tab w:val="num" w:pos="720"/>
        </w:tabs>
      </w:pPr>
      <w:r w:rsidRPr="00C578B8">
        <w:t>Xabat:</w:t>
      </w:r>
    </w:p>
    <w:p w14:paraId="5BC6FBBA" w14:textId="77777777" w:rsidR="00367A61" w:rsidRPr="00C578B8" w:rsidRDefault="00367A61" w:rsidP="0045133A">
      <w:pPr>
        <w:numPr>
          <w:ilvl w:val="2"/>
          <w:numId w:val="39"/>
        </w:numPr>
      </w:pPr>
      <w:r w:rsidRPr="00C578B8">
        <w:t>Try to implement email sending in the cloud.</w:t>
      </w:r>
    </w:p>
    <w:p w14:paraId="7BB3F54B" w14:textId="77777777" w:rsidR="00367A61" w:rsidRPr="00C578B8" w:rsidRDefault="00367A61" w:rsidP="0045133A">
      <w:pPr>
        <w:numPr>
          <w:ilvl w:val="1"/>
          <w:numId w:val="39"/>
        </w:numPr>
        <w:tabs>
          <w:tab w:val="num" w:pos="720"/>
        </w:tabs>
      </w:pPr>
      <w:r w:rsidRPr="00C578B8">
        <w:t>Peru:</w:t>
      </w:r>
    </w:p>
    <w:p w14:paraId="41D63F93" w14:textId="7DE1F8A1" w:rsidR="00367A61" w:rsidRPr="00C578B8" w:rsidRDefault="00367A61" w:rsidP="0045133A">
      <w:pPr>
        <w:numPr>
          <w:ilvl w:val="2"/>
          <w:numId w:val="39"/>
        </w:numPr>
      </w:pPr>
      <w:r w:rsidRPr="00C578B8">
        <w:t xml:space="preserve">Finish the web scraping part and start implementing this in the </w:t>
      </w:r>
      <w:r w:rsidR="00F904A6" w:rsidRPr="00C578B8">
        <w:t>project.</w:t>
      </w:r>
    </w:p>
    <w:p w14:paraId="5351B1A9" w14:textId="77777777" w:rsidR="00367A61" w:rsidRPr="00C578B8" w:rsidRDefault="00367A61" w:rsidP="0045133A">
      <w:pPr>
        <w:numPr>
          <w:ilvl w:val="1"/>
          <w:numId w:val="39"/>
        </w:numPr>
        <w:tabs>
          <w:tab w:val="num" w:pos="720"/>
        </w:tabs>
      </w:pPr>
      <w:r w:rsidRPr="00C578B8">
        <w:t>Andoni:</w:t>
      </w:r>
    </w:p>
    <w:p w14:paraId="00197046" w14:textId="50F89297" w:rsidR="00367A61" w:rsidRPr="00C578B8" w:rsidRDefault="00367A61" w:rsidP="0045133A">
      <w:pPr>
        <w:numPr>
          <w:ilvl w:val="2"/>
          <w:numId w:val="39"/>
        </w:numPr>
      </w:pPr>
      <w:r w:rsidRPr="00C578B8">
        <w:t xml:space="preserve">Adapt the model to the final complete dataset and try to run </w:t>
      </w:r>
      <w:r w:rsidR="00F904A6" w:rsidRPr="00C578B8">
        <w:t>it.</w:t>
      </w:r>
    </w:p>
    <w:p w14:paraId="6AF4D2AB" w14:textId="77777777" w:rsidR="00367A61" w:rsidRPr="00C578B8" w:rsidRDefault="00367A61" w:rsidP="0045133A">
      <w:pPr>
        <w:numPr>
          <w:ilvl w:val="1"/>
          <w:numId w:val="39"/>
        </w:numPr>
        <w:tabs>
          <w:tab w:val="num" w:pos="720"/>
        </w:tabs>
      </w:pPr>
      <w:r w:rsidRPr="00C578B8">
        <w:t>Julen:</w:t>
      </w:r>
    </w:p>
    <w:p w14:paraId="4D42CE87" w14:textId="7B63B221" w:rsidR="00367A61" w:rsidRPr="00C578B8" w:rsidRDefault="00367A61" w:rsidP="0045133A">
      <w:pPr>
        <w:numPr>
          <w:ilvl w:val="2"/>
          <w:numId w:val="39"/>
        </w:numPr>
      </w:pPr>
      <w:r w:rsidRPr="00C578B8">
        <w:t xml:space="preserve">Finish the web scraping part and start implementing this in the </w:t>
      </w:r>
      <w:r w:rsidR="00F904A6" w:rsidRPr="00C578B8">
        <w:t>project.</w:t>
      </w:r>
    </w:p>
    <w:p w14:paraId="16F9E198" w14:textId="77777777" w:rsidR="00367A61" w:rsidRPr="00C578B8" w:rsidRDefault="00367A61" w:rsidP="0045133A">
      <w:pPr>
        <w:numPr>
          <w:ilvl w:val="0"/>
          <w:numId w:val="39"/>
        </w:numPr>
      </w:pPr>
      <w:r w:rsidRPr="00C578B8">
        <w:lastRenderedPageBreak/>
        <w:t>What is in my way?</w:t>
      </w:r>
    </w:p>
    <w:p w14:paraId="0B5041D0" w14:textId="77777777" w:rsidR="00367A61" w:rsidRPr="00C578B8" w:rsidRDefault="00367A61" w:rsidP="0045133A">
      <w:pPr>
        <w:numPr>
          <w:ilvl w:val="1"/>
          <w:numId w:val="39"/>
        </w:numPr>
      </w:pPr>
      <w:r w:rsidRPr="00C578B8">
        <w:t>Unai:</w:t>
      </w:r>
    </w:p>
    <w:p w14:paraId="20F987E1" w14:textId="046A5112" w:rsidR="00367A61" w:rsidRPr="00C578B8" w:rsidRDefault="00367A61" w:rsidP="0045133A">
      <w:pPr>
        <w:numPr>
          <w:ilvl w:val="2"/>
          <w:numId w:val="39"/>
        </w:numPr>
      </w:pPr>
      <w:r w:rsidRPr="00C578B8">
        <w:t>Problems implementing the new synchronization technique with the previous version of the simulation.</w:t>
      </w:r>
    </w:p>
    <w:p w14:paraId="1FDE88E0" w14:textId="77777777" w:rsidR="00367A61" w:rsidRPr="00C578B8" w:rsidRDefault="00367A61" w:rsidP="0045133A">
      <w:pPr>
        <w:numPr>
          <w:ilvl w:val="1"/>
          <w:numId w:val="39"/>
        </w:numPr>
      </w:pPr>
      <w:r w:rsidRPr="00C578B8">
        <w:t>Xabat:</w:t>
      </w:r>
    </w:p>
    <w:p w14:paraId="3735AD73" w14:textId="77777777" w:rsidR="00367A61" w:rsidRPr="00C578B8" w:rsidRDefault="00367A61" w:rsidP="0045133A">
      <w:pPr>
        <w:numPr>
          <w:ilvl w:val="2"/>
          <w:numId w:val="39"/>
        </w:numPr>
      </w:pPr>
      <w:r w:rsidRPr="00C578B8">
        <w:t>Locally works but once in the cloud no</w:t>
      </w:r>
    </w:p>
    <w:p w14:paraId="214BF7D6" w14:textId="77777777" w:rsidR="00367A61" w:rsidRPr="00C578B8" w:rsidRDefault="00367A61" w:rsidP="0045133A">
      <w:pPr>
        <w:numPr>
          <w:ilvl w:val="1"/>
          <w:numId w:val="39"/>
        </w:numPr>
      </w:pPr>
      <w:r w:rsidRPr="00C578B8">
        <w:t>Peru:</w:t>
      </w:r>
    </w:p>
    <w:p w14:paraId="7A6F8529" w14:textId="5556A83E" w:rsidR="00367A61" w:rsidRPr="00C578B8" w:rsidRDefault="00367A61" w:rsidP="0045133A">
      <w:pPr>
        <w:numPr>
          <w:ilvl w:val="2"/>
          <w:numId w:val="39"/>
        </w:numPr>
      </w:pPr>
      <w:r w:rsidRPr="00C578B8">
        <w:t xml:space="preserve">Search reliable and free real time data on the </w:t>
      </w:r>
      <w:r w:rsidR="00F904A6" w:rsidRPr="00C578B8">
        <w:t>internet.</w:t>
      </w:r>
    </w:p>
    <w:p w14:paraId="23546D7B" w14:textId="77777777" w:rsidR="00367A61" w:rsidRPr="00C578B8" w:rsidRDefault="00367A61" w:rsidP="0045133A">
      <w:pPr>
        <w:numPr>
          <w:ilvl w:val="1"/>
          <w:numId w:val="39"/>
        </w:numPr>
      </w:pPr>
      <w:r w:rsidRPr="00C578B8">
        <w:t>Andoni:</w:t>
      </w:r>
    </w:p>
    <w:p w14:paraId="78F8DDA0" w14:textId="20767359" w:rsidR="00367A61" w:rsidRPr="00C578B8" w:rsidRDefault="00367A61" w:rsidP="0045133A">
      <w:pPr>
        <w:numPr>
          <w:ilvl w:val="2"/>
          <w:numId w:val="39"/>
        </w:numPr>
      </w:pPr>
      <w:r w:rsidRPr="00C578B8">
        <w:t xml:space="preserve">Nothing to </w:t>
      </w:r>
      <w:r w:rsidR="00F904A6" w:rsidRPr="00C578B8">
        <w:t>comment.</w:t>
      </w:r>
    </w:p>
    <w:p w14:paraId="7E5B2A13" w14:textId="77777777" w:rsidR="00367A61" w:rsidRPr="00C578B8" w:rsidRDefault="00367A61" w:rsidP="0045133A">
      <w:pPr>
        <w:numPr>
          <w:ilvl w:val="1"/>
          <w:numId w:val="39"/>
        </w:numPr>
      </w:pPr>
      <w:r w:rsidRPr="00C578B8">
        <w:t>Julen:</w:t>
      </w:r>
    </w:p>
    <w:p w14:paraId="0A6A0AEC" w14:textId="0A64392C" w:rsidR="00367A61" w:rsidRPr="00C578B8" w:rsidRDefault="00367A61" w:rsidP="0045133A">
      <w:pPr>
        <w:numPr>
          <w:ilvl w:val="2"/>
          <w:numId w:val="39"/>
        </w:numPr>
      </w:pPr>
      <w:r w:rsidRPr="00C578B8">
        <w:t>Search reliable and free real time data on the internet.</w:t>
      </w:r>
    </w:p>
    <w:p w14:paraId="2131C87E" w14:textId="77777777" w:rsidR="00367A61" w:rsidRPr="00C578B8" w:rsidRDefault="00367A61" w:rsidP="00367A61">
      <w:r w:rsidRPr="00C578B8">
        <w:rPr>
          <w:b/>
          <w:bCs/>
        </w:rPr>
        <w:t>Open Discussion:</w:t>
      </w:r>
    </w:p>
    <w:p w14:paraId="0DE54B90" w14:textId="73D332F5" w:rsidR="00367A61" w:rsidRPr="00C578B8" w:rsidRDefault="00367A61" w:rsidP="00367A61">
      <w:r w:rsidRPr="00C578B8">
        <w:t>In today's meeting at Mondragon University, the team highlighted significant strides: Unai, Xabat, Peru, Andoni, and Julen shared accomplishments from the previous day and set clear goals for today. While Unai grapples with challenges in the new synchronization technique and Peru and Julen raise concerns about the reliability of the real time data of the scraping, the team maintains a steadfast focus on their tasks. The open communication and dedication reflected in the absence of reported obstacles by other members suggest promising progress towards the day's set objectives.</w:t>
      </w:r>
    </w:p>
    <w:p w14:paraId="4A6E2D95" w14:textId="5EBFB4AB" w:rsidR="00367A61" w:rsidRPr="00C578B8" w:rsidRDefault="00367A61" w:rsidP="00367A61">
      <w:pPr>
        <w:pStyle w:val="Ttulo2"/>
      </w:pPr>
      <w:bookmarkStart w:id="31" w:name="_Toc156892371"/>
      <w:r w:rsidRPr="00C578B8">
        <w:t>Daily meetin</w:t>
      </w:r>
      <w:r w:rsidR="00C16E8B" w:rsidRPr="00C578B8">
        <w:t>g</w:t>
      </w:r>
      <w:r w:rsidRPr="00C578B8">
        <w:t xml:space="preserve"> (11/01/2024)</w:t>
      </w:r>
      <w:bookmarkEnd w:id="31"/>
    </w:p>
    <w:p w14:paraId="3F2B75AD" w14:textId="77777777" w:rsidR="00367A61" w:rsidRPr="00C578B8" w:rsidRDefault="00367A61" w:rsidP="00367A61">
      <w:r w:rsidRPr="00C578B8">
        <w:rPr>
          <w:b/>
          <w:bCs/>
        </w:rPr>
        <w:t>Date</w:t>
      </w:r>
      <w:r w:rsidRPr="00C578B8">
        <w:t>: 11-01-2024</w:t>
      </w:r>
    </w:p>
    <w:p w14:paraId="014E48D1" w14:textId="77777777" w:rsidR="00367A61" w:rsidRPr="00C578B8" w:rsidRDefault="00367A61" w:rsidP="00367A61">
      <w:r w:rsidRPr="00C578B8">
        <w:rPr>
          <w:b/>
          <w:bCs/>
        </w:rPr>
        <w:t>Time</w:t>
      </w:r>
      <w:r w:rsidRPr="00C578B8">
        <w:t>: From 8:00 am to 9:00 am</w:t>
      </w:r>
    </w:p>
    <w:p w14:paraId="334C1AAC" w14:textId="77777777" w:rsidR="00367A61" w:rsidRPr="00C578B8" w:rsidRDefault="00367A61" w:rsidP="00367A61">
      <w:r w:rsidRPr="00C578B8">
        <w:rPr>
          <w:b/>
          <w:bCs/>
        </w:rPr>
        <w:t>Location</w:t>
      </w:r>
      <w:r w:rsidRPr="00C578B8">
        <w:t>: Mondragon University 11310 </w:t>
      </w:r>
    </w:p>
    <w:p w14:paraId="09A7FA6D" w14:textId="77777777" w:rsidR="00367A61" w:rsidRPr="00C578B8" w:rsidRDefault="00367A61" w:rsidP="00367A61">
      <w:r w:rsidRPr="00C578B8">
        <w:rPr>
          <w:b/>
          <w:bCs/>
        </w:rPr>
        <w:t>Attendees</w:t>
      </w:r>
      <w:r w:rsidRPr="00C578B8">
        <w:t>:</w:t>
      </w:r>
    </w:p>
    <w:p w14:paraId="0C3EE096" w14:textId="77777777" w:rsidR="00367A61" w:rsidRPr="00C578B8" w:rsidRDefault="00367A61" w:rsidP="0045133A">
      <w:pPr>
        <w:numPr>
          <w:ilvl w:val="0"/>
          <w:numId w:val="40"/>
        </w:numPr>
      </w:pPr>
      <w:r w:rsidRPr="00C578B8">
        <w:t>Service Delivery Manager: Unai</w:t>
      </w:r>
    </w:p>
    <w:p w14:paraId="633A8011" w14:textId="77777777" w:rsidR="00367A61" w:rsidRPr="00C578B8" w:rsidRDefault="00367A61" w:rsidP="0045133A">
      <w:pPr>
        <w:numPr>
          <w:ilvl w:val="0"/>
          <w:numId w:val="40"/>
        </w:numPr>
      </w:pPr>
      <w:r w:rsidRPr="00C578B8">
        <w:t>Service Request Manager: Peru</w:t>
      </w:r>
    </w:p>
    <w:p w14:paraId="564FFCC1" w14:textId="77777777" w:rsidR="00367A61" w:rsidRPr="00C578B8" w:rsidRDefault="00367A61" w:rsidP="0045133A">
      <w:pPr>
        <w:numPr>
          <w:ilvl w:val="0"/>
          <w:numId w:val="40"/>
        </w:numPr>
      </w:pPr>
      <w:r w:rsidRPr="00C578B8">
        <w:t>Team: Xabat, Andoni and Julen</w:t>
      </w:r>
    </w:p>
    <w:p w14:paraId="55A061E9" w14:textId="77777777" w:rsidR="00367A61" w:rsidRPr="00C578B8" w:rsidRDefault="00367A61" w:rsidP="00367A61">
      <w:r w:rsidRPr="00C578B8">
        <w:rPr>
          <w:b/>
          <w:bCs/>
        </w:rPr>
        <w:t>Agenda</w:t>
      </w:r>
      <w:r w:rsidRPr="00C578B8">
        <w:t>:</w:t>
      </w:r>
    </w:p>
    <w:p w14:paraId="04D913C5" w14:textId="77777777" w:rsidR="00367A61" w:rsidRPr="00C578B8" w:rsidRDefault="00367A61" w:rsidP="0045133A">
      <w:pPr>
        <w:numPr>
          <w:ilvl w:val="0"/>
          <w:numId w:val="41"/>
        </w:numPr>
      </w:pPr>
      <w:r w:rsidRPr="00C578B8">
        <w:t>Coordination and planning for the day ahead.</w:t>
      </w:r>
    </w:p>
    <w:p w14:paraId="16D8242B" w14:textId="77777777" w:rsidR="00367A61" w:rsidRPr="00C578B8" w:rsidRDefault="00367A61" w:rsidP="00367A61">
      <w:r w:rsidRPr="00C578B8">
        <w:rPr>
          <w:b/>
          <w:bCs/>
        </w:rPr>
        <w:t>Daily Minutes:</w:t>
      </w:r>
    </w:p>
    <w:p w14:paraId="59B05333" w14:textId="5A4A8830" w:rsidR="00367A61" w:rsidRPr="00C578B8" w:rsidRDefault="00367A61" w:rsidP="0045133A">
      <w:pPr>
        <w:numPr>
          <w:ilvl w:val="0"/>
          <w:numId w:val="42"/>
        </w:numPr>
      </w:pPr>
      <w:r w:rsidRPr="00C578B8">
        <w:t>What did I do yesterday?</w:t>
      </w:r>
    </w:p>
    <w:p w14:paraId="25839480" w14:textId="15983F5B" w:rsidR="00367A61" w:rsidRPr="00C578B8" w:rsidRDefault="00367A61" w:rsidP="0045133A">
      <w:pPr>
        <w:numPr>
          <w:ilvl w:val="1"/>
          <w:numId w:val="42"/>
        </w:numPr>
      </w:pPr>
      <w:r w:rsidRPr="00C578B8">
        <w:t>Unai:</w:t>
      </w:r>
    </w:p>
    <w:p w14:paraId="43E4AEF8" w14:textId="77777777" w:rsidR="00367A61" w:rsidRPr="00C578B8" w:rsidRDefault="00367A61" w:rsidP="0045133A">
      <w:pPr>
        <w:numPr>
          <w:ilvl w:val="2"/>
          <w:numId w:val="42"/>
        </w:numPr>
      </w:pPr>
      <w:r w:rsidRPr="00C578B8">
        <w:t>Fix the operating system simulation and start implementing it on the web.</w:t>
      </w:r>
    </w:p>
    <w:p w14:paraId="371929F9" w14:textId="0CC34CF2" w:rsidR="00367A61" w:rsidRPr="00C578B8" w:rsidRDefault="00367A61" w:rsidP="0045133A">
      <w:pPr>
        <w:numPr>
          <w:ilvl w:val="1"/>
          <w:numId w:val="42"/>
        </w:numPr>
      </w:pPr>
      <w:r w:rsidRPr="00C578B8">
        <w:lastRenderedPageBreak/>
        <w:t>Xabat:</w:t>
      </w:r>
    </w:p>
    <w:p w14:paraId="5B6C130B" w14:textId="77777777" w:rsidR="00367A61" w:rsidRPr="00C578B8" w:rsidRDefault="00367A61" w:rsidP="0045133A">
      <w:pPr>
        <w:numPr>
          <w:ilvl w:val="2"/>
          <w:numId w:val="42"/>
        </w:numPr>
      </w:pPr>
      <w:r w:rsidRPr="00C578B8">
        <w:t>Upload the made version of node-red to Google Cloud and start painting graphs.</w:t>
      </w:r>
    </w:p>
    <w:p w14:paraId="5C2361D0" w14:textId="3B6B8CF2" w:rsidR="00367A61" w:rsidRPr="00C578B8" w:rsidRDefault="00367A61" w:rsidP="0045133A">
      <w:pPr>
        <w:numPr>
          <w:ilvl w:val="1"/>
          <w:numId w:val="42"/>
        </w:numPr>
      </w:pPr>
      <w:r w:rsidRPr="00C578B8">
        <w:t>Peru:</w:t>
      </w:r>
    </w:p>
    <w:p w14:paraId="546C5A14" w14:textId="77777777" w:rsidR="00367A61" w:rsidRPr="00C578B8" w:rsidRDefault="00367A61" w:rsidP="0045133A">
      <w:pPr>
        <w:numPr>
          <w:ilvl w:val="2"/>
          <w:numId w:val="42"/>
        </w:numPr>
      </w:pPr>
      <w:r w:rsidRPr="00C578B8">
        <w:t>Find more data (social and political) and finish the last CSV. Start the web scraping for getting real time data.</w:t>
      </w:r>
    </w:p>
    <w:p w14:paraId="5BC89239" w14:textId="280B0020" w:rsidR="00367A61" w:rsidRPr="00C578B8" w:rsidRDefault="00367A61" w:rsidP="0045133A">
      <w:pPr>
        <w:numPr>
          <w:ilvl w:val="1"/>
          <w:numId w:val="42"/>
        </w:numPr>
      </w:pPr>
      <w:r w:rsidRPr="00C578B8">
        <w:t>Andoni:</w:t>
      </w:r>
    </w:p>
    <w:p w14:paraId="389E7032" w14:textId="77777777" w:rsidR="00367A61" w:rsidRPr="00C578B8" w:rsidRDefault="00367A61" w:rsidP="0045133A">
      <w:pPr>
        <w:numPr>
          <w:ilvl w:val="2"/>
          <w:numId w:val="42"/>
        </w:numPr>
      </w:pPr>
      <w:r w:rsidRPr="00C578B8">
        <w:t>Adapt the model to the new data.</w:t>
      </w:r>
    </w:p>
    <w:p w14:paraId="3142FFB0" w14:textId="491087CB" w:rsidR="00367A61" w:rsidRPr="00C578B8" w:rsidRDefault="00367A61" w:rsidP="0045133A">
      <w:pPr>
        <w:numPr>
          <w:ilvl w:val="1"/>
          <w:numId w:val="42"/>
        </w:numPr>
      </w:pPr>
      <w:r w:rsidRPr="00C578B8">
        <w:t>Julen:</w:t>
      </w:r>
    </w:p>
    <w:p w14:paraId="7257CE63" w14:textId="77777777" w:rsidR="00367A61" w:rsidRPr="00C578B8" w:rsidRDefault="00367A61" w:rsidP="0045133A">
      <w:pPr>
        <w:numPr>
          <w:ilvl w:val="2"/>
          <w:numId w:val="42"/>
        </w:numPr>
      </w:pPr>
      <w:r w:rsidRPr="00C578B8">
        <w:t>Find more data (social and political) and finish the last CSV. Start the web scraping for getting real time data.</w:t>
      </w:r>
    </w:p>
    <w:p w14:paraId="2D95A8CC" w14:textId="77777777" w:rsidR="00367A61" w:rsidRPr="00C578B8" w:rsidRDefault="00367A61" w:rsidP="0045133A">
      <w:pPr>
        <w:numPr>
          <w:ilvl w:val="0"/>
          <w:numId w:val="42"/>
        </w:numPr>
      </w:pPr>
      <w:r w:rsidRPr="00C578B8">
        <w:t>What will I do today?</w:t>
      </w:r>
    </w:p>
    <w:p w14:paraId="61796543" w14:textId="1A364B1E" w:rsidR="00367A61" w:rsidRPr="00C578B8" w:rsidRDefault="00367A61" w:rsidP="0045133A">
      <w:pPr>
        <w:numPr>
          <w:ilvl w:val="1"/>
          <w:numId w:val="42"/>
        </w:numPr>
      </w:pPr>
      <w:r w:rsidRPr="00C578B8">
        <w:t>Unai:</w:t>
      </w:r>
    </w:p>
    <w:p w14:paraId="092E9C4D" w14:textId="77777777" w:rsidR="00367A61" w:rsidRPr="00C578B8" w:rsidRDefault="00367A61" w:rsidP="0045133A">
      <w:pPr>
        <w:numPr>
          <w:ilvl w:val="2"/>
          <w:numId w:val="42"/>
        </w:numPr>
      </w:pPr>
      <w:r w:rsidRPr="00C578B8">
        <w:t>Test the simulation code. </w:t>
      </w:r>
    </w:p>
    <w:p w14:paraId="5C2EEB18" w14:textId="2FEC859B" w:rsidR="00367A61" w:rsidRPr="00C578B8" w:rsidRDefault="00367A61" w:rsidP="0045133A">
      <w:pPr>
        <w:numPr>
          <w:ilvl w:val="1"/>
          <w:numId w:val="42"/>
        </w:numPr>
      </w:pPr>
      <w:r w:rsidRPr="00C578B8">
        <w:t>Xabat:</w:t>
      </w:r>
    </w:p>
    <w:p w14:paraId="0EFDEF9B" w14:textId="5A6CE61A" w:rsidR="00367A61" w:rsidRPr="00C578B8" w:rsidRDefault="00367A61" w:rsidP="0045133A">
      <w:pPr>
        <w:numPr>
          <w:ilvl w:val="2"/>
          <w:numId w:val="42"/>
        </w:numPr>
      </w:pPr>
      <w:r w:rsidRPr="00C578B8">
        <w:t xml:space="preserve">Start doing the interface of the </w:t>
      </w:r>
      <w:r w:rsidR="00F904A6" w:rsidRPr="00C578B8">
        <w:t>chat.</w:t>
      </w:r>
      <w:r w:rsidRPr="00C578B8">
        <w:t> </w:t>
      </w:r>
    </w:p>
    <w:p w14:paraId="3EDDD8C3" w14:textId="1FCE5EA2" w:rsidR="00367A61" w:rsidRPr="00C578B8" w:rsidRDefault="00367A61" w:rsidP="0045133A">
      <w:pPr>
        <w:numPr>
          <w:ilvl w:val="1"/>
          <w:numId w:val="42"/>
        </w:numPr>
      </w:pPr>
      <w:r w:rsidRPr="00C578B8">
        <w:t>Peru:</w:t>
      </w:r>
    </w:p>
    <w:p w14:paraId="5FD1874E" w14:textId="77777777" w:rsidR="00367A61" w:rsidRPr="00C578B8" w:rsidRDefault="00367A61" w:rsidP="0045133A">
      <w:pPr>
        <w:numPr>
          <w:ilvl w:val="2"/>
          <w:numId w:val="42"/>
        </w:numPr>
      </w:pPr>
      <w:r w:rsidRPr="00C578B8">
        <w:t>Exploratory data analysis of the different data we use.</w:t>
      </w:r>
    </w:p>
    <w:p w14:paraId="0440ACB5" w14:textId="4B111FBA" w:rsidR="00367A61" w:rsidRPr="00C578B8" w:rsidRDefault="00367A61" w:rsidP="0045133A">
      <w:pPr>
        <w:numPr>
          <w:ilvl w:val="1"/>
          <w:numId w:val="42"/>
        </w:numPr>
      </w:pPr>
      <w:r w:rsidRPr="00C578B8">
        <w:t>Andoni:</w:t>
      </w:r>
    </w:p>
    <w:p w14:paraId="402E4869" w14:textId="77777777" w:rsidR="00367A61" w:rsidRPr="00C578B8" w:rsidRDefault="00367A61" w:rsidP="0045133A">
      <w:pPr>
        <w:numPr>
          <w:ilvl w:val="2"/>
          <w:numId w:val="42"/>
        </w:numPr>
      </w:pPr>
      <w:r w:rsidRPr="00C578B8">
        <w:t>Upload the model of the prophet to cloud.</w:t>
      </w:r>
    </w:p>
    <w:p w14:paraId="4A9CC7E0" w14:textId="6AFB0938" w:rsidR="00367A61" w:rsidRPr="00C578B8" w:rsidRDefault="00367A61" w:rsidP="0045133A">
      <w:pPr>
        <w:numPr>
          <w:ilvl w:val="1"/>
          <w:numId w:val="42"/>
        </w:numPr>
      </w:pPr>
      <w:r w:rsidRPr="00C578B8">
        <w:t>Julen</w:t>
      </w:r>
    </w:p>
    <w:p w14:paraId="7BACAD25" w14:textId="428DDBFD" w:rsidR="00367A61" w:rsidRPr="00C578B8" w:rsidRDefault="00367A61" w:rsidP="0045133A">
      <w:pPr>
        <w:numPr>
          <w:ilvl w:val="2"/>
          <w:numId w:val="42"/>
        </w:numPr>
      </w:pPr>
      <w:r w:rsidRPr="00C578B8">
        <w:t xml:space="preserve">Start doing the code of the </w:t>
      </w:r>
      <w:r w:rsidR="00F904A6" w:rsidRPr="00C578B8">
        <w:t>chat.</w:t>
      </w:r>
      <w:r w:rsidRPr="00C578B8">
        <w:t>  </w:t>
      </w:r>
    </w:p>
    <w:p w14:paraId="2A7B5D4D" w14:textId="77777777" w:rsidR="00367A61" w:rsidRPr="00C578B8" w:rsidRDefault="00367A61" w:rsidP="0045133A">
      <w:pPr>
        <w:numPr>
          <w:ilvl w:val="0"/>
          <w:numId w:val="42"/>
        </w:numPr>
      </w:pPr>
      <w:r w:rsidRPr="00C578B8">
        <w:t>What is in my way?</w:t>
      </w:r>
    </w:p>
    <w:p w14:paraId="3ADD917A" w14:textId="77777777" w:rsidR="00367A61" w:rsidRPr="00C578B8" w:rsidRDefault="00367A61" w:rsidP="0045133A">
      <w:pPr>
        <w:numPr>
          <w:ilvl w:val="1"/>
          <w:numId w:val="42"/>
        </w:numPr>
      </w:pPr>
      <w:r w:rsidRPr="00C578B8">
        <w:t>Unai:</w:t>
      </w:r>
    </w:p>
    <w:p w14:paraId="59B72C5C" w14:textId="1CD5384D" w:rsidR="00367A61" w:rsidRPr="00C578B8" w:rsidRDefault="00367A61" w:rsidP="0045133A">
      <w:pPr>
        <w:numPr>
          <w:ilvl w:val="2"/>
          <w:numId w:val="42"/>
        </w:numPr>
      </w:pPr>
      <w:r w:rsidRPr="00C578B8">
        <w:t>Making test with threads</w:t>
      </w:r>
    </w:p>
    <w:p w14:paraId="0D345F79" w14:textId="77777777" w:rsidR="00367A61" w:rsidRPr="00C578B8" w:rsidRDefault="00367A61" w:rsidP="0045133A">
      <w:pPr>
        <w:numPr>
          <w:ilvl w:val="1"/>
          <w:numId w:val="42"/>
        </w:numPr>
      </w:pPr>
      <w:r w:rsidRPr="00C578B8">
        <w:t>Xabat:</w:t>
      </w:r>
    </w:p>
    <w:p w14:paraId="632DBA02" w14:textId="28C945A9" w:rsidR="00367A61" w:rsidRPr="00C578B8" w:rsidRDefault="00367A61" w:rsidP="0045133A">
      <w:pPr>
        <w:numPr>
          <w:ilvl w:val="2"/>
          <w:numId w:val="42"/>
        </w:numPr>
      </w:pPr>
      <w:r w:rsidRPr="00C578B8">
        <w:t xml:space="preserve">Nothing to </w:t>
      </w:r>
      <w:r w:rsidR="00F904A6" w:rsidRPr="00C578B8">
        <w:t>comment.</w:t>
      </w:r>
    </w:p>
    <w:p w14:paraId="27E50176" w14:textId="77777777" w:rsidR="00367A61" w:rsidRPr="00C578B8" w:rsidRDefault="00367A61" w:rsidP="0045133A">
      <w:pPr>
        <w:numPr>
          <w:ilvl w:val="1"/>
          <w:numId w:val="42"/>
        </w:numPr>
      </w:pPr>
      <w:r w:rsidRPr="00C578B8">
        <w:t>Peru:</w:t>
      </w:r>
    </w:p>
    <w:p w14:paraId="6C45D0D7" w14:textId="6456BBAA" w:rsidR="00367A61" w:rsidRPr="00C578B8" w:rsidRDefault="00367A61" w:rsidP="0045133A">
      <w:pPr>
        <w:numPr>
          <w:ilvl w:val="2"/>
          <w:numId w:val="42"/>
        </w:numPr>
      </w:pPr>
      <w:r w:rsidRPr="00C578B8">
        <w:t xml:space="preserve">Nothing to </w:t>
      </w:r>
      <w:r w:rsidR="00F904A6" w:rsidRPr="00C578B8">
        <w:t>comment.</w:t>
      </w:r>
    </w:p>
    <w:p w14:paraId="775BA247" w14:textId="77777777" w:rsidR="00367A61" w:rsidRPr="00C578B8" w:rsidRDefault="00367A61" w:rsidP="0045133A">
      <w:pPr>
        <w:numPr>
          <w:ilvl w:val="1"/>
          <w:numId w:val="42"/>
        </w:numPr>
      </w:pPr>
      <w:r w:rsidRPr="00C578B8">
        <w:t>Andoni:</w:t>
      </w:r>
    </w:p>
    <w:p w14:paraId="4D69BA72" w14:textId="7D90C8CD" w:rsidR="00367A61" w:rsidRPr="00C578B8" w:rsidRDefault="00367A61" w:rsidP="0045133A">
      <w:pPr>
        <w:numPr>
          <w:ilvl w:val="2"/>
          <w:numId w:val="42"/>
        </w:numPr>
      </w:pPr>
      <w:r w:rsidRPr="00C578B8">
        <w:t xml:space="preserve">How to upload the </w:t>
      </w:r>
      <w:r w:rsidR="00F904A6" w:rsidRPr="00C578B8">
        <w:t>AI</w:t>
      </w:r>
      <w:r w:rsidRPr="00C578B8">
        <w:t xml:space="preserve"> correctly to the cloud</w:t>
      </w:r>
    </w:p>
    <w:p w14:paraId="2AD8BC6C" w14:textId="77777777" w:rsidR="00367A61" w:rsidRPr="00C578B8" w:rsidRDefault="00367A61" w:rsidP="0045133A">
      <w:pPr>
        <w:numPr>
          <w:ilvl w:val="1"/>
          <w:numId w:val="42"/>
        </w:numPr>
      </w:pPr>
      <w:r w:rsidRPr="00C578B8">
        <w:t>Julen:</w:t>
      </w:r>
    </w:p>
    <w:p w14:paraId="03D95FE0" w14:textId="2D662211" w:rsidR="00367A61" w:rsidRPr="00C578B8" w:rsidRDefault="00367A61" w:rsidP="0045133A">
      <w:pPr>
        <w:numPr>
          <w:ilvl w:val="2"/>
          <w:numId w:val="42"/>
        </w:numPr>
      </w:pPr>
      <w:r w:rsidRPr="00C578B8">
        <w:t xml:space="preserve">Nothing to </w:t>
      </w:r>
      <w:r w:rsidR="00F904A6" w:rsidRPr="00C578B8">
        <w:t>comment.</w:t>
      </w:r>
    </w:p>
    <w:p w14:paraId="453FBB90" w14:textId="77777777" w:rsidR="00367A61" w:rsidRPr="00C578B8" w:rsidRDefault="00367A61" w:rsidP="00367A61">
      <w:r w:rsidRPr="00C578B8">
        <w:rPr>
          <w:b/>
          <w:bCs/>
        </w:rPr>
        <w:lastRenderedPageBreak/>
        <w:t>Open Discussion:</w:t>
      </w:r>
    </w:p>
    <w:p w14:paraId="390B5D14" w14:textId="3DF36AEC" w:rsidR="00367A61" w:rsidRPr="00C578B8" w:rsidRDefault="00367A61" w:rsidP="00367A61">
      <w:r w:rsidRPr="00C578B8">
        <w:t xml:space="preserve">In today's Mondragon University meeting, the team </w:t>
      </w:r>
      <w:r w:rsidR="001F2430" w:rsidRPr="00C578B8">
        <w:t>highlighted</w:t>
      </w:r>
      <w:r w:rsidRPr="00C578B8">
        <w:t xml:space="preserve"> progress and commitment. Unai fixed the OS simulation and faced challenges with threads. Xabat uploaded node-red to Google Cloud and started graph </w:t>
      </w:r>
      <w:r w:rsidR="001F2430" w:rsidRPr="00C578B8">
        <w:t>visualization</w:t>
      </w:r>
      <w:r w:rsidRPr="00C578B8">
        <w:t>. Peru and Julen raised concerns about the reliability of real-time data from web scraping. Andoni adapts the model, seeking guidance on cloud uploading. Goals for today include testing, interface development, data analysis, model uploading, and chat code. Despite challenges, open communication prevails, and the team is dedicated to achieving daily objectives.</w:t>
      </w:r>
    </w:p>
    <w:p w14:paraId="2F507B08" w14:textId="5300D8B2" w:rsidR="00367A61" w:rsidRPr="00C578B8" w:rsidRDefault="001F2430" w:rsidP="001F2430">
      <w:pPr>
        <w:pStyle w:val="Ttulo2"/>
      </w:pPr>
      <w:bookmarkStart w:id="32" w:name="_Toc156892372"/>
      <w:r w:rsidRPr="00C578B8">
        <w:t>Daily meeting (12/01/2024)</w:t>
      </w:r>
      <w:bookmarkEnd w:id="32"/>
    </w:p>
    <w:p w14:paraId="2165D629" w14:textId="1D79D8AB" w:rsidR="0020254F" w:rsidRPr="00C578B8" w:rsidRDefault="0020254F" w:rsidP="0020254F">
      <w:r w:rsidRPr="00C578B8">
        <w:rPr>
          <w:b/>
          <w:bCs/>
        </w:rPr>
        <w:t>Date</w:t>
      </w:r>
      <w:r w:rsidRPr="00C578B8">
        <w:t>: 12-01-2024</w:t>
      </w:r>
    </w:p>
    <w:p w14:paraId="5AD5AB80" w14:textId="77777777" w:rsidR="0020254F" w:rsidRPr="00C578B8" w:rsidRDefault="0020254F" w:rsidP="0020254F">
      <w:r w:rsidRPr="00C578B8">
        <w:rPr>
          <w:b/>
          <w:bCs/>
        </w:rPr>
        <w:t>Time</w:t>
      </w:r>
      <w:r w:rsidRPr="00C578B8">
        <w:t>: From 8:00 am to 9:00 am</w:t>
      </w:r>
    </w:p>
    <w:p w14:paraId="522127B6" w14:textId="77777777" w:rsidR="0020254F" w:rsidRPr="00C578B8" w:rsidRDefault="0020254F" w:rsidP="0020254F">
      <w:r w:rsidRPr="00C578B8">
        <w:rPr>
          <w:b/>
          <w:bCs/>
        </w:rPr>
        <w:t>Location</w:t>
      </w:r>
      <w:r w:rsidRPr="00C578B8">
        <w:t>: Mondragon University 11310 </w:t>
      </w:r>
    </w:p>
    <w:p w14:paraId="5CFD65A1" w14:textId="77777777" w:rsidR="0020254F" w:rsidRPr="00C578B8" w:rsidRDefault="0020254F" w:rsidP="0020254F">
      <w:r w:rsidRPr="00C578B8">
        <w:rPr>
          <w:b/>
          <w:bCs/>
        </w:rPr>
        <w:t>Attendees</w:t>
      </w:r>
      <w:r w:rsidRPr="00C578B8">
        <w:t>:</w:t>
      </w:r>
    </w:p>
    <w:p w14:paraId="0030BCA4" w14:textId="77777777" w:rsidR="0020254F" w:rsidRPr="00C578B8" w:rsidRDefault="0020254F" w:rsidP="0045133A">
      <w:pPr>
        <w:numPr>
          <w:ilvl w:val="0"/>
          <w:numId w:val="40"/>
        </w:numPr>
      </w:pPr>
      <w:r w:rsidRPr="00C578B8">
        <w:t>Service Delivery Manager: Unai</w:t>
      </w:r>
    </w:p>
    <w:p w14:paraId="68C18950" w14:textId="77777777" w:rsidR="0020254F" w:rsidRPr="00C578B8" w:rsidRDefault="0020254F" w:rsidP="0045133A">
      <w:pPr>
        <w:numPr>
          <w:ilvl w:val="0"/>
          <w:numId w:val="40"/>
        </w:numPr>
      </w:pPr>
      <w:r w:rsidRPr="00C578B8">
        <w:t>Service Request Manager: Peru</w:t>
      </w:r>
    </w:p>
    <w:p w14:paraId="63BDA292" w14:textId="77777777" w:rsidR="0020254F" w:rsidRPr="00C578B8" w:rsidRDefault="0020254F" w:rsidP="0045133A">
      <w:pPr>
        <w:numPr>
          <w:ilvl w:val="0"/>
          <w:numId w:val="40"/>
        </w:numPr>
      </w:pPr>
      <w:r w:rsidRPr="00C578B8">
        <w:t>Team: Xabat, Andoni and Julen</w:t>
      </w:r>
    </w:p>
    <w:p w14:paraId="7D12A176" w14:textId="77777777" w:rsidR="0020254F" w:rsidRPr="00C578B8" w:rsidRDefault="0020254F" w:rsidP="0020254F">
      <w:r w:rsidRPr="00C578B8">
        <w:rPr>
          <w:b/>
          <w:bCs/>
        </w:rPr>
        <w:t>Agenda</w:t>
      </w:r>
      <w:r w:rsidRPr="00C578B8">
        <w:t>:</w:t>
      </w:r>
    </w:p>
    <w:p w14:paraId="4EC937AF" w14:textId="77777777" w:rsidR="0020254F" w:rsidRPr="00C578B8" w:rsidRDefault="0020254F" w:rsidP="0045133A">
      <w:pPr>
        <w:numPr>
          <w:ilvl w:val="0"/>
          <w:numId w:val="41"/>
        </w:numPr>
      </w:pPr>
      <w:r w:rsidRPr="00C578B8">
        <w:t>Coordination and planning for the day ahead.</w:t>
      </w:r>
    </w:p>
    <w:p w14:paraId="5A63ADBC" w14:textId="7B2DE661" w:rsidR="0020254F" w:rsidRPr="00C578B8" w:rsidRDefault="0020254F" w:rsidP="0020254F">
      <w:r w:rsidRPr="00C578B8">
        <w:rPr>
          <w:b/>
          <w:bCs/>
        </w:rPr>
        <w:t>Daily Minutes:</w:t>
      </w:r>
    </w:p>
    <w:p w14:paraId="3D0CDA0B" w14:textId="77777777" w:rsidR="0020254F" w:rsidRPr="00C578B8" w:rsidRDefault="0020254F" w:rsidP="0045133A">
      <w:pPr>
        <w:numPr>
          <w:ilvl w:val="0"/>
          <w:numId w:val="43"/>
        </w:numPr>
      </w:pPr>
      <w:r w:rsidRPr="00C578B8">
        <w:t>What did I do yesterday?</w:t>
      </w:r>
    </w:p>
    <w:p w14:paraId="31159C2F" w14:textId="753019FA" w:rsidR="0020254F" w:rsidRPr="00C578B8" w:rsidRDefault="0020254F" w:rsidP="0045133A">
      <w:pPr>
        <w:numPr>
          <w:ilvl w:val="1"/>
          <w:numId w:val="43"/>
        </w:numPr>
      </w:pPr>
      <w:r w:rsidRPr="00C578B8">
        <w:t>Unai:</w:t>
      </w:r>
    </w:p>
    <w:p w14:paraId="251575CB" w14:textId="77777777" w:rsidR="0020254F" w:rsidRPr="00C578B8" w:rsidRDefault="0020254F" w:rsidP="0045133A">
      <w:pPr>
        <w:numPr>
          <w:ilvl w:val="2"/>
          <w:numId w:val="43"/>
        </w:numPr>
      </w:pPr>
      <w:r w:rsidRPr="00C578B8">
        <w:t>Test the simulation code.</w:t>
      </w:r>
    </w:p>
    <w:p w14:paraId="4354A17F" w14:textId="51617B63" w:rsidR="0020254F" w:rsidRPr="00C578B8" w:rsidRDefault="0020254F" w:rsidP="0045133A">
      <w:pPr>
        <w:numPr>
          <w:ilvl w:val="1"/>
          <w:numId w:val="43"/>
        </w:numPr>
      </w:pPr>
      <w:r w:rsidRPr="00C578B8">
        <w:t>Xabat:</w:t>
      </w:r>
    </w:p>
    <w:p w14:paraId="20C45A2F" w14:textId="4CD5573E" w:rsidR="0020254F" w:rsidRPr="00C578B8" w:rsidRDefault="0020254F" w:rsidP="0045133A">
      <w:pPr>
        <w:numPr>
          <w:ilvl w:val="2"/>
          <w:numId w:val="43"/>
        </w:numPr>
      </w:pPr>
      <w:r w:rsidRPr="00C578B8">
        <w:t xml:space="preserve">Start doing the interface of the </w:t>
      </w:r>
      <w:r w:rsidR="00F904A6" w:rsidRPr="00C578B8">
        <w:t>chat.</w:t>
      </w:r>
      <w:r w:rsidRPr="00C578B8">
        <w:t> </w:t>
      </w:r>
    </w:p>
    <w:p w14:paraId="27C476C5" w14:textId="23C770A4" w:rsidR="0020254F" w:rsidRPr="00C578B8" w:rsidRDefault="0020254F" w:rsidP="0045133A">
      <w:pPr>
        <w:numPr>
          <w:ilvl w:val="1"/>
          <w:numId w:val="43"/>
        </w:numPr>
      </w:pPr>
      <w:r w:rsidRPr="00C578B8">
        <w:t>Peru:</w:t>
      </w:r>
    </w:p>
    <w:p w14:paraId="370D3829" w14:textId="77777777" w:rsidR="0020254F" w:rsidRPr="00C578B8" w:rsidRDefault="0020254F" w:rsidP="0045133A">
      <w:pPr>
        <w:numPr>
          <w:ilvl w:val="2"/>
          <w:numId w:val="43"/>
        </w:numPr>
      </w:pPr>
      <w:r w:rsidRPr="00C578B8">
        <w:t>Exploratory data analysis of the different data we use.</w:t>
      </w:r>
    </w:p>
    <w:p w14:paraId="11305982" w14:textId="3538F7BB" w:rsidR="0020254F" w:rsidRPr="00C578B8" w:rsidRDefault="0020254F" w:rsidP="0045133A">
      <w:pPr>
        <w:numPr>
          <w:ilvl w:val="1"/>
          <w:numId w:val="43"/>
        </w:numPr>
      </w:pPr>
      <w:r w:rsidRPr="00C578B8">
        <w:t>Andoni:</w:t>
      </w:r>
    </w:p>
    <w:p w14:paraId="06E69730" w14:textId="77777777" w:rsidR="0020254F" w:rsidRPr="00C578B8" w:rsidRDefault="0020254F" w:rsidP="0045133A">
      <w:pPr>
        <w:numPr>
          <w:ilvl w:val="2"/>
          <w:numId w:val="43"/>
        </w:numPr>
      </w:pPr>
      <w:r w:rsidRPr="00C578B8">
        <w:t>Upload the model of the prophet to cloud.</w:t>
      </w:r>
    </w:p>
    <w:p w14:paraId="5742C070" w14:textId="65848498" w:rsidR="0020254F" w:rsidRPr="00C578B8" w:rsidRDefault="0020254F" w:rsidP="0045133A">
      <w:pPr>
        <w:numPr>
          <w:ilvl w:val="1"/>
          <w:numId w:val="43"/>
        </w:numPr>
      </w:pPr>
      <w:r w:rsidRPr="00C578B8">
        <w:t>Julen:</w:t>
      </w:r>
    </w:p>
    <w:p w14:paraId="36DD64C6" w14:textId="50A7A9C6" w:rsidR="0020254F" w:rsidRPr="00C578B8" w:rsidRDefault="0020254F" w:rsidP="0045133A">
      <w:pPr>
        <w:numPr>
          <w:ilvl w:val="2"/>
          <w:numId w:val="43"/>
        </w:numPr>
      </w:pPr>
      <w:r w:rsidRPr="00C578B8">
        <w:t xml:space="preserve">Start doing the code of the </w:t>
      </w:r>
      <w:r w:rsidR="00F904A6" w:rsidRPr="00C578B8">
        <w:t>chat.</w:t>
      </w:r>
      <w:r w:rsidRPr="00C578B8">
        <w:t>  </w:t>
      </w:r>
    </w:p>
    <w:p w14:paraId="666FE2D5" w14:textId="77777777" w:rsidR="0020254F" w:rsidRPr="00C578B8" w:rsidRDefault="0020254F" w:rsidP="0045133A">
      <w:pPr>
        <w:numPr>
          <w:ilvl w:val="0"/>
          <w:numId w:val="43"/>
        </w:numPr>
      </w:pPr>
      <w:r w:rsidRPr="00C578B8">
        <w:t>What will I do today?</w:t>
      </w:r>
    </w:p>
    <w:p w14:paraId="6D5DFC96" w14:textId="27DF95E2" w:rsidR="0020254F" w:rsidRPr="00C578B8" w:rsidRDefault="0020254F" w:rsidP="0045133A">
      <w:pPr>
        <w:numPr>
          <w:ilvl w:val="1"/>
          <w:numId w:val="43"/>
        </w:numPr>
      </w:pPr>
      <w:r w:rsidRPr="00C578B8">
        <w:t>Unai:</w:t>
      </w:r>
    </w:p>
    <w:p w14:paraId="49B00652" w14:textId="7FCBF57F" w:rsidR="0020254F" w:rsidRPr="00C578B8" w:rsidRDefault="0020254F" w:rsidP="0045133A">
      <w:pPr>
        <w:numPr>
          <w:ilvl w:val="2"/>
          <w:numId w:val="43"/>
        </w:numPr>
      </w:pPr>
      <w:r w:rsidRPr="00C578B8">
        <w:t xml:space="preserve">Finish the simulation test and start painting it in the </w:t>
      </w:r>
      <w:r w:rsidR="00F904A6" w:rsidRPr="00C578B8">
        <w:t>web.</w:t>
      </w:r>
    </w:p>
    <w:p w14:paraId="00EF4D23" w14:textId="4785D0B3" w:rsidR="0020254F" w:rsidRPr="00C578B8" w:rsidRDefault="0020254F" w:rsidP="0045133A">
      <w:pPr>
        <w:numPr>
          <w:ilvl w:val="1"/>
          <w:numId w:val="43"/>
        </w:numPr>
      </w:pPr>
      <w:r w:rsidRPr="00C578B8">
        <w:t>Xabat:</w:t>
      </w:r>
    </w:p>
    <w:p w14:paraId="776EE6EB" w14:textId="026E3870" w:rsidR="0020254F" w:rsidRPr="00C578B8" w:rsidRDefault="0020254F" w:rsidP="0045133A">
      <w:pPr>
        <w:numPr>
          <w:ilvl w:val="2"/>
          <w:numId w:val="43"/>
        </w:numPr>
      </w:pPr>
      <w:r w:rsidRPr="00C578B8">
        <w:lastRenderedPageBreak/>
        <w:t xml:space="preserve">Try to print the chat </w:t>
      </w:r>
      <w:r w:rsidR="00F904A6" w:rsidRPr="00C578B8">
        <w:t>messages.</w:t>
      </w:r>
    </w:p>
    <w:p w14:paraId="749DAFD8" w14:textId="73A43572" w:rsidR="0020254F" w:rsidRPr="00C578B8" w:rsidRDefault="0020254F" w:rsidP="0045133A">
      <w:pPr>
        <w:numPr>
          <w:ilvl w:val="1"/>
          <w:numId w:val="43"/>
        </w:numPr>
      </w:pPr>
      <w:r w:rsidRPr="00C578B8">
        <w:t>Peru:</w:t>
      </w:r>
    </w:p>
    <w:p w14:paraId="606FDB31" w14:textId="52FE7BA2" w:rsidR="0020254F" w:rsidRPr="00C578B8" w:rsidRDefault="0020254F" w:rsidP="0045133A">
      <w:pPr>
        <w:numPr>
          <w:ilvl w:val="2"/>
          <w:numId w:val="43"/>
        </w:numPr>
      </w:pPr>
      <w:r w:rsidRPr="00C578B8">
        <w:t xml:space="preserve">Finish the search </w:t>
      </w:r>
      <w:r w:rsidR="00F904A6" w:rsidRPr="00C578B8">
        <w:t>section.</w:t>
      </w:r>
    </w:p>
    <w:p w14:paraId="3E38CC08" w14:textId="7DA34F1F" w:rsidR="0020254F" w:rsidRPr="00C578B8" w:rsidRDefault="0020254F" w:rsidP="0045133A">
      <w:pPr>
        <w:numPr>
          <w:ilvl w:val="1"/>
          <w:numId w:val="43"/>
        </w:numPr>
      </w:pPr>
      <w:r w:rsidRPr="00C578B8">
        <w:t>Andoni:</w:t>
      </w:r>
    </w:p>
    <w:p w14:paraId="23F81198" w14:textId="77777777" w:rsidR="0020254F" w:rsidRPr="00C578B8" w:rsidRDefault="0020254F" w:rsidP="0045133A">
      <w:pPr>
        <w:numPr>
          <w:ilvl w:val="2"/>
          <w:numId w:val="43"/>
        </w:numPr>
      </w:pPr>
      <w:r w:rsidRPr="00C578B8">
        <w:t>Upload the model of the prophet to cloud.</w:t>
      </w:r>
    </w:p>
    <w:p w14:paraId="7EC7C104" w14:textId="7D1F4A13" w:rsidR="0020254F" w:rsidRPr="00C578B8" w:rsidRDefault="0020254F" w:rsidP="0045133A">
      <w:pPr>
        <w:numPr>
          <w:ilvl w:val="1"/>
          <w:numId w:val="43"/>
        </w:numPr>
      </w:pPr>
      <w:r w:rsidRPr="00C578B8">
        <w:t>Julen</w:t>
      </w:r>
    </w:p>
    <w:p w14:paraId="5044BDA0" w14:textId="365B50CA" w:rsidR="0020254F" w:rsidRPr="00C578B8" w:rsidRDefault="0020254F" w:rsidP="0045133A">
      <w:pPr>
        <w:numPr>
          <w:ilvl w:val="2"/>
          <w:numId w:val="43"/>
        </w:numPr>
      </w:pPr>
      <w:r w:rsidRPr="00C578B8">
        <w:t xml:space="preserve">Delete user function and something </w:t>
      </w:r>
      <w:r w:rsidR="00F904A6" w:rsidRPr="00C578B8">
        <w:t>else.</w:t>
      </w:r>
    </w:p>
    <w:p w14:paraId="782B70AC" w14:textId="77777777" w:rsidR="0020254F" w:rsidRPr="00C578B8" w:rsidRDefault="0020254F" w:rsidP="0045133A">
      <w:pPr>
        <w:numPr>
          <w:ilvl w:val="0"/>
          <w:numId w:val="43"/>
        </w:numPr>
      </w:pPr>
      <w:r w:rsidRPr="00C578B8">
        <w:t>What is in my way?</w:t>
      </w:r>
    </w:p>
    <w:p w14:paraId="7DC83AC7" w14:textId="77777777" w:rsidR="0020254F" w:rsidRPr="00C578B8" w:rsidRDefault="0020254F" w:rsidP="0045133A">
      <w:pPr>
        <w:numPr>
          <w:ilvl w:val="1"/>
          <w:numId w:val="43"/>
        </w:numPr>
      </w:pPr>
      <w:r w:rsidRPr="00C578B8">
        <w:t>Unai:</w:t>
      </w:r>
    </w:p>
    <w:p w14:paraId="358E769D" w14:textId="20DDF337" w:rsidR="0020254F" w:rsidRPr="00C578B8" w:rsidRDefault="0020254F" w:rsidP="0045133A">
      <w:pPr>
        <w:numPr>
          <w:ilvl w:val="2"/>
          <w:numId w:val="43"/>
        </w:numPr>
      </w:pPr>
      <w:r w:rsidRPr="00C578B8">
        <w:t>Simulation of semaphores</w:t>
      </w:r>
    </w:p>
    <w:p w14:paraId="2DE4A485" w14:textId="77777777" w:rsidR="0020254F" w:rsidRPr="00C578B8" w:rsidRDefault="0020254F" w:rsidP="0045133A">
      <w:pPr>
        <w:numPr>
          <w:ilvl w:val="1"/>
          <w:numId w:val="43"/>
        </w:numPr>
      </w:pPr>
      <w:r w:rsidRPr="00C578B8">
        <w:t>Xabat:</w:t>
      </w:r>
    </w:p>
    <w:p w14:paraId="35692FE4" w14:textId="1356BD1D" w:rsidR="0020254F" w:rsidRPr="00C578B8" w:rsidRDefault="00F904A6" w:rsidP="0045133A">
      <w:pPr>
        <w:numPr>
          <w:ilvl w:val="2"/>
          <w:numId w:val="43"/>
        </w:numPr>
      </w:pPr>
      <w:r w:rsidRPr="00C578B8">
        <w:t>M</w:t>
      </w:r>
      <w:r w:rsidR="0020254F" w:rsidRPr="00C578B8">
        <w:t xml:space="preserve">sg doesn’t </w:t>
      </w:r>
      <w:r w:rsidRPr="00C578B8">
        <w:t>work.</w:t>
      </w:r>
    </w:p>
    <w:p w14:paraId="50BD26F3" w14:textId="77777777" w:rsidR="0020254F" w:rsidRPr="00C578B8" w:rsidRDefault="0020254F" w:rsidP="0045133A">
      <w:pPr>
        <w:numPr>
          <w:ilvl w:val="1"/>
          <w:numId w:val="43"/>
        </w:numPr>
      </w:pPr>
      <w:r w:rsidRPr="00C578B8">
        <w:t>Peru:</w:t>
      </w:r>
    </w:p>
    <w:p w14:paraId="1F5F02EA" w14:textId="016D14A1" w:rsidR="0020254F" w:rsidRPr="00C578B8" w:rsidRDefault="0020254F" w:rsidP="0045133A">
      <w:pPr>
        <w:numPr>
          <w:ilvl w:val="2"/>
          <w:numId w:val="43"/>
        </w:numPr>
      </w:pPr>
      <w:r w:rsidRPr="00C578B8">
        <w:t>IPC correction</w:t>
      </w:r>
    </w:p>
    <w:p w14:paraId="48219074" w14:textId="77777777" w:rsidR="0020254F" w:rsidRPr="00C578B8" w:rsidRDefault="0020254F" w:rsidP="0045133A">
      <w:pPr>
        <w:numPr>
          <w:ilvl w:val="1"/>
          <w:numId w:val="43"/>
        </w:numPr>
      </w:pPr>
      <w:r w:rsidRPr="00C578B8">
        <w:t>Andoni:</w:t>
      </w:r>
    </w:p>
    <w:p w14:paraId="1AFF909E" w14:textId="407BCA09" w:rsidR="0020254F" w:rsidRPr="00C578B8" w:rsidRDefault="0020254F" w:rsidP="0045133A">
      <w:pPr>
        <w:numPr>
          <w:ilvl w:val="2"/>
          <w:numId w:val="43"/>
        </w:numPr>
      </w:pPr>
      <w:r w:rsidRPr="00C578B8">
        <w:t xml:space="preserve">Create the image in </w:t>
      </w:r>
      <w:r w:rsidR="00F904A6" w:rsidRPr="00C578B8">
        <w:t>cloud.</w:t>
      </w:r>
    </w:p>
    <w:p w14:paraId="02CC81EA" w14:textId="77777777" w:rsidR="0020254F" w:rsidRPr="00C578B8" w:rsidRDefault="0020254F" w:rsidP="0045133A">
      <w:pPr>
        <w:numPr>
          <w:ilvl w:val="1"/>
          <w:numId w:val="43"/>
        </w:numPr>
      </w:pPr>
      <w:r w:rsidRPr="00C578B8">
        <w:t>Julen:</w:t>
      </w:r>
    </w:p>
    <w:p w14:paraId="595BCD6C" w14:textId="710852AC" w:rsidR="0020254F" w:rsidRPr="00C578B8" w:rsidRDefault="0020254F" w:rsidP="0045133A">
      <w:pPr>
        <w:numPr>
          <w:ilvl w:val="2"/>
          <w:numId w:val="43"/>
        </w:numPr>
      </w:pPr>
      <w:r w:rsidRPr="00C578B8">
        <w:t xml:space="preserve">Nothing to </w:t>
      </w:r>
      <w:r w:rsidR="00F904A6" w:rsidRPr="00C578B8">
        <w:t>comment.</w:t>
      </w:r>
    </w:p>
    <w:p w14:paraId="31E481C6" w14:textId="77777777" w:rsidR="0020254F" w:rsidRPr="00C578B8" w:rsidRDefault="0020254F" w:rsidP="0020254F">
      <w:pPr>
        <w:spacing w:after="200" w:line="240" w:lineRule="auto"/>
        <w:rPr>
          <w:rFonts w:ascii="Times New Roman" w:eastAsia="Times New Roman" w:hAnsi="Times New Roman" w:cs="Times New Roman"/>
          <w:sz w:val="24"/>
          <w:szCs w:val="24"/>
          <w:lang w:eastAsia="es-ES"/>
        </w:rPr>
      </w:pPr>
      <w:r w:rsidRPr="00C578B8">
        <w:rPr>
          <w:rFonts w:eastAsia="Times New Roman" w:cs="Arial"/>
          <w:b/>
          <w:bCs/>
          <w:color w:val="000000"/>
          <w:lang w:eastAsia="es-ES"/>
        </w:rPr>
        <w:t>Open Discussion:</w:t>
      </w:r>
    </w:p>
    <w:p w14:paraId="21242B58" w14:textId="3EA8CA38" w:rsidR="00DE1790" w:rsidRPr="00C578B8" w:rsidRDefault="0020254F" w:rsidP="0020254F">
      <w:pPr>
        <w:spacing w:after="200" w:line="240" w:lineRule="auto"/>
        <w:rPr>
          <w:rFonts w:ascii="Times New Roman" w:eastAsia="Times New Roman" w:hAnsi="Times New Roman" w:cs="Times New Roman"/>
          <w:sz w:val="24"/>
          <w:szCs w:val="24"/>
          <w:lang w:eastAsia="es-ES"/>
        </w:rPr>
        <w:sectPr w:rsidR="00DE1790" w:rsidRPr="00C578B8" w:rsidSect="009A14D8">
          <w:headerReference w:type="even" r:id="rId37"/>
          <w:headerReference w:type="default" r:id="rId38"/>
          <w:headerReference w:type="first" r:id="rId39"/>
          <w:footerReference w:type="first" r:id="rId40"/>
          <w:pgSz w:w="11906" w:h="16838"/>
          <w:pgMar w:top="1440" w:right="1440" w:bottom="1440" w:left="1440" w:header="720" w:footer="720" w:gutter="0"/>
          <w:cols w:space="720"/>
          <w:docGrid w:linePitch="360"/>
        </w:sectPr>
      </w:pPr>
      <w:r w:rsidRPr="00C578B8">
        <w:rPr>
          <w:rFonts w:eastAsia="Times New Roman" w:cs="Arial"/>
          <w:color w:val="000000"/>
          <w:lang w:eastAsia="es-ES"/>
        </w:rPr>
        <w:t>In today's Mondragon University meeting, the team provided updates on their respective tasks and demonstrated commendable progress and dedication. A notable achievement was the resolution of challenges in the OS simulation by one team member, while another successfully initiated the deployment of node-red on Google Cloud and commenced graph visualization work. Concerns were raised regarding the reliability of real-time data obtained through web scraping, particularly in the context of data analysis efforts.</w:t>
      </w:r>
    </w:p>
    <w:p w14:paraId="735AA13F" w14:textId="2AF7AC97" w:rsidR="00984EB2" w:rsidRPr="00C578B8" w:rsidRDefault="0020254F" w:rsidP="00181B67">
      <w:pPr>
        <w:pStyle w:val="Ttulo1"/>
      </w:pPr>
      <w:bookmarkStart w:id="33" w:name="_Toc156892373"/>
      <w:r w:rsidRPr="00C578B8">
        <w:lastRenderedPageBreak/>
        <w:t>Sixth week (15/01/2024-21/01/2024)</w:t>
      </w:r>
      <w:bookmarkEnd w:id="33"/>
    </w:p>
    <w:p w14:paraId="6E9E665A" w14:textId="67F21A67" w:rsidR="0020254F" w:rsidRPr="00C578B8" w:rsidRDefault="0020254F" w:rsidP="0020254F">
      <w:pPr>
        <w:pStyle w:val="Ttulo2"/>
      </w:pPr>
      <w:bookmarkStart w:id="34" w:name="_Toc156892374"/>
      <w:r w:rsidRPr="00C578B8">
        <w:t>Replenishment and Commitment Meeting</w:t>
      </w:r>
      <w:r w:rsidR="00C16E8B" w:rsidRPr="00C578B8">
        <w:t xml:space="preserve"> (15/01/2024)</w:t>
      </w:r>
      <w:bookmarkEnd w:id="34"/>
    </w:p>
    <w:p w14:paraId="52F36C30" w14:textId="77777777" w:rsidR="0020254F" w:rsidRPr="00C578B8" w:rsidRDefault="0020254F" w:rsidP="0020254F">
      <w:r w:rsidRPr="00C578B8">
        <w:rPr>
          <w:b/>
          <w:bCs/>
        </w:rPr>
        <w:t>Date</w:t>
      </w:r>
      <w:r w:rsidRPr="00C578B8">
        <w:t>: 15-01-2024</w:t>
      </w:r>
    </w:p>
    <w:p w14:paraId="5F8A4002" w14:textId="77777777" w:rsidR="0020254F" w:rsidRPr="00C578B8" w:rsidRDefault="0020254F" w:rsidP="0020254F">
      <w:r w:rsidRPr="00C578B8">
        <w:rPr>
          <w:b/>
          <w:bCs/>
        </w:rPr>
        <w:t>Time</w:t>
      </w:r>
      <w:r w:rsidRPr="00C578B8">
        <w:t>: From 8:00 to 8:30</w:t>
      </w:r>
    </w:p>
    <w:p w14:paraId="55C66D02" w14:textId="77777777" w:rsidR="0020254F" w:rsidRPr="00C578B8" w:rsidRDefault="0020254F" w:rsidP="0020254F">
      <w:r w:rsidRPr="00C578B8">
        <w:rPr>
          <w:b/>
          <w:bCs/>
        </w:rPr>
        <w:t>Location</w:t>
      </w:r>
      <w:r w:rsidRPr="00C578B8">
        <w:t>: Mondragon University 11310</w:t>
      </w:r>
    </w:p>
    <w:p w14:paraId="3850CF3A" w14:textId="77777777" w:rsidR="0020254F" w:rsidRPr="00C578B8" w:rsidRDefault="0020254F" w:rsidP="0020254F">
      <w:r w:rsidRPr="00C578B8">
        <w:rPr>
          <w:b/>
          <w:bCs/>
        </w:rPr>
        <w:t>Attendees</w:t>
      </w:r>
      <w:r w:rsidRPr="00C578B8">
        <w:t>:</w:t>
      </w:r>
    </w:p>
    <w:p w14:paraId="0F2AB452" w14:textId="77777777" w:rsidR="0020254F" w:rsidRPr="00C578B8" w:rsidRDefault="0020254F" w:rsidP="0045133A">
      <w:pPr>
        <w:numPr>
          <w:ilvl w:val="0"/>
          <w:numId w:val="44"/>
        </w:numPr>
      </w:pPr>
      <w:r w:rsidRPr="00C578B8">
        <w:t>Service Delivery Manager: Unai </w:t>
      </w:r>
    </w:p>
    <w:p w14:paraId="745475DE" w14:textId="77777777" w:rsidR="0020254F" w:rsidRPr="00C578B8" w:rsidRDefault="0020254F" w:rsidP="0045133A">
      <w:pPr>
        <w:numPr>
          <w:ilvl w:val="0"/>
          <w:numId w:val="44"/>
        </w:numPr>
      </w:pPr>
      <w:r w:rsidRPr="00C578B8">
        <w:t>Service Request Manager: Peru</w:t>
      </w:r>
    </w:p>
    <w:p w14:paraId="673ABBCF" w14:textId="77777777" w:rsidR="0020254F" w:rsidRPr="00C578B8" w:rsidRDefault="0020254F" w:rsidP="0045133A">
      <w:pPr>
        <w:numPr>
          <w:ilvl w:val="0"/>
          <w:numId w:val="44"/>
        </w:numPr>
      </w:pPr>
      <w:r w:rsidRPr="00C578B8">
        <w:t>Team: Xabat, Andoni and Julen</w:t>
      </w:r>
    </w:p>
    <w:p w14:paraId="5343DF45" w14:textId="77777777" w:rsidR="0020254F" w:rsidRPr="00C578B8" w:rsidRDefault="0020254F" w:rsidP="0020254F">
      <w:r w:rsidRPr="00C578B8">
        <w:rPr>
          <w:b/>
          <w:bCs/>
        </w:rPr>
        <w:t>Agenda</w:t>
      </w:r>
      <w:r w:rsidRPr="00C578B8">
        <w:t>:</w:t>
      </w:r>
    </w:p>
    <w:p w14:paraId="6DD9498F" w14:textId="226B0034" w:rsidR="0020254F" w:rsidRPr="00C578B8" w:rsidRDefault="0020254F" w:rsidP="0045133A">
      <w:pPr>
        <w:numPr>
          <w:ilvl w:val="0"/>
          <w:numId w:val="45"/>
        </w:numPr>
      </w:pPr>
      <w:r w:rsidRPr="00C578B8">
        <w:t xml:space="preserve">Review the performance of the team during the past </w:t>
      </w:r>
      <w:r w:rsidR="00F904A6" w:rsidRPr="00C578B8">
        <w:t>week.</w:t>
      </w:r>
    </w:p>
    <w:p w14:paraId="43E7D794" w14:textId="2CFAF7EB" w:rsidR="0020254F" w:rsidRPr="00C578B8" w:rsidRDefault="0020254F" w:rsidP="0045133A">
      <w:pPr>
        <w:numPr>
          <w:ilvl w:val="0"/>
          <w:numId w:val="45"/>
        </w:numPr>
      </w:pPr>
      <w:r w:rsidRPr="00C578B8">
        <w:t xml:space="preserve">Discuss if the limit of the WIP is suitable for the </w:t>
      </w:r>
      <w:r w:rsidR="00F904A6" w:rsidRPr="00C578B8">
        <w:t>team.</w:t>
      </w:r>
    </w:p>
    <w:p w14:paraId="30462082" w14:textId="1A459BF5" w:rsidR="0020254F" w:rsidRPr="00C578B8" w:rsidRDefault="0020254F" w:rsidP="0045133A">
      <w:pPr>
        <w:numPr>
          <w:ilvl w:val="0"/>
          <w:numId w:val="45"/>
        </w:numPr>
      </w:pPr>
      <w:r w:rsidRPr="00C578B8">
        <w:t xml:space="preserve">Check for the presence of blocked </w:t>
      </w:r>
      <w:r w:rsidR="00F904A6" w:rsidRPr="00C578B8">
        <w:t>items.</w:t>
      </w:r>
    </w:p>
    <w:p w14:paraId="0D59E99B" w14:textId="2CD19C18" w:rsidR="0020254F" w:rsidRPr="00C578B8" w:rsidRDefault="0020254F" w:rsidP="0045133A">
      <w:pPr>
        <w:numPr>
          <w:ilvl w:val="0"/>
          <w:numId w:val="45"/>
        </w:numPr>
      </w:pPr>
      <w:r w:rsidRPr="00C578B8">
        <w:t xml:space="preserve">Decide the priority of the PBIs </w:t>
      </w:r>
      <w:r w:rsidR="00F904A6" w:rsidRPr="00C578B8">
        <w:t>selected.</w:t>
      </w:r>
    </w:p>
    <w:p w14:paraId="4D6392A2" w14:textId="5E2C6F52" w:rsidR="0020254F" w:rsidRPr="00C578B8" w:rsidRDefault="0020254F" w:rsidP="0045133A">
      <w:pPr>
        <w:numPr>
          <w:ilvl w:val="0"/>
          <w:numId w:val="45"/>
        </w:numPr>
      </w:pPr>
      <w:r w:rsidRPr="00C578B8">
        <w:t xml:space="preserve">Discuss if new PBIs are required for the correct development of the </w:t>
      </w:r>
      <w:r w:rsidR="00F904A6" w:rsidRPr="00C578B8">
        <w:t>project.</w:t>
      </w:r>
    </w:p>
    <w:p w14:paraId="7FFD3AF2" w14:textId="77777777" w:rsidR="0020254F" w:rsidRPr="00C578B8" w:rsidRDefault="0020254F" w:rsidP="0020254F">
      <w:r w:rsidRPr="00C578B8">
        <w:rPr>
          <w:b/>
          <w:bCs/>
        </w:rPr>
        <w:t>Discussion Summary</w:t>
      </w:r>
    </w:p>
    <w:p w14:paraId="30CB5DE9" w14:textId="77777777" w:rsidR="0020254F" w:rsidRPr="00C578B8" w:rsidRDefault="0020254F" w:rsidP="0045133A">
      <w:pPr>
        <w:numPr>
          <w:ilvl w:val="0"/>
          <w:numId w:val="46"/>
        </w:numPr>
      </w:pPr>
      <w:r w:rsidRPr="00C578B8">
        <w:t>Performance in the past week:</w:t>
      </w:r>
    </w:p>
    <w:p w14:paraId="04DE8133" w14:textId="77777777" w:rsidR="0020254F" w:rsidRPr="00C578B8" w:rsidRDefault="0020254F" w:rsidP="0045133A">
      <w:pPr>
        <w:numPr>
          <w:ilvl w:val="1"/>
          <w:numId w:val="46"/>
        </w:numPr>
      </w:pPr>
      <w:r w:rsidRPr="00C578B8">
        <w:t>The team's performance over the past week has been positive, though slightly slower than anticipated, despite the absence of significant challenges. We successfully met our objectives without encountering major issues. The collaboration among team members was effective, with tasks being distributed and executed cohesively according to the planned schedule.</w:t>
      </w:r>
    </w:p>
    <w:p w14:paraId="670F34ED" w14:textId="77777777" w:rsidR="0020254F" w:rsidRPr="00C578B8" w:rsidRDefault="0020254F" w:rsidP="0045133A">
      <w:pPr>
        <w:numPr>
          <w:ilvl w:val="0"/>
          <w:numId w:val="46"/>
        </w:numPr>
      </w:pPr>
      <w:r w:rsidRPr="00C578B8">
        <w:t>WIP suitability:</w:t>
      </w:r>
    </w:p>
    <w:p w14:paraId="4D6E592A" w14:textId="77777777" w:rsidR="0020254F" w:rsidRPr="00C578B8" w:rsidRDefault="0020254F" w:rsidP="0045133A">
      <w:pPr>
        <w:numPr>
          <w:ilvl w:val="1"/>
          <w:numId w:val="46"/>
        </w:numPr>
      </w:pPr>
      <w:r w:rsidRPr="00C578B8">
        <w:t>The WIP limit that was decided has been bigger than the one originally designed, as only 4 PBIs were developed simultaneously. As a result, it has been decided to reduce the WIP limit from 5 to 4, in order to reduce the quantity of PBIs that are done at the same time.</w:t>
      </w:r>
    </w:p>
    <w:p w14:paraId="1D5F7DC5" w14:textId="77777777" w:rsidR="0020254F" w:rsidRPr="00C578B8" w:rsidRDefault="0020254F" w:rsidP="0045133A">
      <w:pPr>
        <w:numPr>
          <w:ilvl w:val="0"/>
          <w:numId w:val="46"/>
        </w:numPr>
      </w:pPr>
      <w:r w:rsidRPr="00C578B8">
        <w:t>Blocked items:</w:t>
      </w:r>
    </w:p>
    <w:p w14:paraId="7368BC6A" w14:textId="77777777" w:rsidR="0020254F" w:rsidRPr="00C578B8" w:rsidRDefault="0020254F" w:rsidP="0045133A">
      <w:pPr>
        <w:numPr>
          <w:ilvl w:val="1"/>
          <w:numId w:val="46"/>
        </w:numPr>
      </w:pPr>
      <w:r w:rsidRPr="00C578B8">
        <w:t>So far, the group has not encountered any major problems with the tasks assigned, so there are no items that are blocked.</w:t>
      </w:r>
    </w:p>
    <w:p w14:paraId="14112426" w14:textId="77777777" w:rsidR="0020254F" w:rsidRPr="00C578B8" w:rsidRDefault="0020254F" w:rsidP="0045133A">
      <w:pPr>
        <w:numPr>
          <w:ilvl w:val="0"/>
          <w:numId w:val="46"/>
        </w:numPr>
      </w:pPr>
      <w:r w:rsidRPr="00C578B8">
        <w:t>PBI priority selection:</w:t>
      </w:r>
    </w:p>
    <w:p w14:paraId="70A4802C" w14:textId="77777777" w:rsidR="0020254F" w:rsidRPr="00C578B8" w:rsidRDefault="0020254F" w:rsidP="0045133A">
      <w:pPr>
        <w:numPr>
          <w:ilvl w:val="1"/>
          <w:numId w:val="46"/>
        </w:numPr>
      </w:pPr>
      <w:r w:rsidRPr="00C578B8">
        <w:t>The tasks that could not be completed earlier have now been completed successfully and without any problems for the team members. </w:t>
      </w:r>
    </w:p>
    <w:p w14:paraId="71D604ED" w14:textId="77777777" w:rsidR="0020254F" w:rsidRPr="00C578B8" w:rsidRDefault="0020254F" w:rsidP="0045133A">
      <w:pPr>
        <w:numPr>
          <w:ilvl w:val="1"/>
          <w:numId w:val="46"/>
        </w:numPr>
      </w:pPr>
      <w:r w:rsidRPr="00C578B8">
        <w:lastRenderedPageBreak/>
        <w:t>The tasks with the highest priority at the moment will be to make predictions through the web and finish the simulation with threads. The other PBI that are also in progress are searching for historical data in the web and implementation of the forum system.</w:t>
      </w:r>
    </w:p>
    <w:p w14:paraId="3A87FC7F" w14:textId="77777777" w:rsidR="0020254F" w:rsidRPr="00C578B8" w:rsidRDefault="0020254F" w:rsidP="0045133A">
      <w:pPr>
        <w:numPr>
          <w:ilvl w:val="0"/>
          <w:numId w:val="46"/>
        </w:numPr>
      </w:pPr>
      <w:r w:rsidRPr="00C578B8">
        <w:t>New PBIs:</w:t>
      </w:r>
    </w:p>
    <w:p w14:paraId="0DEE6C7B" w14:textId="1A9C3740" w:rsidR="0020254F" w:rsidRPr="00C578B8" w:rsidRDefault="0020254F" w:rsidP="0045133A">
      <w:pPr>
        <w:numPr>
          <w:ilvl w:val="1"/>
          <w:numId w:val="46"/>
        </w:numPr>
      </w:pPr>
      <w:r w:rsidRPr="00C578B8">
        <w:t xml:space="preserve">No new targets to be included this </w:t>
      </w:r>
      <w:r w:rsidR="00F904A6" w:rsidRPr="00C578B8">
        <w:t>week.</w:t>
      </w:r>
    </w:p>
    <w:p w14:paraId="0EC46415" w14:textId="77777777" w:rsidR="0020254F" w:rsidRPr="00C578B8" w:rsidRDefault="0020254F" w:rsidP="0020254F">
      <w:r w:rsidRPr="00C578B8">
        <w:rPr>
          <w:b/>
          <w:bCs/>
        </w:rPr>
        <w:t>Action Items:</w:t>
      </w:r>
    </w:p>
    <w:p w14:paraId="1F40325A" w14:textId="77777777" w:rsidR="0020254F" w:rsidRPr="00C578B8" w:rsidRDefault="0020254F" w:rsidP="0045133A">
      <w:pPr>
        <w:numPr>
          <w:ilvl w:val="0"/>
          <w:numId w:val="47"/>
        </w:numPr>
      </w:pPr>
      <w:r w:rsidRPr="00C578B8">
        <w:t>Complete the PBIs for data decision-making:</w:t>
      </w:r>
    </w:p>
    <w:p w14:paraId="7CD86D6D" w14:textId="327F9E96" w:rsidR="0020254F" w:rsidRPr="00C578B8" w:rsidRDefault="0020254F" w:rsidP="0045133A">
      <w:pPr>
        <w:numPr>
          <w:ilvl w:val="1"/>
          <w:numId w:val="47"/>
        </w:numPr>
      </w:pPr>
      <w:r w:rsidRPr="00C578B8">
        <w:t xml:space="preserve">Make sure to complete any remaining tasks related to data decisions. This includes finishing up the work, noting down what's done, and making sure everything aligns with the project </w:t>
      </w:r>
      <w:r w:rsidR="00F904A6" w:rsidRPr="00C578B8">
        <w:t>goals.</w:t>
      </w:r>
    </w:p>
    <w:p w14:paraId="15EADA6C" w14:textId="77777777" w:rsidR="0020254F" w:rsidRPr="00C578B8" w:rsidRDefault="0020254F" w:rsidP="0045133A">
      <w:pPr>
        <w:numPr>
          <w:ilvl w:val="0"/>
          <w:numId w:val="47"/>
        </w:numPr>
      </w:pPr>
      <w:r w:rsidRPr="00C578B8">
        <w:t>Attempt to prevent the occurrence of blocked items:</w:t>
      </w:r>
    </w:p>
    <w:p w14:paraId="6DCA2365" w14:textId="77777777" w:rsidR="0020254F" w:rsidRPr="00C578B8" w:rsidRDefault="0020254F" w:rsidP="0045133A">
      <w:pPr>
        <w:numPr>
          <w:ilvl w:val="1"/>
          <w:numId w:val="47"/>
        </w:numPr>
      </w:pPr>
      <w:r w:rsidRPr="00C578B8">
        <w:t>Take steps to find and solve potential problems before they become big issues. Keep the team talking so we can quickly fix anything that might slow us down.</w:t>
      </w:r>
    </w:p>
    <w:p w14:paraId="7EBCC270" w14:textId="77777777" w:rsidR="0020254F" w:rsidRPr="00C578B8" w:rsidRDefault="0020254F" w:rsidP="0045133A">
      <w:pPr>
        <w:numPr>
          <w:ilvl w:val="0"/>
          <w:numId w:val="47"/>
        </w:numPr>
      </w:pPr>
      <w:r w:rsidRPr="00C578B8">
        <w:t>Strive to keep the WIP below the set limit of 4:</w:t>
      </w:r>
    </w:p>
    <w:p w14:paraId="2A7C407E" w14:textId="77777777" w:rsidR="0020254F" w:rsidRPr="00C578B8" w:rsidRDefault="0020254F" w:rsidP="0045133A">
      <w:pPr>
        <w:numPr>
          <w:ilvl w:val="1"/>
          <w:numId w:val="47"/>
        </w:numPr>
      </w:pPr>
      <w:r w:rsidRPr="00C578B8">
        <w:t>Make a concerted effort to manage the Work in Progress (WIP) and ensure that the number of concurrent tasks remains below the recently established limit of 4. This involves careful planning and coordination to optimize workflow efficiency.</w:t>
      </w:r>
    </w:p>
    <w:p w14:paraId="7BC2FAB6" w14:textId="77777777" w:rsidR="0020254F" w:rsidRPr="00C578B8" w:rsidRDefault="0020254F" w:rsidP="0045133A">
      <w:pPr>
        <w:numPr>
          <w:ilvl w:val="0"/>
          <w:numId w:val="47"/>
        </w:numPr>
      </w:pPr>
      <w:r w:rsidRPr="00C578B8">
        <w:t>Maintain the good performance of the team for this week:</w:t>
      </w:r>
    </w:p>
    <w:p w14:paraId="02190943" w14:textId="77777777" w:rsidR="0020254F" w:rsidRPr="00C578B8" w:rsidRDefault="0020254F" w:rsidP="0045133A">
      <w:pPr>
        <w:numPr>
          <w:ilvl w:val="1"/>
          <w:numId w:val="47"/>
        </w:numPr>
      </w:pPr>
      <w:r w:rsidRPr="00C578B8">
        <w:t>Continue doing well as a team, like it was done last week. Encourage collaboration, effective communication, and a focus on achieving individual and collective goals to sustain the high standard of work.</w:t>
      </w:r>
    </w:p>
    <w:p w14:paraId="2C67CAFB" w14:textId="7F58C1CA" w:rsidR="0020254F" w:rsidRPr="00C578B8" w:rsidRDefault="0020254F" w:rsidP="0020254F">
      <w:r w:rsidRPr="00C578B8">
        <w:rPr>
          <w:b/>
          <w:bCs/>
        </w:rPr>
        <w:t>Conclusions:</w:t>
      </w:r>
    </w:p>
    <w:p w14:paraId="24E2B73B" w14:textId="498B07D0" w:rsidR="0020254F" w:rsidRPr="00C578B8" w:rsidRDefault="0020254F" w:rsidP="0020254F">
      <w:r w:rsidRPr="00C578B8">
        <w:t>In summary, the team's performance last week was positive, though slightly slower than expected. Adjustments were made to the WIP limit, reducing it from 5 to 4 to optimize task management. No major issues or blocked items were encountered. High-priority PBIs for the coming week include making web predictions and finalizing the simulation. No new targets were added. Action items focus on completing data decision-making PBIs, preventing issues, and maintaining the WIP below 4. The team aims to sustain collaboration and performance levels achieved last week.</w:t>
      </w:r>
    </w:p>
    <w:p w14:paraId="4818411C" w14:textId="5825BEB1" w:rsidR="0020254F" w:rsidRPr="00C578B8" w:rsidRDefault="0020254F" w:rsidP="0020254F">
      <w:pPr>
        <w:pStyle w:val="Ttulo2"/>
      </w:pPr>
      <w:bookmarkStart w:id="35" w:name="_Toc156892375"/>
      <w:r w:rsidRPr="00C578B8">
        <w:t>Daily meeting (15/01/2024)</w:t>
      </w:r>
      <w:bookmarkEnd w:id="35"/>
    </w:p>
    <w:p w14:paraId="68DF12A1" w14:textId="77777777" w:rsidR="0020254F" w:rsidRPr="00C578B8" w:rsidRDefault="0020254F" w:rsidP="0020254F">
      <w:r w:rsidRPr="00C578B8">
        <w:rPr>
          <w:b/>
          <w:bCs/>
        </w:rPr>
        <w:t>Date</w:t>
      </w:r>
      <w:r w:rsidRPr="00C578B8">
        <w:t>: 15-01-2024</w:t>
      </w:r>
    </w:p>
    <w:p w14:paraId="50DA8AFF" w14:textId="77777777" w:rsidR="0020254F" w:rsidRPr="00C578B8" w:rsidRDefault="0020254F" w:rsidP="0020254F">
      <w:r w:rsidRPr="00C578B8">
        <w:rPr>
          <w:b/>
          <w:bCs/>
        </w:rPr>
        <w:t>Time</w:t>
      </w:r>
      <w:r w:rsidRPr="00C578B8">
        <w:t>: From 8:30 to 9:00</w:t>
      </w:r>
    </w:p>
    <w:p w14:paraId="6B1330AD" w14:textId="77777777" w:rsidR="0020254F" w:rsidRPr="00C578B8" w:rsidRDefault="0020254F" w:rsidP="0020254F">
      <w:r w:rsidRPr="00C578B8">
        <w:rPr>
          <w:b/>
          <w:bCs/>
        </w:rPr>
        <w:t>Location</w:t>
      </w:r>
      <w:r w:rsidRPr="00C578B8">
        <w:t>: Mondragon University 11310 </w:t>
      </w:r>
    </w:p>
    <w:p w14:paraId="5A3F4718" w14:textId="77777777" w:rsidR="0020254F" w:rsidRPr="00C578B8" w:rsidRDefault="0020254F" w:rsidP="0020254F">
      <w:r w:rsidRPr="00C578B8">
        <w:rPr>
          <w:b/>
          <w:bCs/>
        </w:rPr>
        <w:t>Attendees</w:t>
      </w:r>
      <w:r w:rsidRPr="00C578B8">
        <w:t>:</w:t>
      </w:r>
    </w:p>
    <w:p w14:paraId="48975370" w14:textId="77777777" w:rsidR="0020254F" w:rsidRPr="00C578B8" w:rsidRDefault="0020254F" w:rsidP="0045133A">
      <w:pPr>
        <w:numPr>
          <w:ilvl w:val="0"/>
          <w:numId w:val="48"/>
        </w:numPr>
      </w:pPr>
      <w:r w:rsidRPr="00C578B8">
        <w:t>Service Delivery Manager: Unai</w:t>
      </w:r>
    </w:p>
    <w:p w14:paraId="7068C2DB" w14:textId="77777777" w:rsidR="0020254F" w:rsidRPr="00C578B8" w:rsidRDefault="0020254F" w:rsidP="0045133A">
      <w:pPr>
        <w:numPr>
          <w:ilvl w:val="0"/>
          <w:numId w:val="48"/>
        </w:numPr>
      </w:pPr>
      <w:r w:rsidRPr="00C578B8">
        <w:t>Service Request Manager: Peru</w:t>
      </w:r>
    </w:p>
    <w:p w14:paraId="7E083D39" w14:textId="77777777" w:rsidR="0020254F" w:rsidRPr="00C578B8" w:rsidRDefault="0020254F" w:rsidP="0045133A">
      <w:pPr>
        <w:numPr>
          <w:ilvl w:val="0"/>
          <w:numId w:val="48"/>
        </w:numPr>
      </w:pPr>
      <w:r w:rsidRPr="00C578B8">
        <w:lastRenderedPageBreak/>
        <w:t>Team: Xabat, Andoni and Julen</w:t>
      </w:r>
    </w:p>
    <w:p w14:paraId="1D21A2AE" w14:textId="77777777" w:rsidR="0020254F" w:rsidRPr="00C578B8" w:rsidRDefault="0020254F" w:rsidP="0020254F">
      <w:r w:rsidRPr="00C578B8">
        <w:rPr>
          <w:b/>
          <w:bCs/>
        </w:rPr>
        <w:t>Agenda</w:t>
      </w:r>
      <w:r w:rsidRPr="00C578B8">
        <w:t>:</w:t>
      </w:r>
    </w:p>
    <w:p w14:paraId="2E6AA123" w14:textId="77777777" w:rsidR="0020254F" w:rsidRPr="00C578B8" w:rsidRDefault="0020254F" w:rsidP="0045133A">
      <w:pPr>
        <w:numPr>
          <w:ilvl w:val="0"/>
          <w:numId w:val="49"/>
        </w:numPr>
      </w:pPr>
      <w:r w:rsidRPr="00C578B8">
        <w:t>Coordination and planning for the day ahead.</w:t>
      </w:r>
    </w:p>
    <w:p w14:paraId="4BB490D5" w14:textId="77777777" w:rsidR="0020254F" w:rsidRPr="00C578B8" w:rsidRDefault="0020254F" w:rsidP="0020254F">
      <w:r w:rsidRPr="00C578B8">
        <w:rPr>
          <w:b/>
          <w:bCs/>
        </w:rPr>
        <w:t>Daily Minutes:</w:t>
      </w:r>
    </w:p>
    <w:p w14:paraId="69252267" w14:textId="77777777" w:rsidR="0020254F" w:rsidRPr="00C578B8" w:rsidRDefault="0020254F" w:rsidP="0045133A">
      <w:pPr>
        <w:numPr>
          <w:ilvl w:val="0"/>
          <w:numId w:val="50"/>
        </w:numPr>
      </w:pPr>
      <w:r w:rsidRPr="00C578B8">
        <w:t>What did I do yesterday?</w:t>
      </w:r>
    </w:p>
    <w:p w14:paraId="50A5C041" w14:textId="00FFC3C6" w:rsidR="0020254F" w:rsidRPr="00C578B8" w:rsidRDefault="0020254F" w:rsidP="0045133A">
      <w:pPr>
        <w:numPr>
          <w:ilvl w:val="1"/>
          <w:numId w:val="50"/>
        </w:numPr>
      </w:pPr>
      <w:r w:rsidRPr="00C578B8">
        <w:t>Unai:</w:t>
      </w:r>
    </w:p>
    <w:p w14:paraId="01CD5A9A" w14:textId="731CDB83" w:rsidR="0020254F" w:rsidRPr="00C578B8" w:rsidRDefault="0020254F" w:rsidP="0045133A">
      <w:pPr>
        <w:numPr>
          <w:ilvl w:val="2"/>
          <w:numId w:val="50"/>
        </w:numPr>
      </w:pPr>
      <w:r w:rsidRPr="00C578B8">
        <w:t xml:space="preserve">Finish the simulation test and start painting it in the </w:t>
      </w:r>
      <w:r w:rsidR="00F904A6" w:rsidRPr="00C578B8">
        <w:t>web.</w:t>
      </w:r>
    </w:p>
    <w:p w14:paraId="3E198962" w14:textId="6F062C70" w:rsidR="0020254F" w:rsidRPr="00C578B8" w:rsidRDefault="0020254F" w:rsidP="0045133A">
      <w:pPr>
        <w:numPr>
          <w:ilvl w:val="1"/>
          <w:numId w:val="50"/>
        </w:numPr>
      </w:pPr>
      <w:r w:rsidRPr="00C578B8">
        <w:t>Xabat:</w:t>
      </w:r>
    </w:p>
    <w:p w14:paraId="74B83A5C" w14:textId="75DDF84B" w:rsidR="0020254F" w:rsidRPr="00C578B8" w:rsidRDefault="0020254F" w:rsidP="0045133A">
      <w:pPr>
        <w:numPr>
          <w:ilvl w:val="2"/>
          <w:numId w:val="50"/>
        </w:numPr>
      </w:pPr>
      <w:r w:rsidRPr="00C578B8">
        <w:t xml:space="preserve">Print the chat </w:t>
      </w:r>
      <w:r w:rsidR="00F904A6" w:rsidRPr="00C578B8">
        <w:t>messages.</w:t>
      </w:r>
    </w:p>
    <w:p w14:paraId="5AA3D062" w14:textId="5AE3B6A7" w:rsidR="0020254F" w:rsidRPr="00C578B8" w:rsidRDefault="0020254F" w:rsidP="0045133A">
      <w:pPr>
        <w:numPr>
          <w:ilvl w:val="1"/>
          <w:numId w:val="50"/>
        </w:numPr>
      </w:pPr>
      <w:r w:rsidRPr="00C578B8">
        <w:t>Peru:</w:t>
      </w:r>
    </w:p>
    <w:p w14:paraId="597E2E45" w14:textId="13C0620E" w:rsidR="0020254F" w:rsidRPr="00C578B8" w:rsidRDefault="0020254F" w:rsidP="0045133A">
      <w:pPr>
        <w:numPr>
          <w:ilvl w:val="2"/>
          <w:numId w:val="50"/>
        </w:numPr>
      </w:pPr>
      <w:r w:rsidRPr="00C578B8">
        <w:t xml:space="preserve">Finish the search </w:t>
      </w:r>
      <w:r w:rsidR="00F904A6" w:rsidRPr="00C578B8">
        <w:t>section.</w:t>
      </w:r>
    </w:p>
    <w:p w14:paraId="58C1F1C5" w14:textId="6CE314AF" w:rsidR="0020254F" w:rsidRPr="00C578B8" w:rsidRDefault="0020254F" w:rsidP="0045133A">
      <w:pPr>
        <w:numPr>
          <w:ilvl w:val="1"/>
          <w:numId w:val="50"/>
        </w:numPr>
      </w:pPr>
      <w:r w:rsidRPr="00C578B8">
        <w:t>Andoni:</w:t>
      </w:r>
    </w:p>
    <w:p w14:paraId="2364F134" w14:textId="77777777" w:rsidR="0020254F" w:rsidRPr="00C578B8" w:rsidRDefault="0020254F" w:rsidP="0045133A">
      <w:pPr>
        <w:numPr>
          <w:ilvl w:val="2"/>
          <w:numId w:val="50"/>
        </w:numPr>
      </w:pPr>
      <w:r w:rsidRPr="00C578B8">
        <w:t>Upload the model of the prophet to cloud.</w:t>
      </w:r>
    </w:p>
    <w:p w14:paraId="72861B2C" w14:textId="5E9D6C9E" w:rsidR="0020254F" w:rsidRPr="00C578B8" w:rsidRDefault="0020254F" w:rsidP="0045133A">
      <w:pPr>
        <w:numPr>
          <w:ilvl w:val="1"/>
          <w:numId w:val="50"/>
        </w:numPr>
      </w:pPr>
      <w:r w:rsidRPr="00C578B8">
        <w:t>Julen:</w:t>
      </w:r>
    </w:p>
    <w:p w14:paraId="1DCD6B89" w14:textId="5B9D7C7F" w:rsidR="0020254F" w:rsidRPr="00C578B8" w:rsidRDefault="0020254F" w:rsidP="0045133A">
      <w:pPr>
        <w:numPr>
          <w:ilvl w:val="2"/>
          <w:numId w:val="50"/>
        </w:numPr>
      </w:pPr>
      <w:r w:rsidRPr="00C578B8">
        <w:t xml:space="preserve">Delete user function and something </w:t>
      </w:r>
      <w:r w:rsidR="00F904A6" w:rsidRPr="00C578B8">
        <w:t>else.</w:t>
      </w:r>
    </w:p>
    <w:p w14:paraId="6CA326AE" w14:textId="77777777" w:rsidR="0020254F" w:rsidRPr="00C578B8" w:rsidRDefault="0020254F" w:rsidP="0045133A">
      <w:pPr>
        <w:numPr>
          <w:ilvl w:val="0"/>
          <w:numId w:val="50"/>
        </w:numPr>
      </w:pPr>
      <w:r w:rsidRPr="00C578B8">
        <w:t>What will I do today?</w:t>
      </w:r>
    </w:p>
    <w:p w14:paraId="4A0FDF17" w14:textId="585CCABB" w:rsidR="0020254F" w:rsidRPr="00C578B8" w:rsidRDefault="0020254F" w:rsidP="0045133A">
      <w:pPr>
        <w:numPr>
          <w:ilvl w:val="1"/>
          <w:numId w:val="50"/>
        </w:numPr>
      </w:pPr>
      <w:r w:rsidRPr="00C578B8">
        <w:t>Unai:</w:t>
      </w:r>
    </w:p>
    <w:p w14:paraId="5DEE5530" w14:textId="03398A6C" w:rsidR="0020254F" w:rsidRPr="00C578B8" w:rsidRDefault="0020254F" w:rsidP="0045133A">
      <w:pPr>
        <w:numPr>
          <w:ilvl w:val="2"/>
          <w:numId w:val="50"/>
        </w:numPr>
      </w:pPr>
      <w:r w:rsidRPr="00C578B8">
        <w:t xml:space="preserve">Continue finishing the simulation tests and start painting it in the </w:t>
      </w:r>
      <w:r w:rsidR="00D63420" w:rsidRPr="00C578B8">
        <w:t>web.</w:t>
      </w:r>
    </w:p>
    <w:p w14:paraId="1B46F87E" w14:textId="7ADA3FE5" w:rsidR="0020254F" w:rsidRPr="00C578B8" w:rsidRDefault="0020254F" w:rsidP="0045133A">
      <w:pPr>
        <w:numPr>
          <w:ilvl w:val="1"/>
          <w:numId w:val="50"/>
        </w:numPr>
      </w:pPr>
      <w:r w:rsidRPr="00C578B8">
        <w:t>Xabat:</w:t>
      </w:r>
    </w:p>
    <w:p w14:paraId="0CB7BC63" w14:textId="503E6EED" w:rsidR="0020254F" w:rsidRPr="00C578B8" w:rsidRDefault="0020254F" w:rsidP="0045133A">
      <w:pPr>
        <w:numPr>
          <w:ilvl w:val="2"/>
          <w:numId w:val="50"/>
        </w:numPr>
      </w:pPr>
      <w:r w:rsidRPr="00C578B8">
        <w:t xml:space="preserve">Start implementing the simulation to the </w:t>
      </w:r>
      <w:r w:rsidR="00F904A6" w:rsidRPr="00C578B8">
        <w:t>web.</w:t>
      </w:r>
    </w:p>
    <w:p w14:paraId="7FC2E7CB" w14:textId="21D23DD6" w:rsidR="0020254F" w:rsidRPr="00C578B8" w:rsidRDefault="0020254F" w:rsidP="0045133A">
      <w:pPr>
        <w:numPr>
          <w:ilvl w:val="1"/>
          <w:numId w:val="50"/>
        </w:numPr>
      </w:pPr>
      <w:r w:rsidRPr="00C578B8">
        <w:t>Peru:</w:t>
      </w:r>
    </w:p>
    <w:p w14:paraId="73436209" w14:textId="4630DA02" w:rsidR="0020254F" w:rsidRPr="00C578B8" w:rsidRDefault="0020254F" w:rsidP="0045133A">
      <w:pPr>
        <w:numPr>
          <w:ilvl w:val="2"/>
          <w:numId w:val="50"/>
        </w:numPr>
      </w:pPr>
      <w:r w:rsidRPr="00C578B8">
        <w:t xml:space="preserve">Implement the explorator and data analysis in the Python </w:t>
      </w:r>
      <w:r w:rsidR="00F904A6" w:rsidRPr="00C578B8">
        <w:t>server.</w:t>
      </w:r>
    </w:p>
    <w:p w14:paraId="7B14E6E1" w14:textId="199B0825" w:rsidR="0020254F" w:rsidRPr="00C578B8" w:rsidRDefault="0020254F" w:rsidP="0045133A">
      <w:pPr>
        <w:numPr>
          <w:ilvl w:val="1"/>
          <w:numId w:val="50"/>
        </w:numPr>
      </w:pPr>
      <w:r w:rsidRPr="00C578B8">
        <w:t>Andoni:</w:t>
      </w:r>
    </w:p>
    <w:p w14:paraId="6BEA506E" w14:textId="77777777" w:rsidR="0020254F" w:rsidRPr="00C578B8" w:rsidRDefault="0020254F" w:rsidP="0045133A">
      <w:pPr>
        <w:numPr>
          <w:ilvl w:val="2"/>
          <w:numId w:val="50"/>
        </w:numPr>
      </w:pPr>
      <w:r w:rsidRPr="00C578B8">
        <w:t>Upload the model of the prophet to cloud.</w:t>
      </w:r>
    </w:p>
    <w:p w14:paraId="171C6E32" w14:textId="6B943F44" w:rsidR="0020254F" w:rsidRPr="00C578B8" w:rsidRDefault="0020254F" w:rsidP="0045133A">
      <w:pPr>
        <w:numPr>
          <w:ilvl w:val="1"/>
          <w:numId w:val="50"/>
        </w:numPr>
      </w:pPr>
      <w:r w:rsidRPr="00C578B8">
        <w:t>Julen</w:t>
      </w:r>
    </w:p>
    <w:p w14:paraId="38BC2CBC" w14:textId="04E0A186" w:rsidR="0020254F" w:rsidRPr="00C578B8" w:rsidRDefault="0020254F" w:rsidP="0045133A">
      <w:pPr>
        <w:numPr>
          <w:ilvl w:val="2"/>
          <w:numId w:val="50"/>
        </w:numPr>
      </w:pPr>
      <w:r w:rsidRPr="00C578B8">
        <w:t xml:space="preserve">Implement the explorator and data analysis in the Python </w:t>
      </w:r>
      <w:r w:rsidR="00F904A6" w:rsidRPr="00C578B8">
        <w:t>server.</w:t>
      </w:r>
    </w:p>
    <w:p w14:paraId="260D0775" w14:textId="77777777" w:rsidR="0020254F" w:rsidRPr="00C578B8" w:rsidRDefault="0020254F" w:rsidP="0045133A">
      <w:pPr>
        <w:numPr>
          <w:ilvl w:val="0"/>
          <w:numId w:val="50"/>
        </w:numPr>
      </w:pPr>
      <w:r w:rsidRPr="00C578B8">
        <w:t>What is in my way?</w:t>
      </w:r>
    </w:p>
    <w:p w14:paraId="35EB268F" w14:textId="77777777" w:rsidR="0020254F" w:rsidRPr="00C578B8" w:rsidRDefault="0020254F" w:rsidP="0045133A">
      <w:pPr>
        <w:numPr>
          <w:ilvl w:val="1"/>
          <w:numId w:val="50"/>
        </w:numPr>
      </w:pPr>
      <w:r w:rsidRPr="00C578B8">
        <w:t>Unai:</w:t>
      </w:r>
    </w:p>
    <w:p w14:paraId="5CE3E134" w14:textId="327838E8" w:rsidR="0020254F" w:rsidRPr="00C578B8" w:rsidRDefault="0020254F" w:rsidP="0045133A">
      <w:pPr>
        <w:numPr>
          <w:ilvl w:val="2"/>
          <w:numId w:val="50"/>
        </w:numPr>
      </w:pPr>
      <w:r w:rsidRPr="00C578B8">
        <w:t xml:space="preserve">Nothing to </w:t>
      </w:r>
      <w:r w:rsidR="00F904A6" w:rsidRPr="00C578B8">
        <w:t>comment.</w:t>
      </w:r>
    </w:p>
    <w:p w14:paraId="5DBFB05D" w14:textId="77777777" w:rsidR="0020254F" w:rsidRPr="00C578B8" w:rsidRDefault="0020254F" w:rsidP="0045133A">
      <w:pPr>
        <w:numPr>
          <w:ilvl w:val="1"/>
          <w:numId w:val="50"/>
        </w:numPr>
      </w:pPr>
      <w:r w:rsidRPr="00C578B8">
        <w:t>Xabat:</w:t>
      </w:r>
    </w:p>
    <w:p w14:paraId="2D436F98" w14:textId="468DC39F" w:rsidR="0020254F" w:rsidRPr="00C578B8" w:rsidRDefault="0020254F" w:rsidP="0045133A">
      <w:pPr>
        <w:numPr>
          <w:ilvl w:val="2"/>
          <w:numId w:val="50"/>
        </w:numPr>
      </w:pPr>
      <w:r w:rsidRPr="00C578B8">
        <w:t xml:space="preserve">Everything is </w:t>
      </w:r>
      <w:r w:rsidR="00F904A6" w:rsidRPr="00C578B8">
        <w:t>correct.</w:t>
      </w:r>
    </w:p>
    <w:p w14:paraId="06C3ECC1" w14:textId="77777777" w:rsidR="0020254F" w:rsidRPr="00C578B8" w:rsidRDefault="0020254F" w:rsidP="0045133A">
      <w:pPr>
        <w:numPr>
          <w:ilvl w:val="1"/>
          <w:numId w:val="50"/>
        </w:numPr>
      </w:pPr>
      <w:r w:rsidRPr="00C578B8">
        <w:t>Peru:</w:t>
      </w:r>
    </w:p>
    <w:p w14:paraId="0F1CDCAF" w14:textId="6ED8D658" w:rsidR="0020254F" w:rsidRPr="00C578B8" w:rsidRDefault="0020254F" w:rsidP="0045133A">
      <w:pPr>
        <w:numPr>
          <w:ilvl w:val="2"/>
          <w:numId w:val="50"/>
        </w:numPr>
      </w:pPr>
      <w:r w:rsidRPr="00C578B8">
        <w:lastRenderedPageBreak/>
        <w:t xml:space="preserve">Do tests in </w:t>
      </w:r>
      <w:r w:rsidR="00F904A6" w:rsidRPr="00C578B8">
        <w:t>Python.</w:t>
      </w:r>
    </w:p>
    <w:p w14:paraId="3B47D74C" w14:textId="77777777" w:rsidR="0020254F" w:rsidRPr="00C578B8" w:rsidRDefault="0020254F" w:rsidP="0045133A">
      <w:pPr>
        <w:numPr>
          <w:ilvl w:val="1"/>
          <w:numId w:val="50"/>
        </w:numPr>
      </w:pPr>
      <w:r w:rsidRPr="00C578B8">
        <w:t>Andoni:</w:t>
      </w:r>
    </w:p>
    <w:p w14:paraId="614ADD78" w14:textId="418165A6" w:rsidR="0020254F" w:rsidRPr="00C578B8" w:rsidRDefault="0020254F" w:rsidP="0045133A">
      <w:pPr>
        <w:numPr>
          <w:ilvl w:val="2"/>
          <w:numId w:val="50"/>
        </w:numPr>
      </w:pPr>
      <w:r w:rsidRPr="00C578B8">
        <w:t>Denormalize the prediction</w:t>
      </w:r>
    </w:p>
    <w:p w14:paraId="69F5169A" w14:textId="77777777" w:rsidR="0020254F" w:rsidRPr="00C578B8" w:rsidRDefault="0020254F" w:rsidP="0045133A">
      <w:pPr>
        <w:numPr>
          <w:ilvl w:val="1"/>
          <w:numId w:val="50"/>
        </w:numPr>
      </w:pPr>
      <w:r w:rsidRPr="00C578B8">
        <w:t>Julen:</w:t>
      </w:r>
    </w:p>
    <w:p w14:paraId="101F31C4" w14:textId="4A63B642" w:rsidR="0020254F" w:rsidRPr="00C578B8" w:rsidRDefault="0020254F" w:rsidP="0045133A">
      <w:pPr>
        <w:numPr>
          <w:ilvl w:val="2"/>
          <w:numId w:val="50"/>
        </w:numPr>
      </w:pPr>
      <w:r w:rsidRPr="00C578B8">
        <w:t xml:space="preserve">Dataset is poor and is necessary to fix </w:t>
      </w:r>
      <w:r w:rsidR="00F904A6" w:rsidRPr="00C578B8">
        <w:t>it.</w:t>
      </w:r>
    </w:p>
    <w:p w14:paraId="17C4F8A2" w14:textId="77777777" w:rsidR="0020254F" w:rsidRPr="00C578B8" w:rsidRDefault="0020254F" w:rsidP="0020254F">
      <w:r w:rsidRPr="00C578B8">
        <w:rPr>
          <w:b/>
          <w:bCs/>
        </w:rPr>
        <w:t>Open Discussion:</w:t>
      </w:r>
    </w:p>
    <w:p w14:paraId="7A831CD0" w14:textId="77777777" w:rsidR="0020254F" w:rsidRPr="00C578B8" w:rsidRDefault="0020254F" w:rsidP="0020254F">
      <w:r w:rsidRPr="00C578B8">
        <w:t>In the meeting on 15-01-2024 at Mondragon University, the team discussed coordination and planning for the day. The Service Delivery Manager, Unai, provided updates on finishing simulation tests and web integration. Xabat reported progress in printing chat messages, while Peru focused on completing the search section. Andoni worked on uploading the Prophet model to the cloud, and Julen handled user function deletion. Plans for the day included continuing simulation tests and web integration, implementing the simulation on the web, and working on data analysis and exploration in the Python server. Challenges mentioned included testing in Python, denormalizing predictions, and addressing a poor dataset. The team is actively addressing these issues to meet their objectives.</w:t>
      </w:r>
    </w:p>
    <w:p w14:paraId="43481D1D" w14:textId="67F673E8" w:rsidR="00D63420" w:rsidRPr="00C578B8" w:rsidRDefault="00D63420" w:rsidP="00D63420">
      <w:pPr>
        <w:pStyle w:val="Ttulo2"/>
      </w:pPr>
      <w:bookmarkStart w:id="36" w:name="_Toc156892376"/>
      <w:r w:rsidRPr="00C578B8">
        <w:t>Daily meeting (16/01/2024)</w:t>
      </w:r>
      <w:bookmarkEnd w:id="36"/>
    </w:p>
    <w:p w14:paraId="666C9E7F"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Date</w:t>
      </w:r>
      <w:r w:rsidRPr="00C578B8">
        <w:rPr>
          <w:rFonts w:ascii="Arial" w:hAnsi="Arial" w:cs="Arial"/>
          <w:color w:val="000000"/>
          <w:sz w:val="22"/>
          <w:szCs w:val="22"/>
          <w:lang w:val="en-GB"/>
        </w:rPr>
        <w:t>: 16-01-2024</w:t>
      </w:r>
    </w:p>
    <w:p w14:paraId="70096B90"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Time</w:t>
      </w:r>
      <w:r w:rsidRPr="00C578B8">
        <w:rPr>
          <w:rFonts w:ascii="Arial" w:hAnsi="Arial" w:cs="Arial"/>
          <w:color w:val="000000"/>
          <w:sz w:val="22"/>
          <w:szCs w:val="22"/>
          <w:lang w:val="en-GB"/>
        </w:rPr>
        <w:t>: From 8:00 to 8:30</w:t>
      </w:r>
    </w:p>
    <w:p w14:paraId="34707610"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Location</w:t>
      </w:r>
      <w:r w:rsidRPr="00C578B8">
        <w:rPr>
          <w:rFonts w:ascii="Arial" w:hAnsi="Arial" w:cs="Arial"/>
          <w:color w:val="000000"/>
          <w:sz w:val="22"/>
          <w:szCs w:val="22"/>
          <w:lang w:val="en-GB"/>
        </w:rPr>
        <w:t>: Mondragon University 11310 </w:t>
      </w:r>
    </w:p>
    <w:p w14:paraId="596E1C4D"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Attendees</w:t>
      </w:r>
      <w:r w:rsidRPr="00C578B8">
        <w:rPr>
          <w:rFonts w:ascii="Arial" w:hAnsi="Arial" w:cs="Arial"/>
          <w:color w:val="000000"/>
          <w:sz w:val="22"/>
          <w:szCs w:val="22"/>
          <w:lang w:val="en-GB"/>
        </w:rPr>
        <w:t>:</w:t>
      </w:r>
    </w:p>
    <w:p w14:paraId="7040A3AA" w14:textId="77777777" w:rsidR="00D63420" w:rsidRPr="00C578B8" w:rsidRDefault="00D63420" w:rsidP="00FF561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Delivery Manager: Unai</w:t>
      </w:r>
    </w:p>
    <w:p w14:paraId="7AD3ADF6" w14:textId="77777777" w:rsidR="00D63420" w:rsidRPr="00C578B8" w:rsidRDefault="00D63420" w:rsidP="00FF561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Request Manager: Peru</w:t>
      </w:r>
    </w:p>
    <w:p w14:paraId="25C5A44A" w14:textId="77777777" w:rsidR="00D63420" w:rsidRPr="00C578B8" w:rsidRDefault="00D63420" w:rsidP="00FF561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Team: Xabat, Andoni and Julen</w:t>
      </w:r>
    </w:p>
    <w:p w14:paraId="2A3C7058"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Agenda</w:t>
      </w:r>
      <w:r w:rsidRPr="00C578B8">
        <w:rPr>
          <w:rFonts w:ascii="Arial" w:hAnsi="Arial" w:cs="Arial"/>
          <w:color w:val="000000"/>
          <w:sz w:val="22"/>
          <w:szCs w:val="22"/>
          <w:lang w:val="en-GB"/>
        </w:rPr>
        <w:t>:</w:t>
      </w:r>
    </w:p>
    <w:p w14:paraId="6BAEA20E" w14:textId="77777777" w:rsidR="00D63420" w:rsidRPr="00C578B8" w:rsidRDefault="00D63420" w:rsidP="00FF5617">
      <w:pPr>
        <w:pStyle w:val="NormalWeb"/>
        <w:numPr>
          <w:ilvl w:val="0"/>
          <w:numId w:val="53"/>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Coordination and planning for the day ahead.</w:t>
      </w:r>
    </w:p>
    <w:p w14:paraId="258BD4DF"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Daily Minutes:</w:t>
      </w:r>
    </w:p>
    <w:p w14:paraId="00722424" w14:textId="77777777" w:rsidR="00D63420" w:rsidRPr="00C578B8" w:rsidRDefault="00D63420" w:rsidP="00FF5617">
      <w:pPr>
        <w:pStyle w:val="NormalWeb"/>
        <w:numPr>
          <w:ilvl w:val="0"/>
          <w:numId w:val="54"/>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did I do yesterday?</w:t>
      </w:r>
    </w:p>
    <w:p w14:paraId="35E1243D" w14:textId="77777777" w:rsidR="00D63420" w:rsidRPr="00C578B8" w:rsidRDefault="00D63420" w:rsidP="00FF5617">
      <w:pPr>
        <w:pStyle w:val="NormalWeb"/>
        <w:numPr>
          <w:ilvl w:val="1"/>
          <w:numId w:val="55"/>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Unai:</w:t>
      </w:r>
    </w:p>
    <w:p w14:paraId="1938039E" w14:textId="3FB54498" w:rsidR="00D63420" w:rsidRPr="00C578B8" w:rsidRDefault="00D63420" w:rsidP="00FF5617">
      <w:pPr>
        <w:pStyle w:val="NormalWeb"/>
        <w:numPr>
          <w:ilvl w:val="2"/>
          <w:numId w:val="56"/>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Continue finishing the simulation tests and start painting it in the </w:t>
      </w:r>
      <w:r w:rsidR="00F904A6" w:rsidRPr="00C578B8">
        <w:rPr>
          <w:rFonts w:ascii="Arial" w:hAnsi="Arial" w:cs="Arial"/>
          <w:color w:val="000000"/>
          <w:sz w:val="22"/>
          <w:szCs w:val="22"/>
          <w:lang w:val="en-GB"/>
        </w:rPr>
        <w:t>web.</w:t>
      </w:r>
    </w:p>
    <w:p w14:paraId="14EF7FF8" w14:textId="77777777" w:rsidR="00D63420" w:rsidRPr="00C578B8" w:rsidRDefault="00D63420" w:rsidP="00FF5617">
      <w:pPr>
        <w:pStyle w:val="NormalWeb"/>
        <w:numPr>
          <w:ilvl w:val="1"/>
          <w:numId w:val="57"/>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Xabat:</w:t>
      </w:r>
    </w:p>
    <w:p w14:paraId="430D1014" w14:textId="0AE8733E" w:rsidR="00D63420" w:rsidRPr="00C578B8" w:rsidRDefault="00D63420" w:rsidP="00FF5617">
      <w:pPr>
        <w:pStyle w:val="NormalWeb"/>
        <w:numPr>
          <w:ilvl w:val="2"/>
          <w:numId w:val="58"/>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Start implementing the simulation to the web.</w:t>
      </w:r>
    </w:p>
    <w:p w14:paraId="672EB7F0" w14:textId="77777777" w:rsidR="00D63420" w:rsidRPr="00C578B8" w:rsidRDefault="00D63420" w:rsidP="00FF5617">
      <w:pPr>
        <w:pStyle w:val="NormalWeb"/>
        <w:numPr>
          <w:ilvl w:val="1"/>
          <w:numId w:val="59"/>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Peru:</w:t>
      </w:r>
    </w:p>
    <w:p w14:paraId="065368E1" w14:textId="14B27F91" w:rsidR="00D63420" w:rsidRPr="00C578B8" w:rsidRDefault="00D63420" w:rsidP="00FF5617">
      <w:pPr>
        <w:pStyle w:val="NormalWeb"/>
        <w:numPr>
          <w:ilvl w:val="2"/>
          <w:numId w:val="60"/>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Implement the explorator and data analysis in the Python </w:t>
      </w:r>
      <w:r w:rsidR="00F904A6" w:rsidRPr="00C578B8">
        <w:rPr>
          <w:rFonts w:ascii="Arial" w:hAnsi="Arial" w:cs="Arial"/>
          <w:color w:val="000000"/>
          <w:sz w:val="22"/>
          <w:szCs w:val="22"/>
          <w:lang w:val="en-GB"/>
        </w:rPr>
        <w:t>server.</w:t>
      </w:r>
    </w:p>
    <w:p w14:paraId="48EB286D" w14:textId="77777777" w:rsidR="00D63420" w:rsidRPr="00C578B8" w:rsidRDefault="00D63420" w:rsidP="00FF5617">
      <w:pPr>
        <w:pStyle w:val="NormalWeb"/>
        <w:numPr>
          <w:ilvl w:val="1"/>
          <w:numId w:val="61"/>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Andoni:</w:t>
      </w:r>
    </w:p>
    <w:p w14:paraId="007AA948" w14:textId="77777777" w:rsidR="00D63420" w:rsidRPr="00C578B8" w:rsidRDefault="00D63420" w:rsidP="00FF5617">
      <w:pPr>
        <w:pStyle w:val="NormalWeb"/>
        <w:numPr>
          <w:ilvl w:val="2"/>
          <w:numId w:val="6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Upload the model of the prophet to cloud.</w:t>
      </w:r>
    </w:p>
    <w:p w14:paraId="7CBCCDCC" w14:textId="77777777" w:rsidR="00D63420" w:rsidRPr="00C578B8" w:rsidRDefault="00D63420" w:rsidP="00FF5617">
      <w:pPr>
        <w:pStyle w:val="NormalWeb"/>
        <w:numPr>
          <w:ilvl w:val="1"/>
          <w:numId w:val="63"/>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Julen</w:t>
      </w:r>
    </w:p>
    <w:p w14:paraId="72301679" w14:textId="7D8BF4BF" w:rsidR="00D63420" w:rsidRPr="00C578B8" w:rsidRDefault="00D63420" w:rsidP="00FF5617">
      <w:pPr>
        <w:pStyle w:val="NormalWeb"/>
        <w:numPr>
          <w:ilvl w:val="2"/>
          <w:numId w:val="64"/>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lastRenderedPageBreak/>
        <w:t xml:space="preserve">Implement the explorator and data analysis in the Python </w:t>
      </w:r>
      <w:r w:rsidR="00F904A6" w:rsidRPr="00C578B8">
        <w:rPr>
          <w:rFonts w:ascii="Arial" w:hAnsi="Arial" w:cs="Arial"/>
          <w:color w:val="000000"/>
          <w:sz w:val="22"/>
          <w:szCs w:val="22"/>
          <w:lang w:val="en-GB"/>
        </w:rPr>
        <w:t>server.</w:t>
      </w:r>
    </w:p>
    <w:p w14:paraId="39DB2601" w14:textId="77777777" w:rsidR="00D63420" w:rsidRPr="00C578B8" w:rsidRDefault="00D63420" w:rsidP="00FF5617">
      <w:pPr>
        <w:pStyle w:val="NormalWeb"/>
        <w:numPr>
          <w:ilvl w:val="0"/>
          <w:numId w:val="54"/>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will I do today?</w:t>
      </w:r>
    </w:p>
    <w:p w14:paraId="274DCC8E" w14:textId="77777777" w:rsidR="00D63420" w:rsidRPr="00C578B8" w:rsidRDefault="00D63420" w:rsidP="00FF5617">
      <w:pPr>
        <w:pStyle w:val="NormalWeb"/>
        <w:numPr>
          <w:ilvl w:val="1"/>
          <w:numId w:val="65"/>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Unai:</w:t>
      </w:r>
    </w:p>
    <w:p w14:paraId="6EAD3568" w14:textId="7C30E390" w:rsidR="00D63420" w:rsidRPr="00C578B8" w:rsidRDefault="00D63420" w:rsidP="00FF5617">
      <w:pPr>
        <w:pStyle w:val="NormalWeb"/>
        <w:numPr>
          <w:ilvl w:val="2"/>
          <w:numId w:val="66"/>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Start implementing message passing in operating </w:t>
      </w:r>
      <w:r w:rsidR="00F904A6" w:rsidRPr="00C578B8">
        <w:rPr>
          <w:rFonts w:ascii="Arial" w:hAnsi="Arial" w:cs="Arial"/>
          <w:color w:val="000000"/>
          <w:sz w:val="22"/>
          <w:szCs w:val="22"/>
          <w:lang w:val="en-GB"/>
        </w:rPr>
        <w:t>simulation.</w:t>
      </w:r>
    </w:p>
    <w:p w14:paraId="05E6BE1C" w14:textId="77777777" w:rsidR="00D63420" w:rsidRPr="00C578B8" w:rsidRDefault="00D63420" w:rsidP="00FF5617">
      <w:pPr>
        <w:pStyle w:val="NormalWeb"/>
        <w:numPr>
          <w:ilvl w:val="1"/>
          <w:numId w:val="67"/>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Xabat:</w:t>
      </w:r>
    </w:p>
    <w:p w14:paraId="0017FE3C" w14:textId="1439952E" w:rsidR="00D63420" w:rsidRPr="00C578B8" w:rsidRDefault="00D63420" w:rsidP="00FF5617">
      <w:pPr>
        <w:pStyle w:val="NormalWeb"/>
        <w:numPr>
          <w:ilvl w:val="2"/>
          <w:numId w:val="68"/>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Implement the simulation’s graph in Node-Red</w:t>
      </w:r>
      <w:r w:rsidR="00F904A6" w:rsidRPr="00C578B8">
        <w:rPr>
          <w:rFonts w:ascii="Arial" w:hAnsi="Arial" w:cs="Arial"/>
          <w:color w:val="000000"/>
          <w:sz w:val="22"/>
          <w:szCs w:val="22"/>
          <w:lang w:val="en-GB"/>
        </w:rPr>
        <w:t>.</w:t>
      </w:r>
    </w:p>
    <w:p w14:paraId="3380F0E8" w14:textId="77777777" w:rsidR="00D63420" w:rsidRPr="00C578B8" w:rsidRDefault="00D63420" w:rsidP="00FF5617">
      <w:pPr>
        <w:pStyle w:val="NormalWeb"/>
        <w:numPr>
          <w:ilvl w:val="1"/>
          <w:numId w:val="69"/>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Peru:</w:t>
      </w:r>
    </w:p>
    <w:p w14:paraId="74A6B518" w14:textId="3E8E199C" w:rsidR="00D63420" w:rsidRPr="00C578B8" w:rsidRDefault="00D63420" w:rsidP="00FF5617">
      <w:pPr>
        <w:pStyle w:val="NormalWeb"/>
        <w:numPr>
          <w:ilvl w:val="2"/>
          <w:numId w:val="70"/>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Finish the explorator and connect with Node-Red</w:t>
      </w:r>
      <w:r w:rsidR="00F904A6" w:rsidRPr="00C578B8">
        <w:rPr>
          <w:rFonts w:ascii="Arial" w:hAnsi="Arial" w:cs="Arial"/>
          <w:color w:val="000000"/>
          <w:sz w:val="22"/>
          <w:szCs w:val="22"/>
          <w:lang w:val="en-GB"/>
        </w:rPr>
        <w:t>.</w:t>
      </w:r>
    </w:p>
    <w:p w14:paraId="3A7E45C4" w14:textId="77777777" w:rsidR="00D63420" w:rsidRPr="00C578B8" w:rsidRDefault="00D63420" w:rsidP="00FF5617">
      <w:pPr>
        <w:pStyle w:val="NormalWeb"/>
        <w:numPr>
          <w:ilvl w:val="1"/>
          <w:numId w:val="71"/>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Andoni:</w:t>
      </w:r>
    </w:p>
    <w:p w14:paraId="19474759" w14:textId="14A91865" w:rsidR="00D63420" w:rsidRPr="00C578B8" w:rsidRDefault="00D63420" w:rsidP="00FF5617">
      <w:pPr>
        <w:pStyle w:val="NormalWeb"/>
        <w:numPr>
          <w:ilvl w:val="2"/>
          <w:numId w:val="7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Pass prediction data from AI server to Node-Red</w:t>
      </w:r>
      <w:r w:rsidR="00F904A6" w:rsidRPr="00C578B8">
        <w:rPr>
          <w:rFonts w:ascii="Arial" w:hAnsi="Arial" w:cs="Arial"/>
          <w:color w:val="000000"/>
          <w:sz w:val="22"/>
          <w:szCs w:val="22"/>
          <w:lang w:val="en-GB"/>
        </w:rPr>
        <w:t>.</w:t>
      </w:r>
    </w:p>
    <w:p w14:paraId="5E88DE52" w14:textId="77777777" w:rsidR="00D63420" w:rsidRPr="00C578B8" w:rsidRDefault="00D63420" w:rsidP="00FF5617">
      <w:pPr>
        <w:pStyle w:val="NormalWeb"/>
        <w:numPr>
          <w:ilvl w:val="1"/>
          <w:numId w:val="73"/>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Julen</w:t>
      </w:r>
    </w:p>
    <w:p w14:paraId="43C5EA72" w14:textId="2421BCFE" w:rsidR="00D63420" w:rsidRPr="00C578B8" w:rsidRDefault="00D63420" w:rsidP="00FF5617">
      <w:pPr>
        <w:pStyle w:val="NormalWeb"/>
        <w:numPr>
          <w:ilvl w:val="2"/>
          <w:numId w:val="74"/>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Accommodate the JSON messages for data </w:t>
      </w:r>
      <w:r w:rsidR="00F904A6" w:rsidRPr="00C578B8">
        <w:rPr>
          <w:rFonts w:ascii="Arial" w:hAnsi="Arial" w:cs="Arial"/>
          <w:color w:val="000000"/>
          <w:sz w:val="22"/>
          <w:szCs w:val="22"/>
          <w:lang w:val="en-GB"/>
        </w:rPr>
        <w:t>searches.</w:t>
      </w:r>
    </w:p>
    <w:p w14:paraId="1ABFFE85" w14:textId="77777777" w:rsidR="00D63420" w:rsidRPr="00C578B8" w:rsidRDefault="00D63420" w:rsidP="00FF5617">
      <w:pPr>
        <w:pStyle w:val="NormalWeb"/>
        <w:numPr>
          <w:ilvl w:val="0"/>
          <w:numId w:val="54"/>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is in my way?</w:t>
      </w:r>
    </w:p>
    <w:p w14:paraId="5293E565" w14:textId="77777777" w:rsidR="00D63420" w:rsidRPr="00C578B8" w:rsidRDefault="00D63420" w:rsidP="00FF5617">
      <w:pPr>
        <w:pStyle w:val="NormalWeb"/>
        <w:numPr>
          <w:ilvl w:val="1"/>
          <w:numId w:val="75"/>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Unai:</w:t>
      </w:r>
    </w:p>
    <w:p w14:paraId="0ED42C8F" w14:textId="15BAE17C" w:rsidR="00D63420" w:rsidRPr="00C578B8" w:rsidRDefault="00D63420" w:rsidP="00FF5617">
      <w:pPr>
        <w:pStyle w:val="NormalWeb"/>
        <w:numPr>
          <w:ilvl w:val="2"/>
          <w:numId w:val="76"/>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Nothing to </w:t>
      </w:r>
      <w:r w:rsidR="00F904A6" w:rsidRPr="00C578B8">
        <w:rPr>
          <w:rFonts w:ascii="Arial" w:hAnsi="Arial" w:cs="Arial"/>
          <w:color w:val="000000"/>
          <w:sz w:val="22"/>
          <w:szCs w:val="22"/>
          <w:lang w:val="en-GB"/>
        </w:rPr>
        <w:t>comment.</w:t>
      </w:r>
    </w:p>
    <w:p w14:paraId="7CBE2DC2" w14:textId="77777777" w:rsidR="00D63420" w:rsidRPr="00C578B8" w:rsidRDefault="00D63420" w:rsidP="00FF5617">
      <w:pPr>
        <w:pStyle w:val="NormalWeb"/>
        <w:numPr>
          <w:ilvl w:val="1"/>
          <w:numId w:val="77"/>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Xabat:</w:t>
      </w:r>
    </w:p>
    <w:p w14:paraId="26EE5414" w14:textId="6ED2DA63" w:rsidR="00D63420" w:rsidRPr="00C578B8" w:rsidRDefault="00D63420" w:rsidP="00FF5617">
      <w:pPr>
        <w:pStyle w:val="NormalWeb"/>
        <w:numPr>
          <w:ilvl w:val="2"/>
          <w:numId w:val="78"/>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Nothing to </w:t>
      </w:r>
      <w:r w:rsidR="00F904A6" w:rsidRPr="00C578B8">
        <w:rPr>
          <w:rFonts w:ascii="Arial" w:hAnsi="Arial" w:cs="Arial"/>
          <w:color w:val="000000"/>
          <w:sz w:val="22"/>
          <w:szCs w:val="22"/>
          <w:lang w:val="en-GB"/>
        </w:rPr>
        <w:t>comment.</w:t>
      </w:r>
    </w:p>
    <w:p w14:paraId="201C4C9F" w14:textId="77777777" w:rsidR="00D63420" w:rsidRPr="00C578B8" w:rsidRDefault="00D63420" w:rsidP="00FF5617">
      <w:pPr>
        <w:pStyle w:val="NormalWeb"/>
        <w:numPr>
          <w:ilvl w:val="1"/>
          <w:numId w:val="79"/>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Peru:</w:t>
      </w:r>
    </w:p>
    <w:p w14:paraId="78B442EE" w14:textId="1482AE06" w:rsidR="00D63420" w:rsidRPr="00C578B8" w:rsidRDefault="00D63420" w:rsidP="00FF5617">
      <w:pPr>
        <w:pStyle w:val="NormalWeb"/>
        <w:numPr>
          <w:ilvl w:val="2"/>
          <w:numId w:val="80"/>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Nothing to </w:t>
      </w:r>
      <w:r w:rsidR="00F904A6" w:rsidRPr="00C578B8">
        <w:rPr>
          <w:rFonts w:ascii="Arial" w:hAnsi="Arial" w:cs="Arial"/>
          <w:color w:val="000000"/>
          <w:sz w:val="22"/>
          <w:szCs w:val="22"/>
          <w:lang w:val="en-GB"/>
        </w:rPr>
        <w:t>comment.</w:t>
      </w:r>
    </w:p>
    <w:p w14:paraId="36789621" w14:textId="77777777" w:rsidR="00D63420" w:rsidRPr="00C578B8" w:rsidRDefault="00D63420" w:rsidP="00FF5617">
      <w:pPr>
        <w:pStyle w:val="NormalWeb"/>
        <w:numPr>
          <w:ilvl w:val="1"/>
          <w:numId w:val="81"/>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Andoni:</w:t>
      </w:r>
    </w:p>
    <w:p w14:paraId="4B243898" w14:textId="77777777" w:rsidR="00D63420" w:rsidRPr="00C578B8" w:rsidRDefault="00D63420" w:rsidP="00FF5617">
      <w:pPr>
        <w:pStyle w:val="NormalWeb"/>
        <w:numPr>
          <w:ilvl w:val="2"/>
          <w:numId w:val="8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Subtracting data from the model</w:t>
      </w:r>
    </w:p>
    <w:p w14:paraId="479BF96F" w14:textId="77777777" w:rsidR="00D63420" w:rsidRPr="00C578B8" w:rsidRDefault="00D63420" w:rsidP="00FF5617">
      <w:pPr>
        <w:pStyle w:val="NormalWeb"/>
        <w:numPr>
          <w:ilvl w:val="1"/>
          <w:numId w:val="83"/>
        </w:numPr>
        <w:spacing w:before="0" w:beforeAutospacing="0" w:after="160" w:afterAutospacing="0"/>
        <w:jc w:val="both"/>
        <w:textAlignment w:val="baseline"/>
        <w:rPr>
          <w:rFonts w:ascii="Courier New" w:hAnsi="Courier New" w:cs="Courier New"/>
          <w:color w:val="000000"/>
          <w:sz w:val="20"/>
          <w:szCs w:val="20"/>
          <w:lang w:val="en-GB"/>
        </w:rPr>
      </w:pPr>
      <w:r w:rsidRPr="00C578B8">
        <w:rPr>
          <w:rFonts w:ascii="Arial" w:hAnsi="Arial" w:cs="Arial"/>
          <w:color w:val="000000"/>
          <w:sz w:val="22"/>
          <w:szCs w:val="22"/>
          <w:lang w:val="en-GB"/>
        </w:rPr>
        <w:t>Julen:</w:t>
      </w:r>
    </w:p>
    <w:p w14:paraId="45BCE579" w14:textId="0D347F94" w:rsidR="00D63420" w:rsidRPr="00C578B8" w:rsidRDefault="00D63420" w:rsidP="00FF5617">
      <w:pPr>
        <w:pStyle w:val="NormalWeb"/>
        <w:numPr>
          <w:ilvl w:val="2"/>
          <w:numId w:val="84"/>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 xml:space="preserve">Dataset is not done </w:t>
      </w:r>
      <w:r w:rsidR="00F904A6" w:rsidRPr="00C578B8">
        <w:rPr>
          <w:rFonts w:ascii="Arial" w:hAnsi="Arial" w:cs="Arial"/>
          <w:color w:val="000000"/>
          <w:sz w:val="22"/>
          <w:szCs w:val="22"/>
          <w:lang w:val="en-GB"/>
        </w:rPr>
        <w:t>correctly.</w:t>
      </w:r>
    </w:p>
    <w:p w14:paraId="7ABC3E1A" w14:textId="77777777" w:rsidR="00D63420" w:rsidRPr="00C578B8" w:rsidRDefault="00D63420" w:rsidP="00D63420">
      <w:pPr>
        <w:pStyle w:val="NormalWeb"/>
        <w:spacing w:before="0" w:beforeAutospacing="0" w:after="160" w:afterAutospacing="0"/>
        <w:jc w:val="both"/>
        <w:rPr>
          <w:lang w:val="en-GB"/>
        </w:rPr>
      </w:pPr>
      <w:r w:rsidRPr="00C578B8">
        <w:rPr>
          <w:rFonts w:ascii="Arial" w:hAnsi="Arial" w:cs="Arial"/>
          <w:b/>
          <w:bCs/>
          <w:color w:val="000000"/>
          <w:sz w:val="22"/>
          <w:szCs w:val="22"/>
          <w:lang w:val="en-GB"/>
        </w:rPr>
        <w:t>Open Discussion:</w:t>
      </w:r>
    </w:p>
    <w:p w14:paraId="3B1182B0" w14:textId="7F0E2569" w:rsidR="0020254F" w:rsidRPr="00C578B8" w:rsidRDefault="00D63420" w:rsidP="00D63420">
      <w:pPr>
        <w:pStyle w:val="NormalWeb"/>
        <w:spacing w:before="0" w:beforeAutospacing="0" w:after="160" w:afterAutospacing="0"/>
        <w:jc w:val="both"/>
        <w:rPr>
          <w:rFonts w:ascii="Arial" w:hAnsi="Arial" w:cs="Arial"/>
          <w:color w:val="000000"/>
          <w:sz w:val="22"/>
          <w:szCs w:val="22"/>
          <w:lang w:val="en-GB"/>
        </w:rPr>
      </w:pPr>
      <w:r w:rsidRPr="00C578B8">
        <w:rPr>
          <w:rFonts w:ascii="Arial" w:hAnsi="Arial" w:cs="Arial"/>
          <w:color w:val="000000"/>
          <w:sz w:val="22"/>
          <w:szCs w:val="22"/>
          <w:lang w:val="en-GB"/>
        </w:rPr>
        <w:t>In conclusion, the meeting held on 16-01-2024 at Mondragon University 11310 resulted in a clear plan for the day ahead. The team, consisting of the Service Delivery Manager Unai, Service Request Manager Peru, and team members Xabat, Andoni, and Julen, discussed their individual tasks and progress. Unai is focused on message passing in operating simulation, Xabat on implementing the simulation's graph in Node-Red, Peru on completing the explorer and connecting with Node-Red, Andoni on passing prediction data from the AI server to Node-Red, and Julen on accommodating JSON messages for data searches. The team highlighted minimal obstacles, with Andoni facing challenges in subtracting data from the model and Julen encountering issues with the dataset's correctness. Overall, the meeting ensured coordination and alignment towards achieving the day's goals in the ongoing project.</w:t>
      </w:r>
    </w:p>
    <w:p w14:paraId="1B837240" w14:textId="5A0A8C12" w:rsidR="00F904A6" w:rsidRPr="00C578B8" w:rsidRDefault="00F904A6" w:rsidP="00F904A6">
      <w:pPr>
        <w:pStyle w:val="Ttulo2"/>
      </w:pPr>
      <w:bookmarkStart w:id="37" w:name="_Toc156892377"/>
      <w:r w:rsidRPr="00C578B8">
        <w:t>Daily meeting (17/01/2024)</w:t>
      </w:r>
      <w:bookmarkEnd w:id="37"/>
    </w:p>
    <w:p w14:paraId="1CC2BA46" w14:textId="3C5CC158" w:rsidR="00F904A6" w:rsidRPr="00C578B8" w:rsidRDefault="00F904A6" w:rsidP="00F904A6">
      <w:pPr>
        <w:pStyle w:val="NormalWeb"/>
        <w:spacing w:before="0" w:beforeAutospacing="0" w:after="160" w:afterAutospacing="0"/>
        <w:jc w:val="both"/>
        <w:rPr>
          <w:lang w:val="en-GB"/>
        </w:rPr>
      </w:pPr>
      <w:r w:rsidRPr="00C578B8">
        <w:rPr>
          <w:rFonts w:ascii="Arial" w:hAnsi="Arial" w:cs="Arial"/>
          <w:b/>
          <w:bCs/>
          <w:color w:val="000000"/>
          <w:sz w:val="22"/>
          <w:szCs w:val="22"/>
          <w:lang w:val="en-GB"/>
        </w:rPr>
        <w:t>Date</w:t>
      </w:r>
      <w:r w:rsidRPr="00C578B8">
        <w:rPr>
          <w:rFonts w:ascii="Arial" w:hAnsi="Arial" w:cs="Arial"/>
          <w:color w:val="000000"/>
          <w:sz w:val="22"/>
          <w:szCs w:val="22"/>
          <w:lang w:val="en-GB"/>
        </w:rPr>
        <w:t>: 17-01-2024</w:t>
      </w:r>
    </w:p>
    <w:p w14:paraId="7570CBAB" w14:textId="77777777" w:rsidR="00F904A6" w:rsidRPr="00C578B8" w:rsidRDefault="00F904A6" w:rsidP="00F904A6">
      <w:pPr>
        <w:pStyle w:val="NormalWeb"/>
        <w:spacing w:before="0" w:beforeAutospacing="0" w:after="160" w:afterAutospacing="0"/>
        <w:jc w:val="both"/>
        <w:rPr>
          <w:lang w:val="en-GB"/>
        </w:rPr>
      </w:pPr>
      <w:r w:rsidRPr="00C578B8">
        <w:rPr>
          <w:rFonts w:ascii="Arial" w:hAnsi="Arial" w:cs="Arial"/>
          <w:b/>
          <w:bCs/>
          <w:color w:val="000000"/>
          <w:sz w:val="22"/>
          <w:szCs w:val="22"/>
          <w:lang w:val="en-GB"/>
        </w:rPr>
        <w:t>Time</w:t>
      </w:r>
      <w:r w:rsidRPr="00C578B8">
        <w:rPr>
          <w:rFonts w:ascii="Arial" w:hAnsi="Arial" w:cs="Arial"/>
          <w:color w:val="000000"/>
          <w:sz w:val="22"/>
          <w:szCs w:val="22"/>
          <w:lang w:val="en-GB"/>
        </w:rPr>
        <w:t>: From 8:00 to 8:30</w:t>
      </w:r>
    </w:p>
    <w:p w14:paraId="034260D3" w14:textId="77777777" w:rsidR="00F904A6" w:rsidRPr="00C578B8" w:rsidRDefault="00F904A6" w:rsidP="00F904A6">
      <w:pPr>
        <w:pStyle w:val="NormalWeb"/>
        <w:spacing w:before="0" w:beforeAutospacing="0" w:after="160" w:afterAutospacing="0"/>
        <w:jc w:val="both"/>
        <w:rPr>
          <w:lang w:val="en-GB"/>
        </w:rPr>
      </w:pPr>
      <w:r w:rsidRPr="00C578B8">
        <w:rPr>
          <w:rFonts w:ascii="Arial" w:hAnsi="Arial" w:cs="Arial"/>
          <w:b/>
          <w:bCs/>
          <w:color w:val="000000"/>
          <w:sz w:val="22"/>
          <w:szCs w:val="22"/>
          <w:lang w:val="en-GB"/>
        </w:rPr>
        <w:lastRenderedPageBreak/>
        <w:t>Location</w:t>
      </w:r>
      <w:r w:rsidRPr="00C578B8">
        <w:rPr>
          <w:rFonts w:ascii="Arial" w:hAnsi="Arial" w:cs="Arial"/>
          <w:color w:val="000000"/>
          <w:sz w:val="22"/>
          <w:szCs w:val="22"/>
          <w:lang w:val="en-GB"/>
        </w:rPr>
        <w:t>: Mondragon University 11310 </w:t>
      </w:r>
    </w:p>
    <w:p w14:paraId="24894251" w14:textId="77777777" w:rsidR="00F904A6" w:rsidRPr="00C578B8" w:rsidRDefault="00F904A6" w:rsidP="00F904A6">
      <w:pPr>
        <w:pStyle w:val="NormalWeb"/>
        <w:spacing w:before="0" w:beforeAutospacing="0" w:after="160" w:afterAutospacing="0"/>
        <w:jc w:val="both"/>
        <w:rPr>
          <w:lang w:val="en-GB"/>
        </w:rPr>
      </w:pPr>
      <w:r w:rsidRPr="00C578B8">
        <w:rPr>
          <w:rFonts w:ascii="Arial" w:hAnsi="Arial" w:cs="Arial"/>
          <w:b/>
          <w:bCs/>
          <w:color w:val="000000"/>
          <w:sz w:val="22"/>
          <w:szCs w:val="22"/>
          <w:lang w:val="en-GB"/>
        </w:rPr>
        <w:t>Attendees</w:t>
      </w:r>
      <w:r w:rsidRPr="00C578B8">
        <w:rPr>
          <w:rFonts w:ascii="Arial" w:hAnsi="Arial" w:cs="Arial"/>
          <w:color w:val="000000"/>
          <w:sz w:val="22"/>
          <w:szCs w:val="22"/>
          <w:lang w:val="en-GB"/>
        </w:rPr>
        <w:t>:</w:t>
      </w:r>
    </w:p>
    <w:p w14:paraId="40C1D1BA" w14:textId="77777777" w:rsidR="00F904A6" w:rsidRPr="00C578B8" w:rsidRDefault="00F904A6" w:rsidP="00FF561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Delivery Manager: Unai</w:t>
      </w:r>
    </w:p>
    <w:p w14:paraId="6697B52B" w14:textId="77777777" w:rsidR="00F904A6" w:rsidRPr="00C578B8" w:rsidRDefault="00F904A6" w:rsidP="00FF561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Request Manager: Peru</w:t>
      </w:r>
    </w:p>
    <w:p w14:paraId="650E2256" w14:textId="77777777" w:rsidR="00F904A6" w:rsidRPr="00C578B8" w:rsidRDefault="00F904A6" w:rsidP="00FF561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Team: Xabat, Andoni and Julen</w:t>
      </w:r>
    </w:p>
    <w:p w14:paraId="6A4836C6" w14:textId="77777777" w:rsidR="00F904A6" w:rsidRPr="00C578B8" w:rsidRDefault="00F904A6" w:rsidP="00F904A6">
      <w:pPr>
        <w:pStyle w:val="NormalWeb"/>
        <w:spacing w:before="0" w:beforeAutospacing="0" w:after="160" w:afterAutospacing="0"/>
        <w:jc w:val="both"/>
        <w:rPr>
          <w:lang w:val="en-GB"/>
        </w:rPr>
      </w:pPr>
      <w:r w:rsidRPr="00C578B8">
        <w:rPr>
          <w:rFonts w:ascii="Arial" w:hAnsi="Arial" w:cs="Arial"/>
          <w:b/>
          <w:bCs/>
          <w:color w:val="000000"/>
          <w:sz w:val="22"/>
          <w:szCs w:val="22"/>
          <w:lang w:val="en-GB"/>
        </w:rPr>
        <w:t>Agenda</w:t>
      </w:r>
      <w:r w:rsidRPr="00C578B8">
        <w:rPr>
          <w:rFonts w:ascii="Arial" w:hAnsi="Arial" w:cs="Arial"/>
          <w:color w:val="000000"/>
          <w:sz w:val="22"/>
          <w:szCs w:val="22"/>
          <w:lang w:val="en-GB"/>
        </w:rPr>
        <w:t>:</w:t>
      </w:r>
    </w:p>
    <w:p w14:paraId="6F6A3B98" w14:textId="77777777" w:rsidR="00F904A6" w:rsidRPr="00C578B8" w:rsidRDefault="00F904A6" w:rsidP="00FF5617">
      <w:pPr>
        <w:pStyle w:val="NormalWeb"/>
        <w:numPr>
          <w:ilvl w:val="0"/>
          <w:numId w:val="53"/>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Coordination and planning for the day ahead.</w:t>
      </w:r>
    </w:p>
    <w:p w14:paraId="597D251D" w14:textId="77777777" w:rsidR="00F904A6" w:rsidRPr="00C578B8" w:rsidRDefault="00F904A6" w:rsidP="00F904A6">
      <w:pPr>
        <w:pStyle w:val="NormalWeb"/>
        <w:spacing w:before="0" w:beforeAutospacing="0" w:after="160" w:afterAutospacing="0"/>
        <w:jc w:val="both"/>
        <w:rPr>
          <w:lang w:val="en-GB"/>
        </w:rPr>
      </w:pPr>
      <w:r w:rsidRPr="00C578B8">
        <w:rPr>
          <w:rFonts w:ascii="Arial" w:hAnsi="Arial" w:cs="Arial"/>
          <w:b/>
          <w:bCs/>
          <w:color w:val="000000"/>
          <w:sz w:val="22"/>
          <w:szCs w:val="22"/>
          <w:lang w:val="en-GB"/>
        </w:rPr>
        <w:t>Daily Minutes:</w:t>
      </w:r>
    </w:p>
    <w:p w14:paraId="6AC2E896" w14:textId="12463716" w:rsidR="00E7161F" w:rsidRPr="00C578B8" w:rsidRDefault="00F904A6" w:rsidP="00FF5617">
      <w:pPr>
        <w:pStyle w:val="NormalWeb"/>
        <w:numPr>
          <w:ilvl w:val="0"/>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did I do yesterday?</w:t>
      </w:r>
    </w:p>
    <w:p w14:paraId="0E58FC83" w14:textId="77777777"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06DBEBC9" w14:textId="249B6754"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Start implementing message passing in operating simulation</w:t>
      </w:r>
      <w:r w:rsidR="00FF5617" w:rsidRPr="00C578B8">
        <w:rPr>
          <w:rFonts w:ascii="Arial" w:hAnsi="Arial" w:cs="Arial"/>
          <w:color w:val="000000"/>
          <w:sz w:val="22"/>
          <w:szCs w:val="22"/>
          <w:lang w:val="en-GB"/>
        </w:rPr>
        <w:t>.</w:t>
      </w:r>
    </w:p>
    <w:p w14:paraId="3DF1285B" w14:textId="4B616B20"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67A5F696" w14:textId="4B9AB545"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Implement the simulation’s graph in Node-Red</w:t>
      </w:r>
      <w:r w:rsidR="00FF5617" w:rsidRPr="00C578B8">
        <w:rPr>
          <w:rFonts w:ascii="Arial" w:hAnsi="Arial" w:cs="Arial"/>
          <w:color w:val="000000"/>
          <w:sz w:val="22"/>
          <w:szCs w:val="22"/>
          <w:lang w:val="en-GB"/>
        </w:rPr>
        <w:t>.</w:t>
      </w:r>
    </w:p>
    <w:p w14:paraId="64F1B5ED" w14:textId="2C3264A7"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27DD3258" w14:textId="17EADB02"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Finish the explorator and connect with Node-Red</w:t>
      </w:r>
      <w:r w:rsidR="00FF5617" w:rsidRPr="00C578B8">
        <w:rPr>
          <w:rFonts w:ascii="Arial" w:hAnsi="Arial" w:cs="Arial"/>
          <w:color w:val="000000"/>
          <w:sz w:val="22"/>
          <w:szCs w:val="22"/>
          <w:lang w:val="en-GB"/>
        </w:rPr>
        <w:t>.</w:t>
      </w:r>
    </w:p>
    <w:p w14:paraId="6BE12D5D" w14:textId="52710216"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389628FE" w14:textId="25C87E04"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Pass prediction data from AI server to Node-Red</w:t>
      </w:r>
      <w:r w:rsidR="00FF5617" w:rsidRPr="00C578B8">
        <w:rPr>
          <w:rFonts w:ascii="Arial" w:hAnsi="Arial" w:cs="Arial"/>
          <w:color w:val="000000"/>
          <w:sz w:val="22"/>
          <w:szCs w:val="22"/>
          <w:lang w:val="en-GB"/>
        </w:rPr>
        <w:t>.</w:t>
      </w:r>
    </w:p>
    <w:p w14:paraId="73AF7ACD" w14:textId="57F241C9"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2E070535" w14:textId="3C768979"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Accommodate the JSON messages for data searches</w:t>
      </w:r>
      <w:r w:rsidR="00FF5617" w:rsidRPr="00C578B8">
        <w:rPr>
          <w:rFonts w:ascii="Arial" w:hAnsi="Arial" w:cs="Arial"/>
          <w:color w:val="000000"/>
          <w:sz w:val="22"/>
          <w:szCs w:val="22"/>
          <w:lang w:val="en-GB"/>
        </w:rPr>
        <w:t>.</w:t>
      </w:r>
    </w:p>
    <w:p w14:paraId="5E5F8A1C" w14:textId="77777777" w:rsidR="00E7161F" w:rsidRPr="00C578B8" w:rsidRDefault="00E7161F" w:rsidP="00FF5617">
      <w:pPr>
        <w:pStyle w:val="NormalWeb"/>
        <w:numPr>
          <w:ilvl w:val="0"/>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will I do today?</w:t>
      </w:r>
    </w:p>
    <w:p w14:paraId="1242356F" w14:textId="4A29E002"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11088DF6" w14:textId="72289103"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 and continue implementing message passing</w:t>
      </w:r>
      <w:r w:rsidR="00FF5617" w:rsidRPr="00C578B8">
        <w:rPr>
          <w:rFonts w:ascii="Arial" w:hAnsi="Arial" w:cs="Arial"/>
          <w:color w:val="000000"/>
          <w:sz w:val="22"/>
          <w:szCs w:val="22"/>
          <w:lang w:val="en-GB"/>
        </w:rPr>
        <w:t>.</w:t>
      </w:r>
    </w:p>
    <w:p w14:paraId="103AD768" w14:textId="5ABD0D67"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3C667DBC" w14:textId="7D0F66E5"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w:t>
      </w:r>
      <w:r w:rsidR="00FF5617" w:rsidRPr="00C578B8">
        <w:rPr>
          <w:rFonts w:ascii="Arial" w:hAnsi="Arial" w:cs="Arial"/>
          <w:color w:val="000000"/>
          <w:sz w:val="22"/>
          <w:szCs w:val="22"/>
          <w:lang w:val="en-GB"/>
        </w:rPr>
        <w:t>.</w:t>
      </w:r>
    </w:p>
    <w:p w14:paraId="42F25DAE" w14:textId="0303783A"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6700A184" w14:textId="0F866917"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and edit the video</w:t>
      </w:r>
      <w:r w:rsidR="00FF5617" w:rsidRPr="00C578B8">
        <w:rPr>
          <w:rFonts w:ascii="Arial" w:hAnsi="Arial" w:cs="Arial"/>
          <w:color w:val="000000"/>
          <w:sz w:val="22"/>
          <w:szCs w:val="22"/>
          <w:lang w:val="en-GB"/>
        </w:rPr>
        <w:t>.</w:t>
      </w:r>
      <w:r w:rsidR="00FF5617" w:rsidRPr="00C578B8">
        <w:rPr>
          <w:rFonts w:ascii="Arial" w:hAnsi="Arial" w:cs="Arial"/>
          <w:color w:val="000000"/>
          <w:sz w:val="22"/>
          <w:szCs w:val="22"/>
          <w:lang w:val="en-GB"/>
        </w:rPr>
        <w:tab/>
      </w:r>
    </w:p>
    <w:p w14:paraId="1E4145D5" w14:textId="489C302E"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4920C00A" w14:textId="6E9BDCD7"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w:t>
      </w:r>
      <w:r w:rsidR="00FF5617" w:rsidRPr="00C578B8">
        <w:rPr>
          <w:rFonts w:ascii="Arial" w:hAnsi="Arial" w:cs="Arial"/>
          <w:color w:val="000000"/>
          <w:sz w:val="22"/>
          <w:szCs w:val="22"/>
          <w:lang w:val="en-GB"/>
        </w:rPr>
        <w:t>.</w:t>
      </w:r>
      <w:r w:rsidR="00FF5617" w:rsidRPr="00C578B8">
        <w:rPr>
          <w:rFonts w:ascii="Arial" w:hAnsi="Arial" w:cs="Arial"/>
          <w:color w:val="000000"/>
          <w:sz w:val="22"/>
          <w:szCs w:val="22"/>
          <w:lang w:val="en-GB"/>
        </w:rPr>
        <w:tab/>
      </w:r>
    </w:p>
    <w:p w14:paraId="08741A4D" w14:textId="0236B479"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r w:rsidR="00FF5617" w:rsidRPr="00C578B8">
        <w:rPr>
          <w:rFonts w:ascii="Arial" w:hAnsi="Arial" w:cs="Arial"/>
          <w:color w:val="000000"/>
          <w:sz w:val="22"/>
          <w:szCs w:val="22"/>
          <w:lang w:val="en-GB"/>
        </w:rPr>
        <w:t>:</w:t>
      </w:r>
    </w:p>
    <w:p w14:paraId="6921A734" w14:textId="002D7AFF"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w:t>
      </w:r>
      <w:r w:rsidR="00FF5617" w:rsidRPr="00C578B8">
        <w:rPr>
          <w:rFonts w:ascii="Arial" w:hAnsi="Arial" w:cs="Arial"/>
          <w:color w:val="000000"/>
          <w:sz w:val="22"/>
          <w:szCs w:val="22"/>
          <w:lang w:val="en-GB"/>
        </w:rPr>
        <w:t>.</w:t>
      </w:r>
    </w:p>
    <w:p w14:paraId="4B186EAD" w14:textId="77777777" w:rsidR="00E7161F" w:rsidRPr="00C578B8" w:rsidRDefault="00E7161F" w:rsidP="00FF5617">
      <w:pPr>
        <w:pStyle w:val="NormalWeb"/>
        <w:numPr>
          <w:ilvl w:val="0"/>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is in my way?</w:t>
      </w:r>
    </w:p>
    <w:p w14:paraId="00588828" w14:textId="77777777" w:rsidR="00FF5617"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035AB533" w14:textId="2A19065B"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There is a deadlock in the simulation</w:t>
      </w:r>
      <w:r w:rsidR="00FF5617" w:rsidRPr="00C578B8">
        <w:rPr>
          <w:rFonts w:ascii="Arial" w:hAnsi="Arial" w:cs="Arial"/>
          <w:color w:val="000000"/>
          <w:sz w:val="22"/>
          <w:szCs w:val="22"/>
          <w:lang w:val="en-GB"/>
        </w:rPr>
        <w:t>.</w:t>
      </w:r>
    </w:p>
    <w:p w14:paraId="12926483" w14:textId="77777777" w:rsidR="00FF5617"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49E60A8B" w14:textId="1E9623F0"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lastRenderedPageBreak/>
        <w:t>Nothing</w:t>
      </w:r>
      <w:r w:rsidR="00FF5617" w:rsidRPr="00C578B8">
        <w:rPr>
          <w:rFonts w:ascii="Arial" w:hAnsi="Arial" w:cs="Arial"/>
          <w:color w:val="000000"/>
          <w:sz w:val="22"/>
          <w:szCs w:val="22"/>
          <w:lang w:val="en-GB"/>
        </w:rPr>
        <w:t xml:space="preserve"> to comment.</w:t>
      </w:r>
    </w:p>
    <w:p w14:paraId="66E6B854" w14:textId="77777777" w:rsidR="00FF5617"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192F45FF" w14:textId="5E611FDF"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Nothing</w:t>
      </w:r>
      <w:r w:rsidR="00FF5617" w:rsidRPr="00C578B8">
        <w:rPr>
          <w:rFonts w:ascii="Arial" w:hAnsi="Arial" w:cs="Arial"/>
          <w:color w:val="000000"/>
          <w:sz w:val="22"/>
          <w:szCs w:val="22"/>
          <w:lang w:val="en-GB"/>
        </w:rPr>
        <w:t xml:space="preserve"> to comment.</w:t>
      </w:r>
    </w:p>
    <w:p w14:paraId="0BA91988" w14:textId="77777777"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459D16C3" w14:textId="3A7EAFFB" w:rsidR="00E7161F"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Nothing</w:t>
      </w:r>
      <w:r w:rsidR="00FF5617" w:rsidRPr="00C578B8">
        <w:rPr>
          <w:rFonts w:ascii="Arial" w:hAnsi="Arial" w:cs="Arial"/>
          <w:color w:val="000000"/>
          <w:sz w:val="22"/>
          <w:szCs w:val="22"/>
          <w:lang w:val="en-GB"/>
        </w:rPr>
        <w:t xml:space="preserve"> to comment.</w:t>
      </w:r>
    </w:p>
    <w:p w14:paraId="50D22982" w14:textId="77777777" w:rsidR="00E7161F" w:rsidRPr="00C578B8" w:rsidRDefault="00E7161F" w:rsidP="00FF5617">
      <w:pPr>
        <w:pStyle w:val="NormalWeb"/>
        <w:numPr>
          <w:ilvl w:val="1"/>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72348C1B" w14:textId="20F98117" w:rsidR="00F904A6" w:rsidRPr="00C578B8" w:rsidRDefault="00E7161F" w:rsidP="00FF5617">
      <w:pPr>
        <w:pStyle w:val="NormalWeb"/>
        <w:numPr>
          <w:ilvl w:val="2"/>
          <w:numId w:val="85"/>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Nothing to comment</w:t>
      </w:r>
      <w:r w:rsidR="00FF5617" w:rsidRPr="00C578B8">
        <w:rPr>
          <w:rFonts w:ascii="Arial" w:hAnsi="Arial" w:cs="Arial"/>
          <w:color w:val="000000"/>
          <w:sz w:val="22"/>
          <w:szCs w:val="22"/>
          <w:lang w:val="en-GB"/>
        </w:rPr>
        <w:t>.</w:t>
      </w:r>
    </w:p>
    <w:p w14:paraId="2A17FD5C"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Open Discussion:</w:t>
      </w:r>
    </w:p>
    <w:p w14:paraId="755F746E" w14:textId="6F40B12B" w:rsidR="001A6877" w:rsidRPr="00C578B8" w:rsidRDefault="001A6877" w:rsidP="001A6877">
      <w:pPr>
        <w:pStyle w:val="NormalWeb"/>
        <w:spacing w:before="0" w:beforeAutospacing="0" w:after="160" w:afterAutospacing="0"/>
        <w:jc w:val="both"/>
        <w:rPr>
          <w:rFonts w:ascii="Arial" w:hAnsi="Arial" w:cs="Arial"/>
          <w:color w:val="000000"/>
          <w:sz w:val="22"/>
          <w:szCs w:val="22"/>
          <w:lang w:val="en-GB"/>
        </w:rPr>
      </w:pPr>
      <w:r w:rsidRPr="00C578B8">
        <w:rPr>
          <w:rFonts w:ascii="Arial" w:hAnsi="Arial" w:cs="Arial"/>
          <w:color w:val="000000"/>
          <w:sz w:val="22"/>
          <w:szCs w:val="22"/>
          <w:lang w:val="en-GB"/>
        </w:rPr>
        <w:t>In today's Mondragon University meeting, the team provided updates on their respective tasks and demonstrated commendable progress and dedication. A notable achievement was finishing the data exploratory analysis scripts, while another successfully initiated the deployment of this one on node-red. Concerns were raised regarding the deadlock of the thread simulation but there wasn't any problem with the video recording, and all went really well.</w:t>
      </w:r>
    </w:p>
    <w:p w14:paraId="6A02A123" w14:textId="1E07574B" w:rsidR="001A6877" w:rsidRPr="00C578B8" w:rsidRDefault="001A6877" w:rsidP="001A6877">
      <w:pPr>
        <w:pStyle w:val="Ttulo2"/>
      </w:pPr>
      <w:bookmarkStart w:id="38" w:name="_Toc156892378"/>
      <w:r w:rsidRPr="00C578B8">
        <w:t>Daily meeting (18/01/2024)</w:t>
      </w:r>
      <w:bookmarkEnd w:id="38"/>
    </w:p>
    <w:p w14:paraId="01EC9B41" w14:textId="4FDB141E"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Date</w:t>
      </w:r>
      <w:r w:rsidRPr="00C578B8">
        <w:rPr>
          <w:rFonts w:ascii="Arial" w:hAnsi="Arial" w:cs="Arial"/>
          <w:color w:val="000000"/>
          <w:sz w:val="22"/>
          <w:szCs w:val="22"/>
          <w:lang w:val="en-GB"/>
        </w:rPr>
        <w:t>: 18-01-2024</w:t>
      </w:r>
    </w:p>
    <w:p w14:paraId="6D0CB06D"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Time</w:t>
      </w:r>
      <w:r w:rsidRPr="00C578B8">
        <w:rPr>
          <w:rFonts w:ascii="Arial" w:hAnsi="Arial" w:cs="Arial"/>
          <w:color w:val="000000"/>
          <w:sz w:val="22"/>
          <w:szCs w:val="22"/>
          <w:lang w:val="en-GB"/>
        </w:rPr>
        <w:t>: From 8:00 to 8:30</w:t>
      </w:r>
    </w:p>
    <w:p w14:paraId="1AD93F10"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Location</w:t>
      </w:r>
      <w:r w:rsidRPr="00C578B8">
        <w:rPr>
          <w:rFonts w:ascii="Arial" w:hAnsi="Arial" w:cs="Arial"/>
          <w:color w:val="000000"/>
          <w:sz w:val="22"/>
          <w:szCs w:val="22"/>
          <w:lang w:val="en-GB"/>
        </w:rPr>
        <w:t>: Mondragon University 11310 </w:t>
      </w:r>
    </w:p>
    <w:p w14:paraId="1B54FDCA"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Attendees</w:t>
      </w:r>
      <w:r w:rsidRPr="00C578B8">
        <w:rPr>
          <w:rFonts w:ascii="Arial" w:hAnsi="Arial" w:cs="Arial"/>
          <w:color w:val="000000"/>
          <w:sz w:val="22"/>
          <w:szCs w:val="22"/>
          <w:lang w:val="en-GB"/>
        </w:rPr>
        <w:t>:</w:t>
      </w:r>
    </w:p>
    <w:p w14:paraId="2698F1F8" w14:textId="77777777" w:rsidR="001A6877" w:rsidRPr="00C578B8" w:rsidRDefault="001A6877" w:rsidP="001A687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Delivery Manager: Unai</w:t>
      </w:r>
    </w:p>
    <w:p w14:paraId="54878ACA" w14:textId="77777777" w:rsidR="001A6877" w:rsidRPr="00C578B8" w:rsidRDefault="001A6877" w:rsidP="001A687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Request Manager: Peru</w:t>
      </w:r>
    </w:p>
    <w:p w14:paraId="6EE43D19" w14:textId="77777777" w:rsidR="001A6877" w:rsidRPr="00C578B8" w:rsidRDefault="001A6877" w:rsidP="001A687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Team: Xabat, Andoni and Julen</w:t>
      </w:r>
    </w:p>
    <w:p w14:paraId="4508E07E"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Agenda</w:t>
      </w:r>
      <w:r w:rsidRPr="00C578B8">
        <w:rPr>
          <w:rFonts w:ascii="Arial" w:hAnsi="Arial" w:cs="Arial"/>
          <w:color w:val="000000"/>
          <w:sz w:val="22"/>
          <w:szCs w:val="22"/>
          <w:lang w:val="en-GB"/>
        </w:rPr>
        <w:t>:</w:t>
      </w:r>
    </w:p>
    <w:p w14:paraId="009917B8" w14:textId="77777777" w:rsidR="001A6877" w:rsidRPr="00C578B8" w:rsidRDefault="001A6877" w:rsidP="001A6877">
      <w:pPr>
        <w:pStyle w:val="NormalWeb"/>
        <w:numPr>
          <w:ilvl w:val="0"/>
          <w:numId w:val="53"/>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Coordination and planning for the day ahead.</w:t>
      </w:r>
    </w:p>
    <w:p w14:paraId="0C2FAE6F"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Daily Minutes:</w:t>
      </w:r>
    </w:p>
    <w:p w14:paraId="1C43A1D5" w14:textId="77777777" w:rsidR="001A6877" w:rsidRPr="00C578B8" w:rsidRDefault="001A6877" w:rsidP="001A6877">
      <w:pPr>
        <w:pStyle w:val="NormalWeb"/>
        <w:numPr>
          <w:ilvl w:val="0"/>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did I do yesterday?</w:t>
      </w:r>
    </w:p>
    <w:p w14:paraId="26245A8A" w14:textId="61C5BED4"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5BB223A4" w14:textId="0E85CF35"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 and continue implementing message passing.</w:t>
      </w:r>
    </w:p>
    <w:p w14:paraId="5C0E3DAB" w14:textId="4F6B6228"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2960A2F6" w14:textId="01831976"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w:t>
      </w:r>
    </w:p>
    <w:p w14:paraId="7B588909" w14:textId="0B6493D2"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0E8E1E07" w14:textId="214BBEA6"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and edit the video.</w:t>
      </w:r>
    </w:p>
    <w:p w14:paraId="7D229A7A" w14:textId="7B29574A"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338D3368" w14:textId="0B30AEFD"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Record the video.</w:t>
      </w:r>
    </w:p>
    <w:p w14:paraId="4AF9E4A3" w14:textId="173EC2C4"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6FC52278" w14:textId="61118D8A"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lastRenderedPageBreak/>
        <w:t>Record the video.</w:t>
      </w:r>
    </w:p>
    <w:p w14:paraId="78C84CF4" w14:textId="77777777" w:rsidR="001A6877" w:rsidRPr="00C578B8" w:rsidRDefault="001A6877" w:rsidP="001A6877">
      <w:pPr>
        <w:pStyle w:val="NormalWeb"/>
        <w:numPr>
          <w:ilvl w:val="0"/>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will I do today?</w:t>
      </w:r>
    </w:p>
    <w:p w14:paraId="373D141E" w14:textId="228CACD6"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3D3996E5" w14:textId="4A1CC8EA"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Finish the message passing implementation in Operating Simulation and include in Node-Red.</w:t>
      </w:r>
    </w:p>
    <w:p w14:paraId="655E9A6B" w14:textId="10A9C0A3"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7956E2CB" w14:textId="11E1A342"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Unify all using node red: message XML, scrapping, complete operating simulation.</w:t>
      </w:r>
    </w:p>
    <w:p w14:paraId="1547837B" w14:textId="01D468F3"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738BB15D" w14:textId="750F8B31"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Finish the video and test in python.</w:t>
      </w:r>
    </w:p>
    <w:p w14:paraId="51203904" w14:textId="279C71C6"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5C382E96" w14:textId="41F5C45B"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Make the prediction in Node-Red.</w:t>
      </w:r>
    </w:p>
    <w:p w14:paraId="72600C0D" w14:textId="4AE5B792"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69BB4D93" w14:textId="0C91C01E"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Implement scrapping and XML message.</w:t>
      </w:r>
    </w:p>
    <w:p w14:paraId="519BEE2C" w14:textId="77777777" w:rsidR="001A6877" w:rsidRPr="00C578B8" w:rsidRDefault="001A6877" w:rsidP="001A6877">
      <w:pPr>
        <w:pStyle w:val="NormalWeb"/>
        <w:numPr>
          <w:ilvl w:val="0"/>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is in my way?</w:t>
      </w:r>
    </w:p>
    <w:p w14:paraId="5BDE6AEF" w14:textId="77777777"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660CEBCB" w14:textId="252CBB3F"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There is a deadlock in the simulation.</w:t>
      </w:r>
    </w:p>
    <w:p w14:paraId="18BD8E85" w14:textId="77777777"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18BEB479" w14:textId="436FD0DB"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Nothing to comment.</w:t>
      </w:r>
    </w:p>
    <w:p w14:paraId="3CE90FB2" w14:textId="30F9217C"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06E71097" w14:textId="04FDB3C8"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Troubles testing AI server.</w:t>
      </w:r>
    </w:p>
    <w:p w14:paraId="5ABCDA37" w14:textId="77777777"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0F403579" w14:textId="45618D18"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Nothing to comment.</w:t>
      </w:r>
    </w:p>
    <w:p w14:paraId="193911C0" w14:textId="77777777" w:rsidR="001A6877" w:rsidRPr="00C578B8" w:rsidRDefault="001A6877" w:rsidP="001A6877">
      <w:pPr>
        <w:pStyle w:val="NormalWeb"/>
        <w:numPr>
          <w:ilvl w:val="1"/>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1DD0B2C9" w14:textId="68AD7279" w:rsidR="001A6877" w:rsidRPr="00C578B8" w:rsidRDefault="001A6877" w:rsidP="001A6877">
      <w:pPr>
        <w:pStyle w:val="NormalWeb"/>
        <w:numPr>
          <w:ilvl w:val="2"/>
          <w:numId w:val="86"/>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Nothing to comment.</w:t>
      </w:r>
    </w:p>
    <w:p w14:paraId="3BBA09CB"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Open Discussion:</w:t>
      </w:r>
    </w:p>
    <w:p w14:paraId="6B169659" w14:textId="6233972D" w:rsidR="001A6877" w:rsidRPr="00C578B8" w:rsidRDefault="001A6877" w:rsidP="001A6877">
      <w:pPr>
        <w:pStyle w:val="NormalWeb"/>
        <w:spacing w:before="0" w:beforeAutospacing="0" w:after="160" w:afterAutospacing="0"/>
        <w:jc w:val="both"/>
        <w:rPr>
          <w:rFonts w:ascii="Arial" w:hAnsi="Arial" w:cs="Arial"/>
          <w:color w:val="000000"/>
          <w:sz w:val="22"/>
          <w:szCs w:val="22"/>
          <w:lang w:val="en-GB"/>
        </w:rPr>
      </w:pPr>
      <w:r w:rsidRPr="00C578B8">
        <w:rPr>
          <w:rFonts w:ascii="Arial" w:hAnsi="Arial" w:cs="Arial"/>
          <w:color w:val="000000"/>
          <w:sz w:val="22"/>
          <w:szCs w:val="22"/>
          <w:lang w:val="en-GB"/>
        </w:rPr>
        <w:t>During today's meeting at Mondragon University on 19-01-2024, the team reported significant progress and dedication to their tasks. Notably, Unai advanced in video recording and message passing implementation, Xabat achieved video recording unification using Node-Red, and Peru successfully recorded and edited the video. Looking forward, the team outlined their goals, including finalizing message passing in the Operating Simulation, unifying processes using Node-Red, and conducting Python testing. Some concerns were raised about a simulation deadlock, but the overall video recording process proceeded smoothly, showcasing the team's efficient collaboration and problem-solving skills.</w:t>
      </w:r>
    </w:p>
    <w:p w14:paraId="5C92B9DC" w14:textId="3AD330D8" w:rsidR="001A6877" w:rsidRPr="00C578B8" w:rsidRDefault="001A6877" w:rsidP="001A6877">
      <w:pPr>
        <w:pStyle w:val="Ttulo2"/>
      </w:pPr>
      <w:bookmarkStart w:id="39" w:name="_Toc156892379"/>
      <w:r w:rsidRPr="00C578B8">
        <w:t>Daily meeting (19/01/2024)</w:t>
      </w:r>
      <w:bookmarkEnd w:id="39"/>
    </w:p>
    <w:p w14:paraId="03F10B8F" w14:textId="0DEFA661"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Date</w:t>
      </w:r>
      <w:r w:rsidRPr="00C578B8">
        <w:rPr>
          <w:rFonts w:ascii="Arial" w:hAnsi="Arial" w:cs="Arial"/>
          <w:color w:val="000000"/>
          <w:sz w:val="22"/>
          <w:szCs w:val="22"/>
          <w:lang w:val="en-GB"/>
        </w:rPr>
        <w:t>: 19-01-2024</w:t>
      </w:r>
    </w:p>
    <w:p w14:paraId="5155303C"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Time</w:t>
      </w:r>
      <w:r w:rsidRPr="00C578B8">
        <w:rPr>
          <w:rFonts w:ascii="Arial" w:hAnsi="Arial" w:cs="Arial"/>
          <w:color w:val="000000"/>
          <w:sz w:val="22"/>
          <w:szCs w:val="22"/>
          <w:lang w:val="en-GB"/>
        </w:rPr>
        <w:t>: From 8:00 to 8:30</w:t>
      </w:r>
    </w:p>
    <w:p w14:paraId="4C284BFB"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lastRenderedPageBreak/>
        <w:t>Location</w:t>
      </w:r>
      <w:r w:rsidRPr="00C578B8">
        <w:rPr>
          <w:rFonts w:ascii="Arial" w:hAnsi="Arial" w:cs="Arial"/>
          <w:color w:val="000000"/>
          <w:sz w:val="22"/>
          <w:szCs w:val="22"/>
          <w:lang w:val="en-GB"/>
        </w:rPr>
        <w:t>: Mondragon University 11310 </w:t>
      </w:r>
    </w:p>
    <w:p w14:paraId="40F7C263"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Attendees</w:t>
      </w:r>
      <w:r w:rsidRPr="00C578B8">
        <w:rPr>
          <w:rFonts w:ascii="Arial" w:hAnsi="Arial" w:cs="Arial"/>
          <w:color w:val="000000"/>
          <w:sz w:val="22"/>
          <w:szCs w:val="22"/>
          <w:lang w:val="en-GB"/>
        </w:rPr>
        <w:t>:</w:t>
      </w:r>
    </w:p>
    <w:p w14:paraId="7BE92082" w14:textId="77777777" w:rsidR="001A6877" w:rsidRPr="00C578B8" w:rsidRDefault="001A6877" w:rsidP="001A687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Delivery Manager: Unai</w:t>
      </w:r>
    </w:p>
    <w:p w14:paraId="3991258B" w14:textId="77777777" w:rsidR="001A6877" w:rsidRPr="00C578B8" w:rsidRDefault="001A6877" w:rsidP="001A687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Service Request Manager: Peru</w:t>
      </w:r>
    </w:p>
    <w:p w14:paraId="105A2B54" w14:textId="77777777" w:rsidR="001A6877" w:rsidRPr="00C578B8" w:rsidRDefault="001A6877" w:rsidP="001A6877">
      <w:pPr>
        <w:pStyle w:val="NormalWeb"/>
        <w:numPr>
          <w:ilvl w:val="0"/>
          <w:numId w:val="52"/>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Team: Xabat, Andoni and Julen</w:t>
      </w:r>
    </w:p>
    <w:p w14:paraId="6E3CE338"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Agenda</w:t>
      </w:r>
      <w:r w:rsidRPr="00C578B8">
        <w:rPr>
          <w:rFonts w:ascii="Arial" w:hAnsi="Arial" w:cs="Arial"/>
          <w:color w:val="000000"/>
          <w:sz w:val="22"/>
          <w:szCs w:val="22"/>
          <w:lang w:val="en-GB"/>
        </w:rPr>
        <w:t>:</w:t>
      </w:r>
    </w:p>
    <w:p w14:paraId="30E5D3E8" w14:textId="77777777" w:rsidR="001A6877" w:rsidRPr="00C578B8" w:rsidRDefault="001A6877" w:rsidP="001A6877">
      <w:pPr>
        <w:pStyle w:val="NormalWeb"/>
        <w:numPr>
          <w:ilvl w:val="0"/>
          <w:numId w:val="53"/>
        </w:numPr>
        <w:spacing w:before="0" w:beforeAutospacing="0" w:after="160" w:afterAutospacing="0"/>
        <w:jc w:val="both"/>
        <w:textAlignment w:val="baseline"/>
        <w:rPr>
          <w:rFonts w:ascii="Arial" w:hAnsi="Arial" w:cs="Arial"/>
          <w:color w:val="000000"/>
          <w:sz w:val="20"/>
          <w:szCs w:val="20"/>
          <w:lang w:val="en-GB"/>
        </w:rPr>
      </w:pPr>
      <w:r w:rsidRPr="00C578B8">
        <w:rPr>
          <w:rFonts w:ascii="Arial" w:hAnsi="Arial" w:cs="Arial"/>
          <w:color w:val="000000"/>
          <w:sz w:val="22"/>
          <w:szCs w:val="22"/>
          <w:lang w:val="en-GB"/>
        </w:rPr>
        <w:t>Coordination and planning for the day ahead.</w:t>
      </w:r>
    </w:p>
    <w:p w14:paraId="7BFF28CB" w14:textId="77777777" w:rsidR="001A6877" w:rsidRPr="00C578B8" w:rsidRDefault="001A6877" w:rsidP="001A6877">
      <w:pPr>
        <w:pStyle w:val="NormalWeb"/>
        <w:spacing w:before="0" w:beforeAutospacing="0" w:after="160" w:afterAutospacing="0"/>
        <w:jc w:val="both"/>
        <w:rPr>
          <w:lang w:val="en-GB"/>
        </w:rPr>
      </w:pPr>
      <w:r w:rsidRPr="00C578B8">
        <w:rPr>
          <w:rFonts w:ascii="Arial" w:hAnsi="Arial" w:cs="Arial"/>
          <w:b/>
          <w:bCs/>
          <w:color w:val="000000"/>
          <w:sz w:val="22"/>
          <w:szCs w:val="22"/>
          <w:lang w:val="en-GB"/>
        </w:rPr>
        <w:t>Daily Minutes:</w:t>
      </w:r>
    </w:p>
    <w:p w14:paraId="06CCF8D3" w14:textId="77777777" w:rsidR="001A6877" w:rsidRPr="00C578B8" w:rsidRDefault="001A6877" w:rsidP="001A6877">
      <w:pPr>
        <w:pStyle w:val="NormalWeb"/>
        <w:numPr>
          <w:ilvl w:val="0"/>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did I do yesterday?</w:t>
      </w:r>
    </w:p>
    <w:p w14:paraId="0CDFEA52" w14:textId="3803ECEB" w:rsidR="00682246" w:rsidRPr="00C578B8" w:rsidRDefault="001A6877"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4289A9BA" w14:textId="068BD23A"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Finish the message passing implementation in Operating Simulation and include in Node-Red.</w:t>
      </w:r>
    </w:p>
    <w:p w14:paraId="36410FE0" w14:textId="27B448AD"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790ACCE7" w14:textId="21DDD548"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Unify all using Node-Red: message XML, scrapping, complete operating simulation.</w:t>
      </w:r>
    </w:p>
    <w:p w14:paraId="2E63B387" w14:textId="75A0485E"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41EB1464" w14:textId="1A203CD8"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Finish the video and test in python.</w:t>
      </w:r>
    </w:p>
    <w:p w14:paraId="727A0BB4" w14:textId="1034AE17"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4F1FEE41" w14:textId="498A7BB2"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Make the prediction in Node-Red.</w:t>
      </w:r>
    </w:p>
    <w:p w14:paraId="170402D1" w14:textId="405BE1D9"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0FECBF2E" w14:textId="669A5B8B"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Implement scrapping and XML message.</w:t>
      </w:r>
    </w:p>
    <w:p w14:paraId="086F047B" w14:textId="77777777" w:rsidR="00682246" w:rsidRPr="00C578B8" w:rsidRDefault="00682246" w:rsidP="00682246">
      <w:pPr>
        <w:pStyle w:val="NormalWeb"/>
        <w:numPr>
          <w:ilvl w:val="0"/>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will I do today?</w:t>
      </w:r>
    </w:p>
    <w:p w14:paraId="260BA213" w14:textId="7312D424"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27558001" w14:textId="2A5D9FB5"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Do the cloud again.</w:t>
      </w:r>
    </w:p>
    <w:p w14:paraId="161C7CAF" w14:textId="44A61A73"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5DE802A4" w14:textId="14F4AC10"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Put all together.</w:t>
      </w:r>
    </w:p>
    <w:p w14:paraId="28BA28D8" w14:textId="09A5B494"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08BDA317" w14:textId="14A9CCB5"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Do the test Scrapping.</w:t>
      </w:r>
    </w:p>
    <w:p w14:paraId="6E265ACE" w14:textId="4ECB745D"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50768C8B" w14:textId="61636091"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Finish the prediction unnormalization and do the graphics.</w:t>
      </w:r>
    </w:p>
    <w:p w14:paraId="6EFA8623" w14:textId="669F570F"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1BF8DE29" w14:textId="77777777"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Test of the java</w:t>
      </w:r>
    </w:p>
    <w:p w14:paraId="356F7EAC" w14:textId="77777777" w:rsidR="00682246" w:rsidRPr="00C578B8" w:rsidRDefault="00682246" w:rsidP="00682246">
      <w:pPr>
        <w:pStyle w:val="NormalWeb"/>
        <w:numPr>
          <w:ilvl w:val="0"/>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What is in my way?</w:t>
      </w:r>
    </w:p>
    <w:p w14:paraId="32E176D8" w14:textId="77777777"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Unai:</w:t>
      </w:r>
    </w:p>
    <w:p w14:paraId="115B53AB" w14:textId="52DE5BAE"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lastRenderedPageBreak/>
        <w:t>Google Cloud was suspended by Google.</w:t>
      </w:r>
    </w:p>
    <w:p w14:paraId="316692D4" w14:textId="77777777"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Xabat:</w:t>
      </w:r>
    </w:p>
    <w:p w14:paraId="77A59006" w14:textId="09E85737"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Google cloud failed.</w:t>
      </w:r>
    </w:p>
    <w:p w14:paraId="4265B70A" w14:textId="77777777"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Peru:</w:t>
      </w:r>
    </w:p>
    <w:p w14:paraId="25932C45" w14:textId="73453DEE"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Mock functions of scrapping</w:t>
      </w:r>
    </w:p>
    <w:p w14:paraId="13E0DC22" w14:textId="77777777"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Andoni:</w:t>
      </w:r>
    </w:p>
    <w:p w14:paraId="1A1610BC" w14:textId="50F64C7B" w:rsidR="00682246" w:rsidRPr="00C578B8" w:rsidRDefault="00682246" w:rsidP="00682246">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Do the model without normalising it.</w:t>
      </w:r>
    </w:p>
    <w:p w14:paraId="333D7973" w14:textId="77777777" w:rsidR="00682246" w:rsidRPr="00C578B8" w:rsidRDefault="00682246" w:rsidP="00682246">
      <w:pPr>
        <w:pStyle w:val="NormalWeb"/>
        <w:numPr>
          <w:ilvl w:val="1"/>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Julen:</w:t>
      </w:r>
    </w:p>
    <w:p w14:paraId="24B76D40" w14:textId="29FB937F" w:rsidR="00F904A6" w:rsidRPr="00C578B8" w:rsidRDefault="00682246" w:rsidP="00D63420">
      <w:pPr>
        <w:pStyle w:val="NormalWeb"/>
        <w:numPr>
          <w:ilvl w:val="2"/>
          <w:numId w:val="87"/>
        </w:numPr>
        <w:spacing w:before="0" w:beforeAutospacing="0" w:after="160" w:afterAutospacing="0"/>
        <w:jc w:val="both"/>
        <w:textAlignment w:val="baseline"/>
        <w:rPr>
          <w:rFonts w:ascii="Arial" w:hAnsi="Arial" w:cs="Arial"/>
          <w:color w:val="000000"/>
          <w:sz w:val="22"/>
          <w:szCs w:val="22"/>
          <w:lang w:val="en-GB"/>
        </w:rPr>
      </w:pPr>
      <w:r w:rsidRPr="00C578B8">
        <w:rPr>
          <w:rFonts w:ascii="Arial" w:hAnsi="Arial" w:cs="Arial"/>
          <w:color w:val="000000"/>
          <w:sz w:val="22"/>
          <w:szCs w:val="22"/>
          <w:lang w:val="en-GB"/>
        </w:rPr>
        <w:t>Test Simulation maker</w:t>
      </w:r>
    </w:p>
    <w:p w14:paraId="5DBCC46B" w14:textId="77777777" w:rsidR="00682246" w:rsidRPr="00C578B8" w:rsidRDefault="00682246" w:rsidP="00682246">
      <w:pPr>
        <w:pStyle w:val="NormalWeb"/>
        <w:spacing w:before="0" w:beforeAutospacing="0" w:after="160" w:afterAutospacing="0"/>
        <w:jc w:val="both"/>
        <w:rPr>
          <w:lang w:val="en-GB"/>
        </w:rPr>
      </w:pPr>
      <w:r w:rsidRPr="00C578B8">
        <w:rPr>
          <w:rFonts w:ascii="Arial" w:hAnsi="Arial" w:cs="Arial"/>
          <w:b/>
          <w:bCs/>
          <w:color w:val="000000"/>
          <w:sz w:val="22"/>
          <w:szCs w:val="22"/>
          <w:lang w:val="en-GB"/>
        </w:rPr>
        <w:t>Open Discussion:</w:t>
      </w:r>
    </w:p>
    <w:p w14:paraId="006DE64E" w14:textId="479D6748" w:rsidR="00555528" w:rsidRPr="00C578B8" w:rsidRDefault="00682246" w:rsidP="00EE5237">
      <w:pPr>
        <w:sectPr w:rsidR="00555528" w:rsidRPr="00C578B8" w:rsidSect="009A14D8">
          <w:headerReference w:type="first" r:id="rId41"/>
          <w:footerReference w:type="first" r:id="rId42"/>
          <w:pgSz w:w="11906" w:h="16838"/>
          <w:pgMar w:top="1440" w:right="1440" w:bottom="1440" w:left="1440" w:header="720" w:footer="720" w:gutter="0"/>
          <w:cols w:space="720"/>
          <w:titlePg/>
          <w:docGrid w:linePitch="360"/>
        </w:sectPr>
      </w:pPr>
      <w:r w:rsidRPr="00C578B8">
        <w:rPr>
          <w:rFonts w:cs="Arial"/>
          <w:color w:val="000000"/>
        </w:rPr>
        <w:t>During today's meeting at Mondragon University on 19-01-2024, the team reported significant progress and dedication to their tasks. Notably, Unai advanced in video recording and message passing implementation, Xabat achieved video recording unification using Node-Red, and Peru successfully recorded and edited the video. Looking forward, the team outlined their goals, including finalizing message passing in the Operating Simulation, unifying processes using Node-Red, and conducting Python testing. Some concerns were raised about a simulation deadlock, but the overall video recording process proceeded smoothly, showcasing the team's efficient collaboration and problem-solving skills.</w:t>
      </w:r>
    </w:p>
    <w:p w14:paraId="17EF80B2" w14:textId="015F8160" w:rsidR="00CF15F6" w:rsidRPr="00C578B8" w:rsidRDefault="00EE5237" w:rsidP="00CF15F6">
      <w:pPr>
        <w:pStyle w:val="Ttulo1"/>
      </w:pPr>
      <w:bookmarkStart w:id="40" w:name="_Hlk137405933"/>
      <w:bookmarkStart w:id="41" w:name="_Toc156892380"/>
      <w:r w:rsidRPr="00C578B8">
        <w:lastRenderedPageBreak/>
        <w:t>Seventh week (22/01/2024-24/01/2024)</w:t>
      </w:r>
      <w:bookmarkEnd w:id="40"/>
      <w:bookmarkEnd w:id="41"/>
    </w:p>
    <w:p w14:paraId="5A28E42F" w14:textId="212525CB" w:rsidR="00CF15F6" w:rsidRPr="00C578B8" w:rsidRDefault="00CF15F6" w:rsidP="00CF15F6">
      <w:pPr>
        <w:pStyle w:val="Ttulo2"/>
      </w:pPr>
      <w:bookmarkStart w:id="42" w:name="_Toc156892381"/>
      <w:r w:rsidRPr="00C578B8">
        <w:rPr>
          <w:bCs/>
        </w:rPr>
        <w:t>Replenishment and Commitment Meeting (</w:t>
      </w:r>
      <w:r w:rsidR="00C578B8" w:rsidRPr="00C578B8">
        <w:rPr>
          <w:bCs/>
        </w:rPr>
        <w:t>22</w:t>
      </w:r>
      <w:r w:rsidRPr="00C578B8">
        <w:rPr>
          <w:bCs/>
        </w:rPr>
        <w:t>/01/2024)</w:t>
      </w:r>
      <w:bookmarkEnd w:id="42"/>
    </w:p>
    <w:p w14:paraId="6DC6CFC4" w14:textId="080BFD07" w:rsidR="00CF15F6" w:rsidRPr="00C578B8" w:rsidRDefault="00CF15F6" w:rsidP="00CF15F6">
      <w:r w:rsidRPr="00C578B8">
        <w:rPr>
          <w:b/>
          <w:bCs/>
        </w:rPr>
        <w:t>Date</w:t>
      </w:r>
      <w:r w:rsidRPr="00C578B8">
        <w:t xml:space="preserve">: </w:t>
      </w:r>
      <w:r w:rsidR="00C578B8" w:rsidRPr="00C578B8">
        <w:t>22</w:t>
      </w:r>
      <w:r w:rsidRPr="00C578B8">
        <w:t>-01-2024</w:t>
      </w:r>
    </w:p>
    <w:p w14:paraId="7F1D733B" w14:textId="77777777" w:rsidR="00CF15F6" w:rsidRPr="00C578B8" w:rsidRDefault="00CF15F6" w:rsidP="00CF15F6">
      <w:r w:rsidRPr="00C578B8">
        <w:rPr>
          <w:b/>
          <w:bCs/>
        </w:rPr>
        <w:t>Time</w:t>
      </w:r>
      <w:r w:rsidRPr="00C578B8">
        <w:t>: From 8:30 to 9:00</w:t>
      </w:r>
    </w:p>
    <w:p w14:paraId="27DAA754" w14:textId="77777777" w:rsidR="00CF15F6" w:rsidRPr="00C578B8" w:rsidRDefault="00CF15F6" w:rsidP="00CF15F6">
      <w:r w:rsidRPr="00C578B8">
        <w:rPr>
          <w:b/>
          <w:bCs/>
        </w:rPr>
        <w:t>Location</w:t>
      </w:r>
      <w:r w:rsidRPr="00C578B8">
        <w:t>: Mondragon University 11310</w:t>
      </w:r>
    </w:p>
    <w:p w14:paraId="0A5215F7" w14:textId="77777777" w:rsidR="00CF15F6" w:rsidRPr="00C578B8" w:rsidRDefault="00CF15F6" w:rsidP="00CF15F6">
      <w:r w:rsidRPr="00C578B8">
        <w:rPr>
          <w:b/>
          <w:bCs/>
        </w:rPr>
        <w:t>Attendees</w:t>
      </w:r>
      <w:r w:rsidRPr="00C578B8">
        <w:t>:</w:t>
      </w:r>
    </w:p>
    <w:p w14:paraId="0A214D0C" w14:textId="77777777" w:rsidR="00CF15F6" w:rsidRPr="00C578B8" w:rsidRDefault="00CF15F6" w:rsidP="00CF15F6">
      <w:pPr>
        <w:numPr>
          <w:ilvl w:val="0"/>
          <w:numId w:val="30"/>
        </w:numPr>
      </w:pPr>
      <w:r w:rsidRPr="00C578B8">
        <w:t>Service Delivery Manager: Unai </w:t>
      </w:r>
    </w:p>
    <w:p w14:paraId="3A956E32" w14:textId="77777777" w:rsidR="00CF15F6" w:rsidRPr="00C578B8" w:rsidRDefault="00CF15F6" w:rsidP="00CF15F6">
      <w:pPr>
        <w:numPr>
          <w:ilvl w:val="0"/>
          <w:numId w:val="30"/>
        </w:numPr>
      </w:pPr>
      <w:r w:rsidRPr="00C578B8">
        <w:t>Service Request Manager: Peru</w:t>
      </w:r>
    </w:p>
    <w:p w14:paraId="11B14DC8" w14:textId="77777777" w:rsidR="00CF15F6" w:rsidRPr="00C578B8" w:rsidRDefault="00CF15F6" w:rsidP="00CF15F6">
      <w:pPr>
        <w:numPr>
          <w:ilvl w:val="0"/>
          <w:numId w:val="30"/>
        </w:numPr>
      </w:pPr>
      <w:r w:rsidRPr="00C578B8">
        <w:t>Team: Xabat, Andoni and Julen</w:t>
      </w:r>
    </w:p>
    <w:p w14:paraId="5A01AE6C" w14:textId="77777777" w:rsidR="00CF15F6" w:rsidRPr="00C578B8" w:rsidRDefault="00CF15F6" w:rsidP="00CF15F6">
      <w:r w:rsidRPr="00C578B8">
        <w:rPr>
          <w:b/>
          <w:bCs/>
        </w:rPr>
        <w:t>Agenda</w:t>
      </w:r>
      <w:r w:rsidRPr="00C578B8">
        <w:t>:</w:t>
      </w:r>
    </w:p>
    <w:p w14:paraId="0D8D4AFE" w14:textId="77777777" w:rsidR="00CF15F6" w:rsidRPr="00C578B8" w:rsidRDefault="00CF15F6" w:rsidP="00CF15F6">
      <w:pPr>
        <w:numPr>
          <w:ilvl w:val="0"/>
          <w:numId w:val="31"/>
        </w:numPr>
      </w:pPr>
      <w:r w:rsidRPr="00C578B8">
        <w:t>Review the performance of the team during the past week.</w:t>
      </w:r>
    </w:p>
    <w:p w14:paraId="00829904" w14:textId="77777777" w:rsidR="00CF15F6" w:rsidRPr="00C578B8" w:rsidRDefault="00CF15F6" w:rsidP="00CF15F6">
      <w:pPr>
        <w:numPr>
          <w:ilvl w:val="0"/>
          <w:numId w:val="31"/>
        </w:numPr>
      </w:pPr>
      <w:r w:rsidRPr="00C578B8">
        <w:t>Discuss if the limit of the WIP is suitable for the team.</w:t>
      </w:r>
    </w:p>
    <w:p w14:paraId="2D34DE69" w14:textId="77777777" w:rsidR="00CF15F6" w:rsidRPr="00C578B8" w:rsidRDefault="00CF15F6" w:rsidP="00CF15F6">
      <w:pPr>
        <w:numPr>
          <w:ilvl w:val="0"/>
          <w:numId w:val="31"/>
        </w:numPr>
      </w:pPr>
      <w:r w:rsidRPr="00C578B8">
        <w:t>Check for the presence of blocked items.</w:t>
      </w:r>
    </w:p>
    <w:p w14:paraId="60451F36" w14:textId="77777777" w:rsidR="00CF15F6" w:rsidRPr="00C578B8" w:rsidRDefault="00CF15F6" w:rsidP="00CF15F6">
      <w:pPr>
        <w:numPr>
          <w:ilvl w:val="0"/>
          <w:numId w:val="31"/>
        </w:numPr>
      </w:pPr>
      <w:r w:rsidRPr="00C578B8">
        <w:t>Decide the priority of the PBIs selected.</w:t>
      </w:r>
    </w:p>
    <w:p w14:paraId="56CB4161" w14:textId="77777777" w:rsidR="00CF15F6" w:rsidRPr="00C578B8" w:rsidRDefault="00CF15F6" w:rsidP="00CF15F6">
      <w:pPr>
        <w:numPr>
          <w:ilvl w:val="0"/>
          <w:numId w:val="31"/>
        </w:numPr>
      </w:pPr>
      <w:r w:rsidRPr="00C578B8">
        <w:t>Discuss if new PBIs are required for the correct development of the project.</w:t>
      </w:r>
    </w:p>
    <w:p w14:paraId="4B1519CB" w14:textId="6807E54C" w:rsidR="00C578B8" w:rsidRPr="00C578B8" w:rsidRDefault="00C578B8" w:rsidP="00CF15F6">
      <w:pPr>
        <w:numPr>
          <w:ilvl w:val="0"/>
          <w:numId w:val="31"/>
        </w:numPr>
      </w:pPr>
      <w:r w:rsidRPr="00C578B8">
        <w:t>Discuss if any PBI has to be removed from this version of the project.</w:t>
      </w:r>
    </w:p>
    <w:p w14:paraId="4E9817D4" w14:textId="77777777" w:rsidR="00CF15F6" w:rsidRPr="00C578B8" w:rsidRDefault="00CF15F6" w:rsidP="00CF15F6">
      <w:r w:rsidRPr="00C578B8">
        <w:rPr>
          <w:b/>
          <w:bCs/>
        </w:rPr>
        <w:t>Discussion Summary</w:t>
      </w:r>
    </w:p>
    <w:p w14:paraId="4843F27F" w14:textId="5EB3CF94" w:rsidR="00C578B8" w:rsidRPr="00C578B8" w:rsidRDefault="00CF15F6" w:rsidP="00C578B8">
      <w:pPr>
        <w:numPr>
          <w:ilvl w:val="0"/>
          <w:numId w:val="32"/>
        </w:numPr>
      </w:pPr>
      <w:r w:rsidRPr="00C578B8">
        <w:t>Performance in the past week:</w:t>
      </w:r>
    </w:p>
    <w:p w14:paraId="71BAC9E0" w14:textId="77777777" w:rsidR="00C578B8" w:rsidRPr="00C578B8" w:rsidRDefault="00C578B8" w:rsidP="00C578B8">
      <w:pPr>
        <w:numPr>
          <w:ilvl w:val="1"/>
          <w:numId w:val="32"/>
        </w:numPr>
      </w:pPr>
      <w:r w:rsidRPr="00C578B8">
        <w:t>The team's performance in the last week has been good, but a little slower than expected, as the Google Cloud server was suspended. As a result, the server has to be made again, which took one day to recreate and another one to verify its correct functioning. The team members have worked well together, dividing the different tasks, and following the planned schedule.</w:t>
      </w:r>
    </w:p>
    <w:p w14:paraId="25DF8B1D" w14:textId="77777777" w:rsidR="00C578B8" w:rsidRPr="00C578B8" w:rsidRDefault="00C578B8" w:rsidP="00C578B8">
      <w:pPr>
        <w:numPr>
          <w:ilvl w:val="0"/>
          <w:numId w:val="32"/>
        </w:numPr>
      </w:pPr>
      <w:r w:rsidRPr="00C578B8">
        <w:t>WIP suitability:</w:t>
      </w:r>
    </w:p>
    <w:p w14:paraId="0BE8B161" w14:textId="77777777" w:rsidR="00C578B8" w:rsidRPr="00C578B8" w:rsidRDefault="00C578B8" w:rsidP="00C578B8">
      <w:pPr>
        <w:numPr>
          <w:ilvl w:val="1"/>
          <w:numId w:val="32"/>
        </w:numPr>
      </w:pPr>
      <w:r w:rsidRPr="00C578B8">
        <w:t>The PBI limit that was decided has been adequate in terms of project development, as only 3 PBIs were developed simultaneously. In fact, it has been bigger than the one required, as at this stage of the project the team members have focused on certain tasks by helping each other.</w:t>
      </w:r>
    </w:p>
    <w:p w14:paraId="78E9818B" w14:textId="77777777" w:rsidR="00C578B8" w:rsidRPr="00C578B8" w:rsidRDefault="00C578B8" w:rsidP="00C578B8">
      <w:pPr>
        <w:numPr>
          <w:ilvl w:val="0"/>
          <w:numId w:val="32"/>
        </w:numPr>
      </w:pPr>
      <w:r w:rsidRPr="00C578B8">
        <w:t>Blocked items:</w:t>
      </w:r>
    </w:p>
    <w:p w14:paraId="311BB140" w14:textId="77777777" w:rsidR="00C578B8" w:rsidRPr="00C578B8" w:rsidRDefault="00C578B8" w:rsidP="00C578B8">
      <w:pPr>
        <w:numPr>
          <w:ilvl w:val="1"/>
          <w:numId w:val="32"/>
        </w:numPr>
      </w:pPr>
      <w:r w:rsidRPr="00C578B8">
        <w:t>So far, the group has encountered major problems with the Google Cloud server suspendance, which blocked some PBIs until the server was recreated.</w:t>
      </w:r>
    </w:p>
    <w:p w14:paraId="0E6BB28E" w14:textId="77777777" w:rsidR="00C578B8" w:rsidRPr="00C578B8" w:rsidRDefault="00C578B8" w:rsidP="00C578B8">
      <w:pPr>
        <w:numPr>
          <w:ilvl w:val="0"/>
          <w:numId w:val="32"/>
        </w:numPr>
      </w:pPr>
      <w:r w:rsidRPr="00C578B8">
        <w:t>PBI priority selection:</w:t>
      </w:r>
    </w:p>
    <w:p w14:paraId="54AD9DF1" w14:textId="77777777" w:rsidR="00C578B8" w:rsidRPr="00C578B8" w:rsidRDefault="00C578B8" w:rsidP="00C578B8">
      <w:pPr>
        <w:numPr>
          <w:ilvl w:val="1"/>
          <w:numId w:val="32"/>
        </w:numPr>
      </w:pPr>
      <w:r w:rsidRPr="00C578B8">
        <w:t xml:space="preserve">The tasks that could not be completed earlier have now been completed successfully and without any problems for the team members. </w:t>
      </w:r>
    </w:p>
    <w:p w14:paraId="239114C6" w14:textId="77777777" w:rsidR="00C578B8" w:rsidRPr="00C578B8" w:rsidRDefault="00C578B8" w:rsidP="00C578B8">
      <w:pPr>
        <w:numPr>
          <w:ilvl w:val="1"/>
          <w:numId w:val="32"/>
        </w:numPr>
      </w:pPr>
      <w:r w:rsidRPr="00C578B8">
        <w:lastRenderedPageBreak/>
        <w:t>The tasks with the highest priority now will be the search of historical data on the web and making the prediction through the web.</w:t>
      </w:r>
    </w:p>
    <w:p w14:paraId="0FD6AAD4" w14:textId="77777777" w:rsidR="00C578B8" w:rsidRPr="00C578B8" w:rsidRDefault="00C578B8" w:rsidP="00C578B8">
      <w:pPr>
        <w:numPr>
          <w:ilvl w:val="0"/>
          <w:numId w:val="32"/>
        </w:numPr>
      </w:pPr>
      <w:r w:rsidRPr="00C578B8">
        <w:t>New PBIs:</w:t>
      </w:r>
    </w:p>
    <w:p w14:paraId="396431A7" w14:textId="77777777" w:rsidR="00C578B8" w:rsidRPr="00C578B8" w:rsidRDefault="00C578B8" w:rsidP="00C578B8">
      <w:pPr>
        <w:numPr>
          <w:ilvl w:val="1"/>
          <w:numId w:val="32"/>
        </w:numPr>
      </w:pPr>
      <w:r w:rsidRPr="00C578B8">
        <w:t>No new targets to be included this week.</w:t>
      </w:r>
    </w:p>
    <w:p w14:paraId="53D194B4" w14:textId="77777777" w:rsidR="00C578B8" w:rsidRPr="00C578B8" w:rsidRDefault="00C578B8" w:rsidP="00C578B8">
      <w:pPr>
        <w:numPr>
          <w:ilvl w:val="0"/>
          <w:numId w:val="32"/>
        </w:numPr>
      </w:pPr>
      <w:r w:rsidRPr="00C578B8">
        <w:t>Removed PBIs:</w:t>
      </w:r>
    </w:p>
    <w:p w14:paraId="1A60642B" w14:textId="77777777" w:rsidR="00C578B8" w:rsidRPr="00C578B8" w:rsidRDefault="00C578B8" w:rsidP="00C578B8">
      <w:pPr>
        <w:numPr>
          <w:ilvl w:val="1"/>
          <w:numId w:val="32"/>
        </w:numPr>
      </w:pPr>
      <w:r w:rsidRPr="00C578B8">
        <w:t>As a result of the recent troubles with the server, the PBI of making the recommendation system has been removed, leaving it as a future line.</w:t>
      </w:r>
    </w:p>
    <w:p w14:paraId="5B81D822" w14:textId="2607F576" w:rsidR="00C578B8" w:rsidRPr="00C578B8" w:rsidRDefault="00C578B8" w:rsidP="00C578B8">
      <w:pPr>
        <w:rPr>
          <w:b/>
          <w:bCs/>
        </w:rPr>
      </w:pPr>
      <w:r w:rsidRPr="00C578B8">
        <w:rPr>
          <w:b/>
          <w:bCs/>
        </w:rPr>
        <w:t>Action Items:</w:t>
      </w:r>
    </w:p>
    <w:p w14:paraId="1F4D7C07" w14:textId="77777777" w:rsidR="00C578B8" w:rsidRPr="00C578B8" w:rsidRDefault="00C578B8" w:rsidP="00C578B8">
      <w:pPr>
        <w:numPr>
          <w:ilvl w:val="0"/>
          <w:numId w:val="32"/>
        </w:numPr>
      </w:pPr>
      <w:r w:rsidRPr="00C578B8">
        <w:t>Complete the PBIs for prediction making:</w:t>
      </w:r>
    </w:p>
    <w:p w14:paraId="7A9BCCB1" w14:textId="77777777" w:rsidR="00C578B8" w:rsidRPr="00C578B8" w:rsidRDefault="00C578B8" w:rsidP="00C578B8">
      <w:pPr>
        <w:numPr>
          <w:ilvl w:val="1"/>
          <w:numId w:val="32"/>
        </w:numPr>
      </w:pPr>
      <w:r w:rsidRPr="00C578B8">
        <w:t>Ensure the successful closure of outstanding Product Backlog Items (PBIs) related to prediction making. This involves ending tasks, documenting outcomes, and achieving alignment with project objectives.</w:t>
      </w:r>
    </w:p>
    <w:p w14:paraId="46088C53" w14:textId="77777777" w:rsidR="00C578B8" w:rsidRPr="00C578B8" w:rsidRDefault="00C578B8" w:rsidP="00C578B8">
      <w:pPr>
        <w:numPr>
          <w:ilvl w:val="0"/>
          <w:numId w:val="32"/>
        </w:numPr>
      </w:pPr>
      <w:r w:rsidRPr="00C578B8">
        <w:t>Attempt to prevent the occurrence of blocked items:</w:t>
      </w:r>
    </w:p>
    <w:p w14:paraId="50FC26E4" w14:textId="77777777" w:rsidR="00C578B8" w:rsidRPr="00C578B8" w:rsidRDefault="00C578B8" w:rsidP="00C578B8">
      <w:pPr>
        <w:numPr>
          <w:ilvl w:val="1"/>
          <w:numId w:val="32"/>
        </w:numPr>
      </w:pPr>
      <w:r w:rsidRPr="00C578B8">
        <w:t>Implement proactive measures to identify and address potential obstacles before they escalate. Foster open communication within the team to promptly resolve any issues hindering progress.</w:t>
      </w:r>
    </w:p>
    <w:p w14:paraId="746CD164" w14:textId="77777777" w:rsidR="00C578B8" w:rsidRPr="00C578B8" w:rsidRDefault="00C578B8" w:rsidP="00C578B8">
      <w:pPr>
        <w:numPr>
          <w:ilvl w:val="0"/>
          <w:numId w:val="32"/>
        </w:numPr>
      </w:pPr>
      <w:r w:rsidRPr="00C578B8">
        <w:t>Strive to keep the WIP below the set limit of 2:</w:t>
      </w:r>
    </w:p>
    <w:p w14:paraId="0DA9DDFF" w14:textId="78541AB5" w:rsidR="00C578B8" w:rsidRPr="00C578B8" w:rsidRDefault="00C578B8" w:rsidP="00C578B8">
      <w:pPr>
        <w:numPr>
          <w:ilvl w:val="1"/>
          <w:numId w:val="32"/>
        </w:numPr>
      </w:pPr>
      <w:r w:rsidRPr="00C578B8">
        <w:t xml:space="preserve">Make a concerted effort to manage the Work in Progress (WIP) and ensure that the number of concurrent tasks remains below the now established limit of 2. </w:t>
      </w:r>
      <w:r w:rsidRPr="00C578B8">
        <w:tab/>
        <w:t>This involves careful planning and coordination to optimise workflow efficiency.</w:t>
      </w:r>
    </w:p>
    <w:p w14:paraId="48B62C12" w14:textId="77777777" w:rsidR="00C578B8" w:rsidRPr="00C578B8" w:rsidRDefault="00C578B8" w:rsidP="00C578B8">
      <w:pPr>
        <w:numPr>
          <w:ilvl w:val="0"/>
          <w:numId w:val="32"/>
        </w:numPr>
      </w:pPr>
      <w:r w:rsidRPr="00C578B8">
        <w:t>Maintain the good performance of the team for this week:</w:t>
      </w:r>
    </w:p>
    <w:p w14:paraId="6B87F2FB" w14:textId="0941D1B8" w:rsidR="00CF15F6" w:rsidRPr="00C578B8" w:rsidRDefault="00C578B8" w:rsidP="00C578B8">
      <w:pPr>
        <w:numPr>
          <w:ilvl w:val="1"/>
          <w:numId w:val="32"/>
        </w:numPr>
      </w:pPr>
      <w:r w:rsidRPr="00C578B8">
        <w:t>Uphold the positive performance exhibited by the team in the previous week. Encourage collaboration, effective communication, and a focus on achieving individual and collective goals to sustain the high standard of work, in order to do the last deliverables of the product.</w:t>
      </w:r>
    </w:p>
    <w:p w14:paraId="59817A33" w14:textId="77777777" w:rsidR="00CF15F6" w:rsidRPr="00C578B8" w:rsidRDefault="00CF15F6" w:rsidP="00CF15F6">
      <w:r w:rsidRPr="00C578B8">
        <w:rPr>
          <w:b/>
          <w:bCs/>
        </w:rPr>
        <w:t>Conclusions:</w:t>
      </w:r>
    </w:p>
    <w:p w14:paraId="5739C979" w14:textId="7B1C06C9" w:rsidR="00CF15F6" w:rsidRPr="00C578B8" w:rsidRDefault="00C578B8" w:rsidP="00CF15F6">
      <w:r w:rsidRPr="00C578B8">
        <w:t>In this week's Replenishment and Commitment Meeting (22/01/2024), the team acknowledged a minor setback with the Google Cloud server, causing a one-day delay. Despite this, they collaborated effectively, surpassing the agreed Work in Progress (WIP) limit. Blocked items were primarily due to the server issue, prompting a commitment to proactive measures. Priority PBIs were successfully addressed, focusing on completing pending tasks and prioritizing the search for historical data and prediction through the web. No new PBIs were introduced, and the recommendation system PBI was removed due to server challenges. Action items include completing PBIs for prediction making, preventing blocked items, managing WIP below the limit, and maintaining positive team performance for the upcoming week, ensuring successful project delivery</w:t>
      </w:r>
      <w:r w:rsidR="00CF15F6" w:rsidRPr="00C578B8">
        <w:t>.</w:t>
      </w:r>
    </w:p>
    <w:p w14:paraId="5EF303B7" w14:textId="7DA83F99" w:rsidR="00CF15F6" w:rsidRPr="00C578B8" w:rsidRDefault="00CF15F6" w:rsidP="00CF15F6">
      <w:pPr>
        <w:pStyle w:val="Ttulo2"/>
      </w:pPr>
      <w:bookmarkStart w:id="43" w:name="_Toc156892382"/>
      <w:r w:rsidRPr="00C578B8">
        <w:t>Daily meeting (</w:t>
      </w:r>
      <w:r w:rsidR="00C578B8" w:rsidRPr="00C578B8">
        <w:t>22</w:t>
      </w:r>
      <w:r w:rsidRPr="00C578B8">
        <w:t>/01/2024)</w:t>
      </w:r>
      <w:bookmarkEnd w:id="43"/>
    </w:p>
    <w:p w14:paraId="2BE27EBD" w14:textId="330BE547" w:rsidR="00CF15F6" w:rsidRPr="00C578B8" w:rsidRDefault="00CF15F6" w:rsidP="00CF15F6">
      <w:r w:rsidRPr="00C578B8">
        <w:rPr>
          <w:b/>
          <w:bCs/>
        </w:rPr>
        <w:t>Date</w:t>
      </w:r>
      <w:r w:rsidRPr="00C578B8">
        <w:t xml:space="preserve">: </w:t>
      </w:r>
      <w:r w:rsidR="00C578B8" w:rsidRPr="00C578B8">
        <w:t>22</w:t>
      </w:r>
      <w:r w:rsidRPr="00C578B8">
        <w:t>-01-2024</w:t>
      </w:r>
    </w:p>
    <w:p w14:paraId="2B24EAC8" w14:textId="77777777" w:rsidR="00CF15F6" w:rsidRPr="00C578B8" w:rsidRDefault="00CF15F6" w:rsidP="00CF15F6">
      <w:r w:rsidRPr="00C578B8">
        <w:rPr>
          <w:b/>
          <w:bCs/>
        </w:rPr>
        <w:t>Time</w:t>
      </w:r>
      <w:r w:rsidRPr="00C578B8">
        <w:t>: From 8:30 to 9:00</w:t>
      </w:r>
    </w:p>
    <w:p w14:paraId="424FD77E" w14:textId="77777777" w:rsidR="00CF15F6" w:rsidRPr="00C578B8" w:rsidRDefault="00CF15F6" w:rsidP="00CF15F6">
      <w:r w:rsidRPr="00C578B8">
        <w:rPr>
          <w:b/>
          <w:bCs/>
        </w:rPr>
        <w:lastRenderedPageBreak/>
        <w:t>Location</w:t>
      </w:r>
      <w:r w:rsidRPr="00C578B8">
        <w:t>: Mondragon University 11310</w:t>
      </w:r>
    </w:p>
    <w:p w14:paraId="0C0AD8A4" w14:textId="77777777" w:rsidR="00CF15F6" w:rsidRPr="00C578B8" w:rsidRDefault="00CF15F6" w:rsidP="00CF15F6">
      <w:r w:rsidRPr="00C578B8">
        <w:rPr>
          <w:b/>
          <w:bCs/>
        </w:rPr>
        <w:t>Attendees</w:t>
      </w:r>
      <w:r w:rsidRPr="00C578B8">
        <w:t>:</w:t>
      </w:r>
    </w:p>
    <w:p w14:paraId="1725B338" w14:textId="77777777" w:rsidR="00CF15F6" w:rsidRPr="00C578B8" w:rsidRDefault="00CF15F6" w:rsidP="00CF15F6">
      <w:pPr>
        <w:numPr>
          <w:ilvl w:val="0"/>
          <w:numId w:val="34"/>
        </w:numPr>
      </w:pPr>
      <w:r w:rsidRPr="00C578B8">
        <w:t>Service Delivery Manager: Unai</w:t>
      </w:r>
    </w:p>
    <w:p w14:paraId="1C592232" w14:textId="77777777" w:rsidR="00CF15F6" w:rsidRPr="00C578B8" w:rsidRDefault="00CF15F6" w:rsidP="00CF15F6">
      <w:pPr>
        <w:numPr>
          <w:ilvl w:val="0"/>
          <w:numId w:val="34"/>
        </w:numPr>
      </w:pPr>
      <w:r w:rsidRPr="00C578B8">
        <w:t>Service Request Manager: Peru</w:t>
      </w:r>
    </w:p>
    <w:p w14:paraId="22818A25" w14:textId="77777777" w:rsidR="00CF15F6" w:rsidRPr="00C578B8" w:rsidRDefault="00CF15F6" w:rsidP="00CF15F6">
      <w:pPr>
        <w:numPr>
          <w:ilvl w:val="0"/>
          <w:numId w:val="34"/>
        </w:numPr>
      </w:pPr>
      <w:r w:rsidRPr="00C578B8">
        <w:t>Team: Xabat, Andoni and Julen</w:t>
      </w:r>
    </w:p>
    <w:p w14:paraId="5E9D66D6" w14:textId="77777777" w:rsidR="00CF15F6" w:rsidRPr="00C578B8" w:rsidRDefault="00CF15F6" w:rsidP="00CF15F6">
      <w:r w:rsidRPr="00C578B8">
        <w:rPr>
          <w:b/>
          <w:bCs/>
        </w:rPr>
        <w:t>Agenda</w:t>
      </w:r>
      <w:r w:rsidRPr="00C578B8">
        <w:t>:</w:t>
      </w:r>
    </w:p>
    <w:p w14:paraId="577EFED3" w14:textId="77777777" w:rsidR="00CF15F6" w:rsidRPr="00C578B8" w:rsidRDefault="00CF15F6" w:rsidP="00CF15F6">
      <w:pPr>
        <w:numPr>
          <w:ilvl w:val="0"/>
          <w:numId w:val="34"/>
        </w:numPr>
      </w:pPr>
      <w:r w:rsidRPr="00C578B8">
        <w:t>Coordination and planning for the day ahead.</w:t>
      </w:r>
    </w:p>
    <w:p w14:paraId="3E02D1C0" w14:textId="77777777" w:rsidR="00CF15F6" w:rsidRPr="00C578B8" w:rsidRDefault="00CF15F6" w:rsidP="00CF15F6">
      <w:r w:rsidRPr="00C578B8">
        <w:rPr>
          <w:b/>
          <w:bCs/>
        </w:rPr>
        <w:t>Daily Minutes:</w:t>
      </w:r>
    </w:p>
    <w:p w14:paraId="0D357836" w14:textId="77777777" w:rsidR="00CF15F6" w:rsidRPr="00C578B8" w:rsidRDefault="00CF15F6" w:rsidP="00C578B8">
      <w:pPr>
        <w:numPr>
          <w:ilvl w:val="0"/>
          <w:numId w:val="88"/>
        </w:numPr>
      </w:pPr>
      <w:r w:rsidRPr="00C578B8">
        <w:t>What did I do yesterday?</w:t>
      </w:r>
    </w:p>
    <w:p w14:paraId="51EE87AB" w14:textId="5F57096F" w:rsidR="00C578B8" w:rsidRPr="00C578B8" w:rsidRDefault="00CF15F6" w:rsidP="00C578B8">
      <w:pPr>
        <w:numPr>
          <w:ilvl w:val="1"/>
          <w:numId w:val="88"/>
        </w:numPr>
      </w:pPr>
      <w:r w:rsidRPr="00C578B8">
        <w:t>Unai:</w:t>
      </w:r>
    </w:p>
    <w:p w14:paraId="46D7985E" w14:textId="28B28403" w:rsidR="00C578B8" w:rsidRPr="00C578B8" w:rsidRDefault="00C578B8" w:rsidP="00C578B8">
      <w:pPr>
        <w:numPr>
          <w:ilvl w:val="2"/>
          <w:numId w:val="88"/>
        </w:numPr>
      </w:pPr>
      <w:r w:rsidRPr="00C578B8">
        <w:t>Do the cloud again.</w:t>
      </w:r>
    </w:p>
    <w:p w14:paraId="57FD218B" w14:textId="43869EA0" w:rsidR="00C578B8" w:rsidRPr="00C578B8" w:rsidRDefault="00C578B8" w:rsidP="00C578B8">
      <w:pPr>
        <w:numPr>
          <w:ilvl w:val="1"/>
          <w:numId w:val="88"/>
        </w:numPr>
      </w:pPr>
      <w:r w:rsidRPr="00C578B8">
        <w:t>Xabat:</w:t>
      </w:r>
    </w:p>
    <w:p w14:paraId="24FCB1B5" w14:textId="28369F72" w:rsidR="00C578B8" w:rsidRPr="00C578B8" w:rsidRDefault="00C578B8" w:rsidP="00C578B8">
      <w:pPr>
        <w:numPr>
          <w:ilvl w:val="2"/>
          <w:numId w:val="88"/>
        </w:numPr>
      </w:pPr>
      <w:r w:rsidRPr="00C578B8">
        <w:t>Put all together.</w:t>
      </w:r>
    </w:p>
    <w:p w14:paraId="0D3A28ED" w14:textId="1D12299E" w:rsidR="00C578B8" w:rsidRPr="00C578B8" w:rsidRDefault="00C578B8" w:rsidP="00C578B8">
      <w:pPr>
        <w:numPr>
          <w:ilvl w:val="1"/>
          <w:numId w:val="88"/>
        </w:numPr>
      </w:pPr>
      <w:r w:rsidRPr="00C578B8">
        <w:t>Peru:</w:t>
      </w:r>
    </w:p>
    <w:p w14:paraId="0B40BA1B" w14:textId="18F8A436" w:rsidR="00C578B8" w:rsidRPr="00C578B8" w:rsidRDefault="00C578B8" w:rsidP="00C578B8">
      <w:pPr>
        <w:numPr>
          <w:ilvl w:val="2"/>
          <w:numId w:val="88"/>
        </w:numPr>
      </w:pPr>
      <w:r w:rsidRPr="00C578B8">
        <w:t>Do the test Scrapping.</w:t>
      </w:r>
    </w:p>
    <w:p w14:paraId="4D306584" w14:textId="3F1BD627" w:rsidR="00C578B8" w:rsidRPr="00C578B8" w:rsidRDefault="00C578B8" w:rsidP="00C578B8">
      <w:pPr>
        <w:numPr>
          <w:ilvl w:val="1"/>
          <w:numId w:val="88"/>
        </w:numPr>
      </w:pPr>
      <w:r w:rsidRPr="00C578B8">
        <w:t>Andoni:</w:t>
      </w:r>
    </w:p>
    <w:p w14:paraId="54B34C46" w14:textId="13C48C7B" w:rsidR="00C578B8" w:rsidRPr="00C578B8" w:rsidRDefault="00C578B8" w:rsidP="00C578B8">
      <w:pPr>
        <w:numPr>
          <w:ilvl w:val="2"/>
          <w:numId w:val="88"/>
        </w:numPr>
      </w:pPr>
      <w:r w:rsidRPr="00C578B8">
        <w:t>Finish the prediction unnormalized and do the graphics.</w:t>
      </w:r>
    </w:p>
    <w:p w14:paraId="7D81F2AA" w14:textId="13CC7820" w:rsidR="00C578B8" w:rsidRPr="00C578B8" w:rsidRDefault="00C578B8" w:rsidP="00C578B8">
      <w:pPr>
        <w:numPr>
          <w:ilvl w:val="1"/>
          <w:numId w:val="88"/>
        </w:numPr>
      </w:pPr>
      <w:r w:rsidRPr="00C578B8">
        <w:t>Julen:</w:t>
      </w:r>
    </w:p>
    <w:p w14:paraId="7D4770C5" w14:textId="416EF69E" w:rsidR="00C578B8" w:rsidRPr="00C578B8" w:rsidRDefault="00C578B8" w:rsidP="00C578B8">
      <w:pPr>
        <w:numPr>
          <w:ilvl w:val="2"/>
          <w:numId w:val="88"/>
        </w:numPr>
      </w:pPr>
      <w:r w:rsidRPr="00C578B8">
        <w:t>Test of the java.</w:t>
      </w:r>
    </w:p>
    <w:p w14:paraId="38BE3013" w14:textId="77777777" w:rsidR="00C578B8" w:rsidRPr="00C578B8" w:rsidRDefault="00C578B8" w:rsidP="00C578B8">
      <w:pPr>
        <w:numPr>
          <w:ilvl w:val="0"/>
          <w:numId w:val="88"/>
        </w:numPr>
        <w:tabs>
          <w:tab w:val="clear" w:pos="720"/>
        </w:tabs>
      </w:pPr>
      <w:r w:rsidRPr="00C578B8">
        <w:t>What will I do today?</w:t>
      </w:r>
    </w:p>
    <w:p w14:paraId="73472224" w14:textId="66813B10" w:rsidR="00C578B8" w:rsidRPr="00C578B8" w:rsidRDefault="00C578B8" w:rsidP="00C578B8">
      <w:pPr>
        <w:numPr>
          <w:ilvl w:val="1"/>
          <w:numId w:val="88"/>
        </w:numPr>
      </w:pPr>
      <w:r w:rsidRPr="00C578B8">
        <w:t>Unai:</w:t>
      </w:r>
    </w:p>
    <w:p w14:paraId="0AF5A5BC" w14:textId="62FC02F9" w:rsidR="00C578B8" w:rsidRPr="00C578B8" w:rsidRDefault="00C578B8" w:rsidP="00C578B8">
      <w:pPr>
        <w:numPr>
          <w:ilvl w:val="2"/>
          <w:numId w:val="88"/>
        </w:numPr>
      </w:pPr>
      <w:r w:rsidRPr="00C578B8">
        <w:t>Make real prediction in the simulation</w:t>
      </w:r>
      <w:r>
        <w:t>.</w:t>
      </w:r>
    </w:p>
    <w:p w14:paraId="0CE3CB15" w14:textId="27602713" w:rsidR="00C578B8" w:rsidRPr="00C578B8" w:rsidRDefault="00C578B8" w:rsidP="00C578B8">
      <w:pPr>
        <w:numPr>
          <w:ilvl w:val="1"/>
          <w:numId w:val="88"/>
        </w:numPr>
      </w:pPr>
      <w:r w:rsidRPr="00C578B8">
        <w:t>Xabat:</w:t>
      </w:r>
    </w:p>
    <w:p w14:paraId="19F2976F" w14:textId="5DE63DDB" w:rsidR="00C578B8" w:rsidRPr="00C578B8" w:rsidRDefault="00C578B8" w:rsidP="00C578B8">
      <w:pPr>
        <w:numPr>
          <w:ilvl w:val="2"/>
          <w:numId w:val="88"/>
        </w:numPr>
      </w:pPr>
      <w:r w:rsidRPr="00C578B8">
        <w:t>Upload the photos of the search information dynamically; html, CSS, and JavaScript of the accordion to show the info and images. Fix the error that the forum does not save the new messages.</w:t>
      </w:r>
    </w:p>
    <w:p w14:paraId="0AA836A6" w14:textId="662BF02A" w:rsidR="00C578B8" w:rsidRPr="00C578B8" w:rsidRDefault="00C578B8" w:rsidP="00C578B8">
      <w:pPr>
        <w:numPr>
          <w:ilvl w:val="1"/>
          <w:numId w:val="88"/>
        </w:numPr>
      </w:pPr>
      <w:r w:rsidRPr="00C578B8">
        <w:t>Peru:</w:t>
      </w:r>
    </w:p>
    <w:p w14:paraId="7245300E" w14:textId="500F4B3B" w:rsidR="00C578B8" w:rsidRPr="00C578B8" w:rsidRDefault="00C578B8" w:rsidP="00C578B8">
      <w:pPr>
        <w:numPr>
          <w:ilvl w:val="2"/>
          <w:numId w:val="88"/>
        </w:numPr>
      </w:pPr>
      <w:r w:rsidRPr="00C578B8">
        <w:t>Test of the python functions</w:t>
      </w:r>
      <w:r>
        <w:t>.</w:t>
      </w:r>
    </w:p>
    <w:p w14:paraId="63517A4D" w14:textId="5C071CD0" w:rsidR="00C578B8" w:rsidRPr="00C578B8" w:rsidRDefault="00C578B8" w:rsidP="00C578B8">
      <w:pPr>
        <w:numPr>
          <w:ilvl w:val="1"/>
          <w:numId w:val="88"/>
        </w:numPr>
      </w:pPr>
      <w:r w:rsidRPr="00C578B8">
        <w:t>Andoni:</w:t>
      </w:r>
    </w:p>
    <w:p w14:paraId="47CDC77F" w14:textId="1388129A" w:rsidR="00C578B8" w:rsidRPr="00C578B8" w:rsidRDefault="00C578B8" w:rsidP="00C578B8">
      <w:pPr>
        <w:numPr>
          <w:ilvl w:val="2"/>
          <w:numId w:val="88"/>
        </w:numPr>
      </w:pPr>
      <w:r w:rsidRPr="00C578B8">
        <w:t>Upload the new prophet model</w:t>
      </w:r>
      <w:r>
        <w:t>.</w:t>
      </w:r>
    </w:p>
    <w:p w14:paraId="3C6B1FB7" w14:textId="3EFC9ED4" w:rsidR="00C578B8" w:rsidRPr="00C578B8" w:rsidRDefault="00C578B8" w:rsidP="00C578B8">
      <w:pPr>
        <w:numPr>
          <w:ilvl w:val="1"/>
          <w:numId w:val="88"/>
        </w:numPr>
      </w:pPr>
      <w:r w:rsidRPr="00C578B8">
        <w:t>Julen:</w:t>
      </w:r>
    </w:p>
    <w:p w14:paraId="74AC7B61" w14:textId="41041213" w:rsidR="00C578B8" w:rsidRPr="00C578B8" w:rsidRDefault="00C578B8" w:rsidP="00C578B8">
      <w:pPr>
        <w:numPr>
          <w:ilvl w:val="2"/>
          <w:numId w:val="88"/>
        </w:numPr>
      </w:pPr>
      <w:r w:rsidRPr="00C578B8">
        <w:t>Trigger to add user to the forum they sign up and fix errors</w:t>
      </w:r>
      <w:r>
        <w:t>.</w:t>
      </w:r>
    </w:p>
    <w:p w14:paraId="18063885" w14:textId="77777777" w:rsidR="00C578B8" w:rsidRPr="00C578B8" w:rsidRDefault="00C578B8" w:rsidP="00C578B8">
      <w:pPr>
        <w:numPr>
          <w:ilvl w:val="0"/>
          <w:numId w:val="88"/>
        </w:numPr>
        <w:tabs>
          <w:tab w:val="clear" w:pos="720"/>
        </w:tabs>
      </w:pPr>
      <w:r w:rsidRPr="00C578B8">
        <w:t>What is in my way?</w:t>
      </w:r>
    </w:p>
    <w:p w14:paraId="41B2F898" w14:textId="77777777" w:rsidR="00C578B8" w:rsidRPr="00C578B8" w:rsidRDefault="00C578B8" w:rsidP="00C578B8">
      <w:pPr>
        <w:numPr>
          <w:ilvl w:val="1"/>
          <w:numId w:val="88"/>
        </w:numPr>
      </w:pPr>
      <w:r w:rsidRPr="00C578B8">
        <w:lastRenderedPageBreak/>
        <w:t>Unai:</w:t>
      </w:r>
    </w:p>
    <w:p w14:paraId="09F7B47E" w14:textId="790DC0DC" w:rsidR="00C578B8" w:rsidRPr="00C578B8" w:rsidRDefault="00C578B8" w:rsidP="00C578B8">
      <w:pPr>
        <w:numPr>
          <w:ilvl w:val="2"/>
          <w:numId w:val="88"/>
        </w:numPr>
      </w:pPr>
      <w:r w:rsidRPr="00C578B8">
        <w:t>Making real predictions with simulations</w:t>
      </w:r>
      <w:r>
        <w:t>.</w:t>
      </w:r>
    </w:p>
    <w:p w14:paraId="7ED3EE02" w14:textId="77777777" w:rsidR="00C578B8" w:rsidRPr="00C578B8" w:rsidRDefault="00C578B8" w:rsidP="00C578B8">
      <w:pPr>
        <w:numPr>
          <w:ilvl w:val="1"/>
          <w:numId w:val="88"/>
        </w:numPr>
      </w:pPr>
      <w:r w:rsidRPr="00C578B8">
        <w:t>Xabat:</w:t>
      </w:r>
    </w:p>
    <w:p w14:paraId="235EB153" w14:textId="5D6DC11B" w:rsidR="00C578B8" w:rsidRPr="00C578B8" w:rsidRDefault="00C578B8" w:rsidP="00C578B8">
      <w:pPr>
        <w:numPr>
          <w:ilvl w:val="2"/>
          <w:numId w:val="88"/>
        </w:numPr>
      </w:pPr>
      <w:r w:rsidRPr="00C578B8">
        <w:t>Forum’s new messages are not saved</w:t>
      </w:r>
      <w:r>
        <w:t>.</w:t>
      </w:r>
    </w:p>
    <w:p w14:paraId="02C57487" w14:textId="77777777" w:rsidR="00C578B8" w:rsidRPr="00C578B8" w:rsidRDefault="00C578B8" w:rsidP="00C578B8">
      <w:pPr>
        <w:numPr>
          <w:ilvl w:val="1"/>
          <w:numId w:val="88"/>
        </w:numPr>
      </w:pPr>
      <w:r w:rsidRPr="00C578B8">
        <w:t>Peru:</w:t>
      </w:r>
    </w:p>
    <w:p w14:paraId="6C141B6F" w14:textId="3C0D9AF5" w:rsidR="00C578B8" w:rsidRPr="00C578B8" w:rsidRDefault="00C578B8" w:rsidP="00C578B8">
      <w:pPr>
        <w:numPr>
          <w:ilvl w:val="2"/>
          <w:numId w:val="88"/>
        </w:numPr>
      </w:pPr>
      <w:r w:rsidRPr="00C578B8">
        <w:t>Making the tests in the client of Python</w:t>
      </w:r>
      <w:r>
        <w:t>.</w:t>
      </w:r>
    </w:p>
    <w:p w14:paraId="5A6D5A99" w14:textId="77777777" w:rsidR="00C578B8" w:rsidRPr="00C578B8" w:rsidRDefault="00C578B8" w:rsidP="00C578B8">
      <w:pPr>
        <w:numPr>
          <w:ilvl w:val="1"/>
          <w:numId w:val="88"/>
        </w:numPr>
      </w:pPr>
      <w:r w:rsidRPr="00C578B8">
        <w:t>Andoni:</w:t>
      </w:r>
    </w:p>
    <w:p w14:paraId="3039984B" w14:textId="47AC7F9D" w:rsidR="00C578B8" w:rsidRPr="00C578B8" w:rsidRDefault="00C578B8" w:rsidP="00C578B8">
      <w:pPr>
        <w:numPr>
          <w:ilvl w:val="2"/>
          <w:numId w:val="88"/>
        </w:numPr>
      </w:pPr>
      <w:r w:rsidRPr="00C578B8">
        <w:t>The prediction is not as good as expected</w:t>
      </w:r>
      <w:r>
        <w:t>.</w:t>
      </w:r>
    </w:p>
    <w:p w14:paraId="2C9440A0" w14:textId="77777777" w:rsidR="00C578B8" w:rsidRPr="00C578B8" w:rsidRDefault="00C578B8" w:rsidP="00C578B8">
      <w:pPr>
        <w:numPr>
          <w:ilvl w:val="1"/>
          <w:numId w:val="88"/>
        </w:numPr>
      </w:pPr>
      <w:r w:rsidRPr="00C578B8">
        <w:t>Julen:</w:t>
      </w:r>
    </w:p>
    <w:p w14:paraId="2986351D" w14:textId="5742D941" w:rsidR="00C578B8" w:rsidRPr="00C578B8" w:rsidRDefault="00C578B8" w:rsidP="00C578B8">
      <w:pPr>
        <w:numPr>
          <w:ilvl w:val="2"/>
          <w:numId w:val="88"/>
        </w:numPr>
      </w:pPr>
      <w:r w:rsidRPr="00C578B8">
        <w:t>Forum’s new messages are not saved</w:t>
      </w:r>
      <w:r>
        <w:t>.</w:t>
      </w:r>
    </w:p>
    <w:p w14:paraId="7FC3B64E" w14:textId="77777777" w:rsidR="00CF15F6" w:rsidRPr="00C578B8" w:rsidRDefault="00CF15F6" w:rsidP="00CF15F6">
      <w:r w:rsidRPr="00C578B8">
        <w:rPr>
          <w:b/>
          <w:bCs/>
        </w:rPr>
        <w:t>Open Discussion:</w:t>
      </w:r>
    </w:p>
    <w:p w14:paraId="3A55E056" w14:textId="4649C357" w:rsidR="00C578B8" w:rsidRPr="00C578B8" w:rsidRDefault="001A0F25" w:rsidP="00663AB4">
      <w:pPr>
        <w:keepNext/>
      </w:pPr>
      <w:r w:rsidRPr="001A0F25">
        <w:t>In the meeting held on 22-01-2024 at Mondragon University, the team engaged in coordination and planning for the day. Plans for today involve real predictions in the simulation for Unai, dynamic photo uploads and forum error fixing for Xabat, Python function testing for Peru, uploading the new Prophet model for Andoni, and forum user addition triggering and error fixing for Julen. Challenges include making real predictions with simulations for Unai, saving new forum messages for Xabat and Julen, Python client testing for Peru, and the performance of the prediction for Andoni. The team is actively working to overcome these challenges and meet their goals for the day</w:t>
      </w:r>
      <w:r w:rsidR="00CF15F6" w:rsidRPr="00C578B8">
        <w:t>.</w:t>
      </w:r>
    </w:p>
    <w:p w14:paraId="34C126BF" w14:textId="49B09477" w:rsidR="001A0F25" w:rsidRPr="00C578B8" w:rsidRDefault="001A0F25" w:rsidP="001A0F25">
      <w:pPr>
        <w:pStyle w:val="Ttulo2"/>
      </w:pPr>
      <w:bookmarkStart w:id="44" w:name="_Toc156892383"/>
      <w:r w:rsidRPr="00C578B8">
        <w:t>Daily meeting (2</w:t>
      </w:r>
      <w:r>
        <w:t>3</w:t>
      </w:r>
      <w:r w:rsidRPr="00C578B8">
        <w:t>/01/2024)</w:t>
      </w:r>
      <w:bookmarkEnd w:id="44"/>
    </w:p>
    <w:p w14:paraId="70F83CA8" w14:textId="348CAA68" w:rsidR="001A0F25" w:rsidRPr="00C578B8" w:rsidRDefault="001A0F25" w:rsidP="001A0F25">
      <w:r w:rsidRPr="00C578B8">
        <w:rPr>
          <w:b/>
          <w:bCs/>
        </w:rPr>
        <w:t>Date</w:t>
      </w:r>
      <w:r w:rsidRPr="00C578B8">
        <w:t>: 2</w:t>
      </w:r>
      <w:r>
        <w:t>3</w:t>
      </w:r>
      <w:r w:rsidRPr="00C578B8">
        <w:t>-01-2024</w:t>
      </w:r>
    </w:p>
    <w:p w14:paraId="7E3BFFF9" w14:textId="77777777" w:rsidR="001A0F25" w:rsidRPr="00C578B8" w:rsidRDefault="001A0F25" w:rsidP="001A0F25">
      <w:r w:rsidRPr="00C578B8">
        <w:rPr>
          <w:b/>
          <w:bCs/>
        </w:rPr>
        <w:t>Time</w:t>
      </w:r>
      <w:r w:rsidRPr="00C578B8">
        <w:t>: From 8:30 to 9:00</w:t>
      </w:r>
    </w:p>
    <w:p w14:paraId="5ED7F8E7" w14:textId="77777777" w:rsidR="001A0F25" w:rsidRPr="00C578B8" w:rsidRDefault="001A0F25" w:rsidP="001A0F25">
      <w:r w:rsidRPr="00C578B8">
        <w:rPr>
          <w:b/>
          <w:bCs/>
        </w:rPr>
        <w:t>Location</w:t>
      </w:r>
      <w:r w:rsidRPr="00C578B8">
        <w:t>: Mondragon University 11310</w:t>
      </w:r>
    </w:p>
    <w:p w14:paraId="1E74A317" w14:textId="77777777" w:rsidR="001A0F25" w:rsidRPr="00C578B8" w:rsidRDefault="001A0F25" w:rsidP="001A0F25">
      <w:r w:rsidRPr="00C578B8">
        <w:rPr>
          <w:b/>
          <w:bCs/>
        </w:rPr>
        <w:t>Attendees</w:t>
      </w:r>
      <w:r w:rsidRPr="00C578B8">
        <w:t>:</w:t>
      </w:r>
    </w:p>
    <w:p w14:paraId="7BA175C7" w14:textId="77777777" w:rsidR="001A0F25" w:rsidRPr="00C578B8" w:rsidRDefault="001A0F25" w:rsidP="001A0F25">
      <w:pPr>
        <w:numPr>
          <w:ilvl w:val="0"/>
          <w:numId w:val="34"/>
        </w:numPr>
      </w:pPr>
      <w:r w:rsidRPr="00C578B8">
        <w:t>Service Delivery Manager: Unai</w:t>
      </w:r>
    </w:p>
    <w:p w14:paraId="7C305DFB" w14:textId="77777777" w:rsidR="001A0F25" w:rsidRPr="00C578B8" w:rsidRDefault="001A0F25" w:rsidP="001A0F25">
      <w:pPr>
        <w:numPr>
          <w:ilvl w:val="0"/>
          <w:numId w:val="34"/>
        </w:numPr>
      </w:pPr>
      <w:r w:rsidRPr="00C578B8">
        <w:t>Service Request Manager: Peru</w:t>
      </w:r>
    </w:p>
    <w:p w14:paraId="66926EC7" w14:textId="77777777" w:rsidR="001A0F25" w:rsidRPr="00C578B8" w:rsidRDefault="001A0F25" w:rsidP="001A0F25">
      <w:pPr>
        <w:numPr>
          <w:ilvl w:val="0"/>
          <w:numId w:val="34"/>
        </w:numPr>
      </w:pPr>
      <w:r w:rsidRPr="00C578B8">
        <w:t>Team: Xabat, Andoni and Julen</w:t>
      </w:r>
    </w:p>
    <w:p w14:paraId="1AB0A73B" w14:textId="77777777" w:rsidR="001A0F25" w:rsidRPr="00C578B8" w:rsidRDefault="001A0F25" w:rsidP="001A0F25">
      <w:r w:rsidRPr="00C578B8">
        <w:rPr>
          <w:b/>
          <w:bCs/>
        </w:rPr>
        <w:t>Agenda</w:t>
      </w:r>
      <w:r w:rsidRPr="00C578B8">
        <w:t>:</w:t>
      </w:r>
    </w:p>
    <w:p w14:paraId="060C3B3C" w14:textId="77777777" w:rsidR="001A0F25" w:rsidRPr="00C578B8" w:rsidRDefault="001A0F25" w:rsidP="001A0F25">
      <w:pPr>
        <w:numPr>
          <w:ilvl w:val="0"/>
          <w:numId w:val="34"/>
        </w:numPr>
      </w:pPr>
      <w:r w:rsidRPr="00C578B8">
        <w:t>Coordination and planning for the day ahead.</w:t>
      </w:r>
    </w:p>
    <w:p w14:paraId="1E491423" w14:textId="77777777" w:rsidR="001A0F25" w:rsidRPr="00C578B8" w:rsidRDefault="001A0F25" w:rsidP="001A0F25">
      <w:r w:rsidRPr="00C578B8">
        <w:rPr>
          <w:b/>
          <w:bCs/>
        </w:rPr>
        <w:t>Daily Minutes:</w:t>
      </w:r>
    </w:p>
    <w:p w14:paraId="7496440D" w14:textId="77777777" w:rsidR="001A0F25" w:rsidRPr="00C578B8" w:rsidRDefault="001A0F25" w:rsidP="001A0F25">
      <w:pPr>
        <w:numPr>
          <w:ilvl w:val="0"/>
          <w:numId w:val="90"/>
        </w:numPr>
      </w:pPr>
      <w:r w:rsidRPr="00C578B8">
        <w:t>What did I do yesterday?</w:t>
      </w:r>
    </w:p>
    <w:p w14:paraId="43BD8F8C" w14:textId="77777777" w:rsidR="001A0F25" w:rsidRPr="00C578B8" w:rsidRDefault="001A0F25" w:rsidP="001A0F25">
      <w:pPr>
        <w:numPr>
          <w:ilvl w:val="1"/>
          <w:numId w:val="90"/>
        </w:numPr>
      </w:pPr>
      <w:r w:rsidRPr="00C578B8">
        <w:t>Unai:</w:t>
      </w:r>
    </w:p>
    <w:p w14:paraId="5B284F0F" w14:textId="0822733F" w:rsidR="007434A6" w:rsidRPr="00C578B8" w:rsidRDefault="007434A6" w:rsidP="007434A6">
      <w:pPr>
        <w:numPr>
          <w:ilvl w:val="2"/>
          <w:numId w:val="90"/>
        </w:numPr>
      </w:pPr>
      <w:r w:rsidRPr="00C578B8">
        <w:t>Make real prediction in the simulation</w:t>
      </w:r>
      <w:r>
        <w:t>.</w:t>
      </w:r>
    </w:p>
    <w:p w14:paraId="346DD6EE" w14:textId="77777777" w:rsidR="007434A6" w:rsidRPr="00C578B8" w:rsidRDefault="007434A6" w:rsidP="007434A6">
      <w:pPr>
        <w:numPr>
          <w:ilvl w:val="1"/>
          <w:numId w:val="90"/>
        </w:numPr>
      </w:pPr>
      <w:r w:rsidRPr="00C578B8">
        <w:t>Xabat:</w:t>
      </w:r>
    </w:p>
    <w:p w14:paraId="74DB3230" w14:textId="77777777" w:rsidR="007434A6" w:rsidRPr="00C578B8" w:rsidRDefault="007434A6" w:rsidP="007434A6">
      <w:pPr>
        <w:numPr>
          <w:ilvl w:val="2"/>
          <w:numId w:val="90"/>
        </w:numPr>
      </w:pPr>
      <w:r w:rsidRPr="00C578B8">
        <w:lastRenderedPageBreak/>
        <w:t>Upload the photos of the search information dynamically; html, CSS, and JavaScript of the accordion to show the info and images. Fix the error that the forum does not save the new messages.</w:t>
      </w:r>
    </w:p>
    <w:p w14:paraId="18215174" w14:textId="77777777" w:rsidR="007434A6" w:rsidRPr="00C578B8" w:rsidRDefault="007434A6" w:rsidP="007434A6">
      <w:pPr>
        <w:numPr>
          <w:ilvl w:val="1"/>
          <w:numId w:val="90"/>
        </w:numPr>
      </w:pPr>
      <w:r w:rsidRPr="00C578B8">
        <w:t>Peru:</w:t>
      </w:r>
    </w:p>
    <w:p w14:paraId="513E85EA" w14:textId="77777777" w:rsidR="007434A6" w:rsidRPr="00C578B8" w:rsidRDefault="007434A6" w:rsidP="007434A6">
      <w:pPr>
        <w:numPr>
          <w:ilvl w:val="2"/>
          <w:numId w:val="90"/>
        </w:numPr>
      </w:pPr>
      <w:r w:rsidRPr="00C578B8">
        <w:t>Test of the python functions</w:t>
      </w:r>
      <w:r>
        <w:t>.</w:t>
      </w:r>
    </w:p>
    <w:p w14:paraId="66A43361" w14:textId="77777777" w:rsidR="007434A6" w:rsidRPr="00C578B8" w:rsidRDefault="007434A6" w:rsidP="007434A6">
      <w:pPr>
        <w:numPr>
          <w:ilvl w:val="1"/>
          <w:numId w:val="90"/>
        </w:numPr>
      </w:pPr>
      <w:r w:rsidRPr="00C578B8">
        <w:t>Andoni:</w:t>
      </w:r>
    </w:p>
    <w:p w14:paraId="4453F41E" w14:textId="77777777" w:rsidR="007434A6" w:rsidRPr="00C578B8" w:rsidRDefault="007434A6" w:rsidP="007434A6">
      <w:pPr>
        <w:numPr>
          <w:ilvl w:val="2"/>
          <w:numId w:val="90"/>
        </w:numPr>
      </w:pPr>
      <w:r w:rsidRPr="00C578B8">
        <w:t>Upload the new prophet model</w:t>
      </w:r>
      <w:r>
        <w:t>.</w:t>
      </w:r>
    </w:p>
    <w:p w14:paraId="63C9019B" w14:textId="77777777" w:rsidR="007434A6" w:rsidRPr="00C578B8" w:rsidRDefault="007434A6" w:rsidP="007434A6">
      <w:pPr>
        <w:numPr>
          <w:ilvl w:val="1"/>
          <w:numId w:val="90"/>
        </w:numPr>
      </w:pPr>
      <w:r w:rsidRPr="00C578B8">
        <w:t>Julen:</w:t>
      </w:r>
    </w:p>
    <w:p w14:paraId="64403FDE" w14:textId="314F87ED" w:rsidR="001A0F25" w:rsidRPr="00C578B8" w:rsidRDefault="007434A6" w:rsidP="007434A6">
      <w:pPr>
        <w:numPr>
          <w:ilvl w:val="2"/>
          <w:numId w:val="90"/>
        </w:numPr>
      </w:pPr>
      <w:r w:rsidRPr="00C578B8">
        <w:t>Trigger to add user to the forum they sign up and fix errors</w:t>
      </w:r>
      <w:r w:rsidR="001A0F25" w:rsidRPr="00C578B8">
        <w:t>.</w:t>
      </w:r>
    </w:p>
    <w:p w14:paraId="0FDF0B9B" w14:textId="77777777" w:rsidR="001A0F25" w:rsidRPr="00C578B8" w:rsidRDefault="001A0F25" w:rsidP="001A0F25">
      <w:pPr>
        <w:numPr>
          <w:ilvl w:val="0"/>
          <w:numId w:val="90"/>
        </w:numPr>
        <w:tabs>
          <w:tab w:val="clear" w:pos="720"/>
        </w:tabs>
      </w:pPr>
      <w:r w:rsidRPr="00C578B8">
        <w:t>What will I do today?</w:t>
      </w:r>
    </w:p>
    <w:p w14:paraId="7ACCF89F" w14:textId="77777777" w:rsidR="001A0F25" w:rsidRPr="00C578B8" w:rsidRDefault="001A0F25" w:rsidP="001A0F25">
      <w:pPr>
        <w:numPr>
          <w:ilvl w:val="1"/>
          <w:numId w:val="90"/>
        </w:numPr>
      </w:pPr>
      <w:r w:rsidRPr="00C578B8">
        <w:t>Unai:</w:t>
      </w:r>
    </w:p>
    <w:p w14:paraId="246AD843" w14:textId="04E4B2F9" w:rsidR="001A0F25" w:rsidRPr="00C578B8" w:rsidRDefault="00F600D8" w:rsidP="001A0F25">
      <w:pPr>
        <w:numPr>
          <w:ilvl w:val="2"/>
          <w:numId w:val="90"/>
        </w:numPr>
      </w:pPr>
      <w:r>
        <w:t>Finish making real prediction with the simulation and automatize AI tests with Jenkins</w:t>
      </w:r>
      <w:r w:rsidR="001A0F25">
        <w:t>.</w:t>
      </w:r>
    </w:p>
    <w:p w14:paraId="31F7366B" w14:textId="77777777" w:rsidR="001A0F25" w:rsidRPr="00C578B8" w:rsidRDefault="001A0F25" w:rsidP="001A0F25">
      <w:pPr>
        <w:numPr>
          <w:ilvl w:val="1"/>
          <w:numId w:val="90"/>
        </w:numPr>
      </w:pPr>
      <w:r w:rsidRPr="00C578B8">
        <w:t>Xabat:</w:t>
      </w:r>
    </w:p>
    <w:p w14:paraId="73EF638F" w14:textId="0A876DFE" w:rsidR="001A0F25" w:rsidRPr="00C578B8" w:rsidRDefault="003F56DE" w:rsidP="001A0F25">
      <w:pPr>
        <w:numPr>
          <w:ilvl w:val="2"/>
          <w:numId w:val="90"/>
        </w:numPr>
      </w:pPr>
      <w:r>
        <w:t>Fix minor errors</w:t>
      </w:r>
      <w:r w:rsidR="001A0F25" w:rsidRPr="00C578B8">
        <w:t>.</w:t>
      </w:r>
    </w:p>
    <w:p w14:paraId="41CB6A19" w14:textId="77777777" w:rsidR="001A0F25" w:rsidRPr="00C578B8" w:rsidRDefault="001A0F25" w:rsidP="001A0F25">
      <w:pPr>
        <w:numPr>
          <w:ilvl w:val="1"/>
          <w:numId w:val="90"/>
        </w:numPr>
      </w:pPr>
      <w:r w:rsidRPr="00C578B8">
        <w:t>Peru:</w:t>
      </w:r>
    </w:p>
    <w:p w14:paraId="33B21261" w14:textId="5D465F21" w:rsidR="001A0F25" w:rsidRPr="00C578B8" w:rsidRDefault="003F56DE" w:rsidP="001A0F25">
      <w:pPr>
        <w:numPr>
          <w:ilvl w:val="2"/>
          <w:numId w:val="90"/>
        </w:numPr>
      </w:pPr>
      <w:r>
        <w:t>Finish the video editing and finish AI tests</w:t>
      </w:r>
      <w:r w:rsidR="001A0F25">
        <w:t>.</w:t>
      </w:r>
    </w:p>
    <w:p w14:paraId="5177F026" w14:textId="77777777" w:rsidR="001A0F25" w:rsidRPr="00C578B8" w:rsidRDefault="001A0F25" w:rsidP="001A0F25">
      <w:pPr>
        <w:numPr>
          <w:ilvl w:val="1"/>
          <w:numId w:val="90"/>
        </w:numPr>
      </w:pPr>
      <w:r w:rsidRPr="00C578B8">
        <w:t>Andoni:</w:t>
      </w:r>
    </w:p>
    <w:p w14:paraId="0144C4A4" w14:textId="5D4B0173" w:rsidR="001A0F25" w:rsidRPr="00C578B8" w:rsidRDefault="003F56DE" w:rsidP="001A0F25">
      <w:pPr>
        <w:numPr>
          <w:ilvl w:val="2"/>
          <w:numId w:val="90"/>
        </w:numPr>
      </w:pPr>
      <w:r>
        <w:t>Finish making real prediction with the simulation</w:t>
      </w:r>
      <w:r w:rsidR="001A0F25">
        <w:t>.</w:t>
      </w:r>
    </w:p>
    <w:p w14:paraId="46386B18" w14:textId="77777777" w:rsidR="001A0F25" w:rsidRPr="00C578B8" w:rsidRDefault="001A0F25" w:rsidP="001A0F25">
      <w:pPr>
        <w:numPr>
          <w:ilvl w:val="1"/>
          <w:numId w:val="90"/>
        </w:numPr>
      </w:pPr>
      <w:r w:rsidRPr="00C578B8">
        <w:t>Julen:</w:t>
      </w:r>
    </w:p>
    <w:p w14:paraId="7D71554D" w14:textId="421CEF77" w:rsidR="001A0F25" w:rsidRPr="00C578B8" w:rsidRDefault="003F56DE" w:rsidP="001A0F25">
      <w:pPr>
        <w:numPr>
          <w:ilvl w:val="2"/>
          <w:numId w:val="90"/>
        </w:numPr>
      </w:pPr>
      <w:r>
        <w:t>Finish AI server tests</w:t>
      </w:r>
      <w:r w:rsidR="001A0F25">
        <w:t>.</w:t>
      </w:r>
    </w:p>
    <w:p w14:paraId="7FE2719D" w14:textId="77777777" w:rsidR="001A0F25" w:rsidRPr="00C578B8" w:rsidRDefault="001A0F25" w:rsidP="001A0F25">
      <w:pPr>
        <w:numPr>
          <w:ilvl w:val="0"/>
          <w:numId w:val="90"/>
        </w:numPr>
        <w:tabs>
          <w:tab w:val="clear" w:pos="720"/>
        </w:tabs>
      </w:pPr>
      <w:r w:rsidRPr="00C578B8">
        <w:t>What is in my way?</w:t>
      </w:r>
    </w:p>
    <w:p w14:paraId="2D2DA3F9" w14:textId="77777777" w:rsidR="001A0F25" w:rsidRPr="00C578B8" w:rsidRDefault="001A0F25" w:rsidP="001A0F25">
      <w:pPr>
        <w:numPr>
          <w:ilvl w:val="1"/>
          <w:numId w:val="90"/>
        </w:numPr>
      </w:pPr>
      <w:r w:rsidRPr="00C578B8">
        <w:t>Unai:</w:t>
      </w:r>
    </w:p>
    <w:p w14:paraId="4AF85EC0" w14:textId="392C1489" w:rsidR="001A0F25" w:rsidRPr="00C578B8" w:rsidRDefault="00F600D8" w:rsidP="001A0F25">
      <w:pPr>
        <w:numPr>
          <w:ilvl w:val="2"/>
          <w:numId w:val="90"/>
        </w:numPr>
      </w:pPr>
      <w:r>
        <w:t>Making the connection between AI server and REST server</w:t>
      </w:r>
      <w:r w:rsidR="001A0F25">
        <w:t>.</w:t>
      </w:r>
    </w:p>
    <w:p w14:paraId="3557B6AE" w14:textId="77777777" w:rsidR="001A0F25" w:rsidRPr="00C578B8" w:rsidRDefault="001A0F25" w:rsidP="001A0F25">
      <w:pPr>
        <w:numPr>
          <w:ilvl w:val="1"/>
          <w:numId w:val="90"/>
        </w:numPr>
      </w:pPr>
      <w:r w:rsidRPr="00C578B8">
        <w:t>Xabat:</w:t>
      </w:r>
    </w:p>
    <w:p w14:paraId="0107FD44" w14:textId="701D9367" w:rsidR="001A0F25" w:rsidRPr="00C578B8" w:rsidRDefault="003F56DE" w:rsidP="001A0F25">
      <w:pPr>
        <w:numPr>
          <w:ilvl w:val="2"/>
          <w:numId w:val="90"/>
        </w:numPr>
      </w:pPr>
      <w:r>
        <w:t>Nothing to comment</w:t>
      </w:r>
      <w:r w:rsidR="001A0F25">
        <w:t>.</w:t>
      </w:r>
    </w:p>
    <w:p w14:paraId="2A8BDB31" w14:textId="77777777" w:rsidR="001A0F25" w:rsidRPr="00C578B8" w:rsidRDefault="001A0F25" w:rsidP="001A0F25">
      <w:pPr>
        <w:numPr>
          <w:ilvl w:val="1"/>
          <w:numId w:val="90"/>
        </w:numPr>
      </w:pPr>
      <w:r w:rsidRPr="00C578B8">
        <w:t>Peru:</w:t>
      </w:r>
    </w:p>
    <w:p w14:paraId="5264B733" w14:textId="0845363F" w:rsidR="001A0F25" w:rsidRPr="00C578B8" w:rsidRDefault="003F56DE" w:rsidP="001A0F25">
      <w:pPr>
        <w:numPr>
          <w:ilvl w:val="2"/>
          <w:numId w:val="90"/>
        </w:numPr>
      </w:pPr>
      <w:r>
        <w:t>Some tests have different structures</w:t>
      </w:r>
      <w:r w:rsidR="001A0F25">
        <w:t>.</w:t>
      </w:r>
    </w:p>
    <w:p w14:paraId="7CD5010B" w14:textId="77777777" w:rsidR="001A0F25" w:rsidRPr="00C578B8" w:rsidRDefault="001A0F25" w:rsidP="001A0F25">
      <w:pPr>
        <w:numPr>
          <w:ilvl w:val="1"/>
          <w:numId w:val="90"/>
        </w:numPr>
      </w:pPr>
      <w:r w:rsidRPr="00C578B8">
        <w:t>Andoni:</w:t>
      </w:r>
    </w:p>
    <w:p w14:paraId="1295FF88" w14:textId="20E88859" w:rsidR="001A0F25" w:rsidRPr="00C578B8" w:rsidRDefault="003F56DE" w:rsidP="001A0F25">
      <w:pPr>
        <w:numPr>
          <w:ilvl w:val="2"/>
          <w:numId w:val="90"/>
        </w:numPr>
      </w:pPr>
      <w:r>
        <w:t>Nothing to comment</w:t>
      </w:r>
      <w:r w:rsidR="001A0F25">
        <w:t>.</w:t>
      </w:r>
    </w:p>
    <w:p w14:paraId="1F78B3B0" w14:textId="77777777" w:rsidR="001A0F25" w:rsidRPr="00C578B8" w:rsidRDefault="001A0F25" w:rsidP="001A0F25">
      <w:pPr>
        <w:numPr>
          <w:ilvl w:val="1"/>
          <w:numId w:val="90"/>
        </w:numPr>
      </w:pPr>
      <w:r w:rsidRPr="00C578B8">
        <w:t>Julen:</w:t>
      </w:r>
    </w:p>
    <w:p w14:paraId="74923203" w14:textId="4FCEC255" w:rsidR="001A0F25" w:rsidRPr="00C578B8" w:rsidRDefault="003F56DE" w:rsidP="001A0F25">
      <w:pPr>
        <w:numPr>
          <w:ilvl w:val="2"/>
          <w:numId w:val="90"/>
        </w:numPr>
      </w:pPr>
      <w:r>
        <w:t>Some tests have different structures</w:t>
      </w:r>
      <w:r w:rsidR="001A0F25">
        <w:t>.</w:t>
      </w:r>
    </w:p>
    <w:p w14:paraId="27959D72" w14:textId="77777777" w:rsidR="001A0F25" w:rsidRPr="00C578B8" w:rsidRDefault="001A0F25" w:rsidP="001A0F25">
      <w:r w:rsidRPr="00C578B8">
        <w:rPr>
          <w:b/>
          <w:bCs/>
        </w:rPr>
        <w:t>Open Discussion:</w:t>
      </w:r>
    </w:p>
    <w:p w14:paraId="31C5D7BC" w14:textId="50522C0F" w:rsidR="001A0F25" w:rsidRPr="00C578B8" w:rsidRDefault="001670CE" w:rsidP="001A0F25">
      <w:pPr>
        <w:keepNext/>
      </w:pPr>
      <w:r w:rsidRPr="001670CE">
        <w:lastRenderedPageBreak/>
        <w:t>In today's Daily Meeting on January 23, 2024, the team reported on their progress and outlined tasks for the day. Unai focused on making a real prediction in the simulation and automating AI tests with Jenkins. Xabat worked on uploading dynamic photos for search information and fixing forum-related errors. Peru conducted Python function tests, while Andoni uploaded a new Prophet model and Julen addressed forum-related tasks. For the day ahead, Unai aimed to finish the real prediction and automate AI tests, Xabat planned to fix minor errors, Peru aimed to complete video editing and AI tests, Andoni and Julen aimed to finish their respective tasks. Obstacles included Unai working on the connection between the AI server and REST server, Peru facing structural differences in some tests, and Julen encountering similar issues. Overall, the team is actively working on project tasks, with identified obstacles to be addressed promptly</w:t>
      </w:r>
      <w:r w:rsidR="001A0F25" w:rsidRPr="00C578B8">
        <w:t>.</w:t>
      </w:r>
    </w:p>
    <w:p w14:paraId="3F893A1E" w14:textId="5ED0C0B5" w:rsidR="001A0F25" w:rsidRPr="00C578B8" w:rsidRDefault="001A0F25" w:rsidP="001A0F25">
      <w:pPr>
        <w:pStyle w:val="Ttulo2"/>
      </w:pPr>
      <w:bookmarkStart w:id="45" w:name="_Toc156892384"/>
      <w:r w:rsidRPr="00C578B8">
        <w:t>Daily meeting (2</w:t>
      </w:r>
      <w:r>
        <w:t>4</w:t>
      </w:r>
      <w:r w:rsidRPr="00C578B8">
        <w:t>/01/2024)</w:t>
      </w:r>
      <w:bookmarkEnd w:id="45"/>
    </w:p>
    <w:p w14:paraId="0E875ADB" w14:textId="5CFF9001" w:rsidR="001A0F25" w:rsidRPr="00C578B8" w:rsidRDefault="001A0F25" w:rsidP="001A0F25">
      <w:r w:rsidRPr="00C578B8">
        <w:rPr>
          <w:b/>
          <w:bCs/>
        </w:rPr>
        <w:t>Date</w:t>
      </w:r>
      <w:r w:rsidRPr="00C578B8">
        <w:t>: 2</w:t>
      </w:r>
      <w:r>
        <w:t>4</w:t>
      </w:r>
      <w:r w:rsidRPr="00C578B8">
        <w:t>-01-2024</w:t>
      </w:r>
    </w:p>
    <w:p w14:paraId="79B541BF" w14:textId="77777777" w:rsidR="001A0F25" w:rsidRPr="00C578B8" w:rsidRDefault="001A0F25" w:rsidP="001A0F25">
      <w:r w:rsidRPr="00C578B8">
        <w:rPr>
          <w:b/>
          <w:bCs/>
        </w:rPr>
        <w:t>Time</w:t>
      </w:r>
      <w:r w:rsidRPr="00C578B8">
        <w:t>: From 8:30 to 9:00</w:t>
      </w:r>
    </w:p>
    <w:p w14:paraId="39A83373" w14:textId="77777777" w:rsidR="001A0F25" w:rsidRPr="00C578B8" w:rsidRDefault="001A0F25" w:rsidP="001A0F25">
      <w:r w:rsidRPr="00C578B8">
        <w:rPr>
          <w:b/>
          <w:bCs/>
        </w:rPr>
        <w:t>Location</w:t>
      </w:r>
      <w:r w:rsidRPr="00C578B8">
        <w:t>: Mondragon University 11310</w:t>
      </w:r>
    </w:p>
    <w:p w14:paraId="04CA8E62" w14:textId="77777777" w:rsidR="001A0F25" w:rsidRPr="00C578B8" w:rsidRDefault="001A0F25" w:rsidP="001A0F25">
      <w:r w:rsidRPr="00C578B8">
        <w:rPr>
          <w:b/>
          <w:bCs/>
        </w:rPr>
        <w:t>Attendees</w:t>
      </w:r>
      <w:r w:rsidRPr="00C578B8">
        <w:t>:</w:t>
      </w:r>
    </w:p>
    <w:p w14:paraId="69C503A4" w14:textId="77777777" w:rsidR="001A0F25" w:rsidRPr="00C578B8" w:rsidRDefault="001A0F25" w:rsidP="001A0F25">
      <w:pPr>
        <w:numPr>
          <w:ilvl w:val="0"/>
          <w:numId w:val="34"/>
        </w:numPr>
      </w:pPr>
      <w:r w:rsidRPr="00C578B8">
        <w:t>Service Delivery Manager: Unai</w:t>
      </w:r>
    </w:p>
    <w:p w14:paraId="462993B4" w14:textId="77777777" w:rsidR="001A0F25" w:rsidRPr="00C578B8" w:rsidRDefault="001A0F25" w:rsidP="001A0F25">
      <w:pPr>
        <w:numPr>
          <w:ilvl w:val="0"/>
          <w:numId w:val="34"/>
        </w:numPr>
      </w:pPr>
      <w:r w:rsidRPr="00C578B8">
        <w:t>Service Request Manager: Peru</w:t>
      </w:r>
    </w:p>
    <w:p w14:paraId="44143429" w14:textId="77777777" w:rsidR="001A0F25" w:rsidRPr="00C578B8" w:rsidRDefault="001A0F25" w:rsidP="001A0F25">
      <w:pPr>
        <w:numPr>
          <w:ilvl w:val="0"/>
          <w:numId w:val="34"/>
        </w:numPr>
      </w:pPr>
      <w:r w:rsidRPr="00C578B8">
        <w:t>Team: Xabat, Andoni and Julen</w:t>
      </w:r>
    </w:p>
    <w:p w14:paraId="5621E594" w14:textId="77777777" w:rsidR="001A0F25" w:rsidRPr="00C578B8" w:rsidRDefault="001A0F25" w:rsidP="001A0F25">
      <w:r w:rsidRPr="00C578B8">
        <w:rPr>
          <w:b/>
          <w:bCs/>
        </w:rPr>
        <w:t>Agenda</w:t>
      </w:r>
      <w:r w:rsidRPr="00C578B8">
        <w:t>:</w:t>
      </w:r>
    </w:p>
    <w:p w14:paraId="6D71530D" w14:textId="77777777" w:rsidR="001A0F25" w:rsidRPr="00C578B8" w:rsidRDefault="001A0F25" w:rsidP="001A0F25">
      <w:pPr>
        <w:numPr>
          <w:ilvl w:val="0"/>
          <w:numId w:val="34"/>
        </w:numPr>
      </w:pPr>
      <w:r w:rsidRPr="00C578B8">
        <w:t>Coordination and planning for the day ahead.</w:t>
      </w:r>
    </w:p>
    <w:p w14:paraId="2F8C1654" w14:textId="77777777" w:rsidR="001A0F25" w:rsidRPr="00C578B8" w:rsidRDefault="001A0F25" w:rsidP="001A0F25">
      <w:r w:rsidRPr="00C578B8">
        <w:rPr>
          <w:b/>
          <w:bCs/>
        </w:rPr>
        <w:t>Daily Minutes:</w:t>
      </w:r>
    </w:p>
    <w:p w14:paraId="2C41710E" w14:textId="77777777" w:rsidR="001A0F25" w:rsidRPr="00C578B8" w:rsidRDefault="001A0F25" w:rsidP="001A0F25">
      <w:pPr>
        <w:numPr>
          <w:ilvl w:val="0"/>
          <w:numId w:val="89"/>
        </w:numPr>
      </w:pPr>
      <w:r w:rsidRPr="00C578B8">
        <w:t>What did I do yesterday?</w:t>
      </w:r>
    </w:p>
    <w:p w14:paraId="659AE613" w14:textId="77777777" w:rsidR="001A0F25" w:rsidRPr="00C578B8" w:rsidRDefault="001A0F25" w:rsidP="001A0F25">
      <w:pPr>
        <w:numPr>
          <w:ilvl w:val="1"/>
          <w:numId w:val="89"/>
        </w:numPr>
      </w:pPr>
      <w:r w:rsidRPr="00C578B8">
        <w:t>Unai:</w:t>
      </w:r>
    </w:p>
    <w:p w14:paraId="562D3962" w14:textId="77777777" w:rsidR="002C69A6" w:rsidRPr="00C578B8" w:rsidRDefault="002C69A6" w:rsidP="002C69A6">
      <w:pPr>
        <w:numPr>
          <w:ilvl w:val="2"/>
          <w:numId w:val="89"/>
        </w:numPr>
      </w:pPr>
      <w:r>
        <w:t>Finish making real prediction with the simulation and automatize AI tests with Jenkins.</w:t>
      </w:r>
    </w:p>
    <w:p w14:paraId="1FFF3E5E" w14:textId="77777777" w:rsidR="002C69A6" w:rsidRPr="00C578B8" w:rsidRDefault="002C69A6" w:rsidP="002C69A6">
      <w:pPr>
        <w:numPr>
          <w:ilvl w:val="1"/>
          <w:numId w:val="89"/>
        </w:numPr>
      </w:pPr>
      <w:r w:rsidRPr="00C578B8">
        <w:t>Xabat:</w:t>
      </w:r>
    </w:p>
    <w:p w14:paraId="1E0866DB" w14:textId="77777777" w:rsidR="002C69A6" w:rsidRPr="00C578B8" w:rsidRDefault="002C69A6" w:rsidP="002C69A6">
      <w:pPr>
        <w:numPr>
          <w:ilvl w:val="2"/>
          <w:numId w:val="89"/>
        </w:numPr>
      </w:pPr>
      <w:r>
        <w:t>Fix minor errors</w:t>
      </w:r>
      <w:r w:rsidRPr="00C578B8">
        <w:t>.</w:t>
      </w:r>
    </w:p>
    <w:p w14:paraId="435E96B5" w14:textId="77777777" w:rsidR="002C69A6" w:rsidRPr="00C578B8" w:rsidRDefault="002C69A6" w:rsidP="002C69A6">
      <w:pPr>
        <w:numPr>
          <w:ilvl w:val="1"/>
          <w:numId w:val="89"/>
        </w:numPr>
      </w:pPr>
      <w:r w:rsidRPr="00C578B8">
        <w:t>Peru:</w:t>
      </w:r>
    </w:p>
    <w:p w14:paraId="1EC86B9B" w14:textId="77777777" w:rsidR="002C69A6" w:rsidRPr="00C578B8" w:rsidRDefault="002C69A6" w:rsidP="002C69A6">
      <w:pPr>
        <w:numPr>
          <w:ilvl w:val="2"/>
          <w:numId w:val="89"/>
        </w:numPr>
      </w:pPr>
      <w:r>
        <w:t>Finish the video editing and finish AI tests.</w:t>
      </w:r>
    </w:p>
    <w:p w14:paraId="09D4E896" w14:textId="77777777" w:rsidR="002C69A6" w:rsidRPr="00C578B8" w:rsidRDefault="002C69A6" w:rsidP="002C69A6">
      <w:pPr>
        <w:numPr>
          <w:ilvl w:val="1"/>
          <w:numId w:val="89"/>
        </w:numPr>
      </w:pPr>
      <w:r w:rsidRPr="00C578B8">
        <w:t>Andoni:</w:t>
      </w:r>
    </w:p>
    <w:p w14:paraId="47EB7CB6" w14:textId="77777777" w:rsidR="002C69A6" w:rsidRPr="00C578B8" w:rsidRDefault="002C69A6" w:rsidP="002C69A6">
      <w:pPr>
        <w:numPr>
          <w:ilvl w:val="2"/>
          <w:numId w:val="89"/>
        </w:numPr>
      </w:pPr>
      <w:r>
        <w:t>Finish making real prediction with the simulation.</w:t>
      </w:r>
    </w:p>
    <w:p w14:paraId="301C3121" w14:textId="77777777" w:rsidR="002C69A6" w:rsidRPr="00C578B8" w:rsidRDefault="002C69A6" w:rsidP="002C69A6">
      <w:pPr>
        <w:numPr>
          <w:ilvl w:val="1"/>
          <w:numId w:val="89"/>
        </w:numPr>
      </w:pPr>
      <w:r w:rsidRPr="00C578B8">
        <w:t>Julen:</w:t>
      </w:r>
    </w:p>
    <w:p w14:paraId="44957EC1" w14:textId="77777777" w:rsidR="002C69A6" w:rsidRPr="00C578B8" w:rsidRDefault="002C69A6" w:rsidP="002C69A6">
      <w:pPr>
        <w:numPr>
          <w:ilvl w:val="2"/>
          <w:numId w:val="89"/>
        </w:numPr>
      </w:pPr>
      <w:r>
        <w:t>Finish AI server tests.</w:t>
      </w:r>
    </w:p>
    <w:p w14:paraId="54B7E65E" w14:textId="77777777" w:rsidR="001A0F25" w:rsidRPr="00C578B8" w:rsidRDefault="001A0F25" w:rsidP="001A0F25">
      <w:pPr>
        <w:numPr>
          <w:ilvl w:val="0"/>
          <w:numId w:val="89"/>
        </w:numPr>
        <w:tabs>
          <w:tab w:val="clear" w:pos="720"/>
        </w:tabs>
      </w:pPr>
      <w:r w:rsidRPr="00C578B8">
        <w:t>What will I do today?</w:t>
      </w:r>
    </w:p>
    <w:p w14:paraId="2E0D8A80" w14:textId="41E6E077" w:rsidR="001A0F25" w:rsidRPr="00C578B8" w:rsidRDefault="001A0F25" w:rsidP="001A0F25">
      <w:pPr>
        <w:numPr>
          <w:ilvl w:val="1"/>
          <w:numId w:val="89"/>
        </w:numPr>
      </w:pPr>
      <w:r w:rsidRPr="00C578B8">
        <w:t>Unai:</w:t>
      </w:r>
    </w:p>
    <w:p w14:paraId="58872EFC" w14:textId="38566EA5" w:rsidR="001A0F25" w:rsidRPr="00C578B8" w:rsidRDefault="00C10C38" w:rsidP="001A0F25">
      <w:pPr>
        <w:numPr>
          <w:ilvl w:val="2"/>
          <w:numId w:val="89"/>
        </w:numPr>
      </w:pPr>
      <w:r>
        <w:lastRenderedPageBreak/>
        <w:t>Check the functionality of the simulation</w:t>
      </w:r>
      <w:r w:rsidR="001A0F25">
        <w:t>.</w:t>
      </w:r>
    </w:p>
    <w:p w14:paraId="55225542" w14:textId="77777777" w:rsidR="001A0F25" w:rsidRPr="00C578B8" w:rsidRDefault="001A0F25" w:rsidP="001A0F25">
      <w:pPr>
        <w:numPr>
          <w:ilvl w:val="1"/>
          <w:numId w:val="89"/>
        </w:numPr>
      </w:pPr>
      <w:r w:rsidRPr="00C578B8">
        <w:t>Xabat:</w:t>
      </w:r>
    </w:p>
    <w:p w14:paraId="212DAB68" w14:textId="3892346B" w:rsidR="001A0F25" w:rsidRPr="00C578B8" w:rsidRDefault="00C10C38" w:rsidP="001A0F25">
      <w:pPr>
        <w:numPr>
          <w:ilvl w:val="2"/>
          <w:numId w:val="89"/>
        </w:numPr>
      </w:pPr>
      <w:r>
        <w:t>Prepare the demo</w:t>
      </w:r>
      <w:r w:rsidR="001A0F25" w:rsidRPr="00C578B8">
        <w:t>.</w:t>
      </w:r>
    </w:p>
    <w:p w14:paraId="701573DE" w14:textId="77777777" w:rsidR="001A0F25" w:rsidRPr="00C578B8" w:rsidRDefault="001A0F25" w:rsidP="001A0F25">
      <w:pPr>
        <w:numPr>
          <w:ilvl w:val="1"/>
          <w:numId w:val="89"/>
        </w:numPr>
      </w:pPr>
      <w:r w:rsidRPr="00C578B8">
        <w:t>Peru:</w:t>
      </w:r>
    </w:p>
    <w:p w14:paraId="020B099B" w14:textId="17382B46" w:rsidR="001A0F25" w:rsidRPr="00C578B8" w:rsidRDefault="001D6631" w:rsidP="001A0F25">
      <w:pPr>
        <w:numPr>
          <w:ilvl w:val="2"/>
          <w:numId w:val="89"/>
        </w:numPr>
      </w:pPr>
      <w:r>
        <w:t>Last quality review of the product</w:t>
      </w:r>
      <w:r w:rsidR="001A0F25">
        <w:t>.</w:t>
      </w:r>
    </w:p>
    <w:p w14:paraId="7C7C3FD2" w14:textId="77777777" w:rsidR="001A0F25" w:rsidRPr="00C578B8" w:rsidRDefault="001A0F25" w:rsidP="001A0F25">
      <w:pPr>
        <w:numPr>
          <w:ilvl w:val="1"/>
          <w:numId w:val="89"/>
        </w:numPr>
      </w:pPr>
      <w:r w:rsidRPr="00C578B8">
        <w:t>Andoni:</w:t>
      </w:r>
    </w:p>
    <w:p w14:paraId="45A94431" w14:textId="27415A46" w:rsidR="001A0F25" w:rsidRPr="00C578B8" w:rsidRDefault="001D6631" w:rsidP="001A0F25">
      <w:pPr>
        <w:numPr>
          <w:ilvl w:val="2"/>
          <w:numId w:val="89"/>
        </w:numPr>
      </w:pPr>
      <w:r>
        <w:t>Last quality review of the product</w:t>
      </w:r>
      <w:r w:rsidR="001A0F25">
        <w:t>.</w:t>
      </w:r>
    </w:p>
    <w:p w14:paraId="09A9E1BF" w14:textId="77777777" w:rsidR="001A0F25" w:rsidRPr="00C578B8" w:rsidRDefault="001A0F25" w:rsidP="001A0F25">
      <w:pPr>
        <w:numPr>
          <w:ilvl w:val="1"/>
          <w:numId w:val="89"/>
        </w:numPr>
      </w:pPr>
      <w:r w:rsidRPr="00C578B8">
        <w:t>Julen:</w:t>
      </w:r>
    </w:p>
    <w:p w14:paraId="55461CF9" w14:textId="77908037" w:rsidR="001A0F25" w:rsidRPr="00C578B8" w:rsidRDefault="001D6631" w:rsidP="001A0F25">
      <w:pPr>
        <w:numPr>
          <w:ilvl w:val="2"/>
          <w:numId w:val="89"/>
        </w:numPr>
      </w:pPr>
      <w:r>
        <w:t>Last quality review of the product</w:t>
      </w:r>
      <w:r w:rsidR="001A0F25">
        <w:t>.</w:t>
      </w:r>
    </w:p>
    <w:p w14:paraId="7DD26C52" w14:textId="77777777" w:rsidR="001A0F25" w:rsidRPr="00C578B8" w:rsidRDefault="001A0F25" w:rsidP="001A0F25">
      <w:pPr>
        <w:numPr>
          <w:ilvl w:val="0"/>
          <w:numId w:val="89"/>
        </w:numPr>
        <w:tabs>
          <w:tab w:val="clear" w:pos="720"/>
        </w:tabs>
      </w:pPr>
      <w:r w:rsidRPr="00C578B8">
        <w:t>What is in my way?</w:t>
      </w:r>
    </w:p>
    <w:p w14:paraId="0C928D43" w14:textId="77777777" w:rsidR="001A0F25" w:rsidRPr="00C578B8" w:rsidRDefault="001A0F25" w:rsidP="001A0F25">
      <w:pPr>
        <w:numPr>
          <w:ilvl w:val="1"/>
          <w:numId w:val="89"/>
        </w:numPr>
      </w:pPr>
      <w:r w:rsidRPr="00C578B8">
        <w:t>Unai:</w:t>
      </w:r>
    </w:p>
    <w:p w14:paraId="6D420666" w14:textId="50CAD548" w:rsidR="001A0F25" w:rsidRPr="00C578B8" w:rsidRDefault="001D6631" w:rsidP="001A0F25">
      <w:pPr>
        <w:numPr>
          <w:ilvl w:val="2"/>
          <w:numId w:val="89"/>
        </w:numPr>
      </w:pPr>
      <w:r>
        <w:t>Nothing to comment</w:t>
      </w:r>
      <w:r w:rsidR="001A0F25">
        <w:t>.</w:t>
      </w:r>
    </w:p>
    <w:p w14:paraId="18FC66B3" w14:textId="77777777" w:rsidR="001A0F25" w:rsidRPr="00C578B8" w:rsidRDefault="001A0F25" w:rsidP="001A0F25">
      <w:pPr>
        <w:numPr>
          <w:ilvl w:val="1"/>
          <w:numId w:val="89"/>
        </w:numPr>
      </w:pPr>
      <w:r w:rsidRPr="00C578B8">
        <w:t>Xabat:</w:t>
      </w:r>
    </w:p>
    <w:p w14:paraId="25FCAD62" w14:textId="1369D5E5" w:rsidR="001A0F25" w:rsidRPr="00C578B8" w:rsidRDefault="001D6631" w:rsidP="001A0F25">
      <w:pPr>
        <w:numPr>
          <w:ilvl w:val="2"/>
          <w:numId w:val="89"/>
        </w:numPr>
      </w:pPr>
      <w:r>
        <w:t>Nothing to comment</w:t>
      </w:r>
      <w:r w:rsidR="001A0F25">
        <w:t>.</w:t>
      </w:r>
    </w:p>
    <w:p w14:paraId="69943F99" w14:textId="77777777" w:rsidR="001A0F25" w:rsidRPr="00C578B8" w:rsidRDefault="001A0F25" w:rsidP="001A0F25">
      <w:pPr>
        <w:numPr>
          <w:ilvl w:val="1"/>
          <w:numId w:val="89"/>
        </w:numPr>
      </w:pPr>
      <w:r w:rsidRPr="00C578B8">
        <w:t>Peru:</w:t>
      </w:r>
    </w:p>
    <w:p w14:paraId="7758B6DB" w14:textId="57D637EC" w:rsidR="001A0F25" w:rsidRPr="00C578B8" w:rsidRDefault="001D6631" w:rsidP="001A0F25">
      <w:pPr>
        <w:numPr>
          <w:ilvl w:val="2"/>
          <w:numId w:val="89"/>
        </w:numPr>
      </w:pPr>
      <w:r>
        <w:t>Nothing to comment</w:t>
      </w:r>
      <w:r w:rsidR="001A0F25">
        <w:t>.</w:t>
      </w:r>
    </w:p>
    <w:p w14:paraId="216BED71" w14:textId="77777777" w:rsidR="001A0F25" w:rsidRPr="00C578B8" w:rsidRDefault="001A0F25" w:rsidP="001A0F25">
      <w:pPr>
        <w:numPr>
          <w:ilvl w:val="1"/>
          <w:numId w:val="89"/>
        </w:numPr>
      </w:pPr>
      <w:r w:rsidRPr="00C578B8">
        <w:t>Andoni:</w:t>
      </w:r>
    </w:p>
    <w:p w14:paraId="4480C185" w14:textId="72839BE1" w:rsidR="001A0F25" w:rsidRPr="00C578B8" w:rsidRDefault="001D6631" w:rsidP="001A0F25">
      <w:pPr>
        <w:numPr>
          <w:ilvl w:val="2"/>
          <w:numId w:val="89"/>
        </w:numPr>
      </w:pPr>
      <w:r>
        <w:t>Nothing to comment</w:t>
      </w:r>
      <w:r w:rsidR="001A0F25">
        <w:t>.</w:t>
      </w:r>
    </w:p>
    <w:p w14:paraId="1A8CF15F" w14:textId="77777777" w:rsidR="001A0F25" w:rsidRPr="00C578B8" w:rsidRDefault="001A0F25" w:rsidP="001A0F25">
      <w:pPr>
        <w:numPr>
          <w:ilvl w:val="1"/>
          <w:numId w:val="89"/>
        </w:numPr>
      </w:pPr>
      <w:r w:rsidRPr="00C578B8">
        <w:t>Julen:</w:t>
      </w:r>
    </w:p>
    <w:p w14:paraId="2C148C20" w14:textId="3AE338C7" w:rsidR="001A0F25" w:rsidRPr="00C578B8" w:rsidRDefault="001D6631" w:rsidP="001A0F25">
      <w:pPr>
        <w:numPr>
          <w:ilvl w:val="2"/>
          <w:numId w:val="89"/>
        </w:numPr>
      </w:pPr>
      <w:r>
        <w:t>Nothing to comment</w:t>
      </w:r>
      <w:r w:rsidR="001A0F25">
        <w:t>.</w:t>
      </w:r>
    </w:p>
    <w:p w14:paraId="44BFEC39" w14:textId="796C57A8" w:rsidR="001D6631" w:rsidRDefault="001A0F25" w:rsidP="001D6631">
      <w:r w:rsidRPr="00C578B8">
        <w:rPr>
          <w:b/>
          <w:bCs/>
        </w:rPr>
        <w:t>Open Discussion:</w:t>
      </w:r>
    </w:p>
    <w:p w14:paraId="6D46187A" w14:textId="58667C4B" w:rsidR="001A0F25" w:rsidRDefault="001D6631" w:rsidP="001D6631">
      <w:pPr>
        <w:keepNext/>
      </w:pPr>
      <w:r>
        <w:t>In today's Daily Meeting on January 24, 2024, the team provided updates on their previous day's tasks and outlined their plans for the current day. Unai successfully completed the real prediction with the simulation and automated AI tests with Jenkins. Xabat addressed minor errors, Peru finished video editing and AI tests, Andoni completed the real prediction, and Julen finished AI server tests. For the day ahead, Unai aimed to check the simulation's functionality, Xabat was to prepare the demo, and Peru, Andoni, and Julen planned to conduct the last quality review of the product. No significant obstacles were reported by any team member. The team is on track to finalize the project, with tasks aligning closely with the project's completion.</w:t>
      </w:r>
    </w:p>
    <w:p w14:paraId="3FB2AB42" w14:textId="7519790F" w:rsidR="00C578B8" w:rsidRPr="00C578B8" w:rsidRDefault="00C578B8" w:rsidP="00C578B8">
      <w:pPr>
        <w:pStyle w:val="Ttulo2"/>
      </w:pPr>
      <w:bookmarkStart w:id="46" w:name="_Toc156892385"/>
      <w:r w:rsidRPr="00C578B8">
        <w:t>Service delivery meeting (</w:t>
      </w:r>
      <w:r>
        <w:t>24</w:t>
      </w:r>
      <w:r w:rsidRPr="00C578B8">
        <w:t>/01/2024)</w:t>
      </w:r>
      <w:bookmarkEnd w:id="46"/>
    </w:p>
    <w:p w14:paraId="4460D0C1" w14:textId="548E40E3" w:rsidR="00C578B8" w:rsidRPr="00C578B8" w:rsidRDefault="00C578B8" w:rsidP="00C578B8">
      <w:r w:rsidRPr="00C578B8">
        <w:rPr>
          <w:b/>
          <w:bCs/>
        </w:rPr>
        <w:t>Date</w:t>
      </w:r>
      <w:r w:rsidRPr="00C578B8">
        <w:t xml:space="preserve">: </w:t>
      </w:r>
      <w:r>
        <w:t>24</w:t>
      </w:r>
      <w:r w:rsidRPr="00C578B8">
        <w:t>-01-2024</w:t>
      </w:r>
    </w:p>
    <w:p w14:paraId="5135446B" w14:textId="77777777" w:rsidR="00C578B8" w:rsidRPr="00C578B8" w:rsidRDefault="00C578B8" w:rsidP="00C578B8">
      <w:r w:rsidRPr="00C578B8">
        <w:rPr>
          <w:b/>
          <w:bCs/>
        </w:rPr>
        <w:t>Time</w:t>
      </w:r>
      <w:r w:rsidRPr="00C578B8">
        <w:t>: From 08:00 to 08:30</w:t>
      </w:r>
    </w:p>
    <w:p w14:paraId="038EA194" w14:textId="77777777" w:rsidR="00C578B8" w:rsidRPr="00C578B8" w:rsidRDefault="00C578B8" w:rsidP="00C578B8">
      <w:r w:rsidRPr="00C578B8">
        <w:rPr>
          <w:b/>
          <w:bCs/>
        </w:rPr>
        <w:t>Location</w:t>
      </w:r>
      <w:r w:rsidRPr="00C578B8">
        <w:t>: Mondragon University 11310</w:t>
      </w:r>
    </w:p>
    <w:p w14:paraId="11D9630A" w14:textId="77777777" w:rsidR="00C578B8" w:rsidRPr="00C578B8" w:rsidRDefault="00C578B8" w:rsidP="00C578B8">
      <w:r w:rsidRPr="00C578B8">
        <w:rPr>
          <w:b/>
          <w:bCs/>
        </w:rPr>
        <w:t>Attendees</w:t>
      </w:r>
      <w:r w:rsidRPr="00C578B8">
        <w:t>:</w:t>
      </w:r>
    </w:p>
    <w:p w14:paraId="5BB939EB" w14:textId="77777777" w:rsidR="00C578B8" w:rsidRPr="00C578B8" w:rsidRDefault="00C578B8" w:rsidP="00C578B8">
      <w:pPr>
        <w:numPr>
          <w:ilvl w:val="0"/>
          <w:numId w:val="25"/>
        </w:numPr>
      </w:pPr>
      <w:r w:rsidRPr="00C578B8">
        <w:lastRenderedPageBreak/>
        <w:t>Service Delivery Manager: Unai </w:t>
      </w:r>
    </w:p>
    <w:p w14:paraId="6BEFCA8E" w14:textId="77777777" w:rsidR="00C578B8" w:rsidRPr="00C578B8" w:rsidRDefault="00C578B8" w:rsidP="00C578B8">
      <w:pPr>
        <w:numPr>
          <w:ilvl w:val="0"/>
          <w:numId w:val="25"/>
        </w:numPr>
      </w:pPr>
      <w:r w:rsidRPr="00C578B8">
        <w:t>Service Request Manager: Peru</w:t>
      </w:r>
    </w:p>
    <w:p w14:paraId="693A8FC9" w14:textId="77777777" w:rsidR="00C578B8" w:rsidRPr="00C578B8" w:rsidRDefault="00C578B8" w:rsidP="00C578B8">
      <w:pPr>
        <w:numPr>
          <w:ilvl w:val="0"/>
          <w:numId w:val="25"/>
        </w:numPr>
      </w:pPr>
      <w:r w:rsidRPr="00C578B8">
        <w:t>Team: Xabat, Andoni and Julen</w:t>
      </w:r>
    </w:p>
    <w:p w14:paraId="06AB08EF" w14:textId="77777777" w:rsidR="00C578B8" w:rsidRPr="00C578B8" w:rsidRDefault="00C578B8" w:rsidP="00C578B8">
      <w:r w:rsidRPr="00C578B8">
        <w:rPr>
          <w:b/>
          <w:bCs/>
        </w:rPr>
        <w:t>Agenda</w:t>
      </w:r>
      <w:r w:rsidRPr="00C578B8">
        <w:t>:</w:t>
      </w:r>
    </w:p>
    <w:p w14:paraId="6A82766A" w14:textId="77777777" w:rsidR="00C578B8" w:rsidRPr="00C578B8" w:rsidRDefault="00C578B8" w:rsidP="00C578B8">
      <w:pPr>
        <w:numPr>
          <w:ilvl w:val="0"/>
          <w:numId w:val="26"/>
        </w:numPr>
      </w:pPr>
      <w:r w:rsidRPr="00C578B8">
        <w:t>Review the performance of the team during the service delivery.</w:t>
      </w:r>
    </w:p>
    <w:p w14:paraId="2A05A630" w14:textId="77777777" w:rsidR="00C578B8" w:rsidRPr="00C578B8" w:rsidRDefault="00C578B8" w:rsidP="00C578B8">
      <w:pPr>
        <w:numPr>
          <w:ilvl w:val="0"/>
          <w:numId w:val="26"/>
        </w:numPr>
      </w:pPr>
      <w:r w:rsidRPr="00C578B8">
        <w:t>Discuss the quality of the product developed.</w:t>
      </w:r>
    </w:p>
    <w:p w14:paraId="35C54592" w14:textId="77777777" w:rsidR="00C578B8" w:rsidRPr="00C578B8" w:rsidRDefault="00C578B8" w:rsidP="00C578B8">
      <w:pPr>
        <w:numPr>
          <w:ilvl w:val="0"/>
          <w:numId w:val="26"/>
        </w:numPr>
      </w:pPr>
      <w:r w:rsidRPr="00C578B8">
        <w:t>Discuss if the lead time is appropriate.</w:t>
      </w:r>
    </w:p>
    <w:p w14:paraId="6C0ACC7A" w14:textId="77777777" w:rsidR="00C578B8" w:rsidRPr="00C578B8" w:rsidRDefault="00C578B8" w:rsidP="00C578B8">
      <w:pPr>
        <w:numPr>
          <w:ilvl w:val="0"/>
          <w:numId w:val="26"/>
        </w:numPr>
      </w:pPr>
      <w:r w:rsidRPr="00C578B8">
        <w:t>Analyse the Gantt diagram fulfilment.</w:t>
      </w:r>
    </w:p>
    <w:p w14:paraId="7553475F" w14:textId="77777777" w:rsidR="00C578B8" w:rsidRPr="00C578B8" w:rsidRDefault="00C578B8" w:rsidP="00C578B8">
      <w:r w:rsidRPr="00C578B8">
        <w:rPr>
          <w:b/>
          <w:bCs/>
        </w:rPr>
        <w:t>Discussion Summary</w:t>
      </w:r>
    </w:p>
    <w:p w14:paraId="7ED8220F" w14:textId="77777777" w:rsidR="004756FF" w:rsidRDefault="004756FF" w:rsidP="004756FF">
      <w:pPr>
        <w:numPr>
          <w:ilvl w:val="0"/>
          <w:numId w:val="28"/>
        </w:numPr>
      </w:pPr>
      <w:r>
        <w:t>Performance during the service delivery:</w:t>
      </w:r>
    </w:p>
    <w:p w14:paraId="449F8CC4" w14:textId="77777777" w:rsidR="004756FF" w:rsidRDefault="004756FF" w:rsidP="004756FF">
      <w:pPr>
        <w:numPr>
          <w:ilvl w:val="1"/>
          <w:numId w:val="28"/>
        </w:numPr>
      </w:pPr>
      <w:r>
        <w:t>The team encountered a major problem: The cloud server was suspended. However, the team's performance during the service delivery has been good. The problem was front faced with attitude and efficiency. Team members have worked well together, dividing various tasks among themselves, and following the planned schedule.</w:t>
      </w:r>
    </w:p>
    <w:p w14:paraId="37E803A9" w14:textId="77777777" w:rsidR="004756FF" w:rsidRDefault="004756FF" w:rsidP="004756FF">
      <w:pPr>
        <w:numPr>
          <w:ilvl w:val="0"/>
          <w:numId w:val="28"/>
        </w:numPr>
      </w:pPr>
      <w:r>
        <w:t>Quality of the product developed:</w:t>
      </w:r>
    </w:p>
    <w:p w14:paraId="5AE136AC" w14:textId="77777777" w:rsidR="004756FF" w:rsidRDefault="004756FF" w:rsidP="004756FF">
      <w:pPr>
        <w:numPr>
          <w:ilvl w:val="1"/>
          <w:numId w:val="28"/>
        </w:numPr>
      </w:pPr>
      <w:r>
        <w:t>The recently developed product meets the desired standards in terms of quality and functionality. The team collaborated effectively throughout the process, contributing their skills and expertise. Even if the prediction made by the model it's not the most accurate one, the end result reflects a balanced and efficient development effort, with each team member playing a crucial role. The outcome product aligns well with the expectations.</w:t>
      </w:r>
    </w:p>
    <w:p w14:paraId="0CFB3AE1" w14:textId="77777777" w:rsidR="004756FF" w:rsidRDefault="004756FF" w:rsidP="004756FF">
      <w:pPr>
        <w:numPr>
          <w:ilvl w:val="0"/>
          <w:numId w:val="28"/>
        </w:numPr>
      </w:pPr>
      <w:r>
        <w:t>Lead time:</w:t>
      </w:r>
    </w:p>
    <w:p w14:paraId="1D0E8DC7" w14:textId="354FAF50" w:rsidR="004756FF" w:rsidRDefault="004756FF" w:rsidP="004756FF">
      <w:pPr>
        <w:numPr>
          <w:ilvl w:val="1"/>
          <w:numId w:val="28"/>
        </w:numPr>
      </w:pPr>
      <w:r>
        <w:t>Before the last delivery, the last PBI’s have been made in 7 and 3 days. Also a 24 day lead-time PBI was finally finished. Compared to the previous histogram it may seem that not so many PIBs have been made, however, the PIBs that have been made have been of longer duration, i.e. of more time and more difficulty. Therefore, it can be said that the same progress has been made as planned. In the image below the lead time up to this point can be seen (</w:t>
      </w:r>
      <w:r w:rsidR="00991DFC">
        <w:fldChar w:fldCharType="begin"/>
      </w:r>
      <w:r w:rsidR="00991DFC">
        <w:instrText xml:space="preserve"> REF _Ref156847924 \h </w:instrText>
      </w:r>
      <w:r w:rsidR="00991DFC">
        <w:fldChar w:fldCharType="separate"/>
      </w:r>
      <w:r w:rsidR="00991DFC">
        <w:rPr>
          <w:noProof/>
        </w:rPr>
        <w:t>6</w:t>
      </w:r>
      <w:r w:rsidR="00991DFC">
        <w:noBreakHyphen/>
      </w:r>
      <w:r w:rsidR="00991DFC">
        <w:rPr>
          <w:noProof/>
        </w:rPr>
        <w:t>1</w:t>
      </w:r>
      <w:r w:rsidR="00991DFC">
        <w:t>. Figure: Final lead time (24/01/2024)</w:t>
      </w:r>
      <w:r w:rsidR="00991DFC">
        <w:fldChar w:fldCharType="end"/>
      </w:r>
      <w:r w:rsidR="00991DFC">
        <w:t>).</w:t>
      </w:r>
    </w:p>
    <w:p w14:paraId="3106C334" w14:textId="77777777" w:rsidR="00991DFC" w:rsidRDefault="00991DFC" w:rsidP="00991DFC">
      <w:pPr>
        <w:keepNext/>
        <w:jc w:val="center"/>
      </w:pPr>
      <w:r>
        <w:rPr>
          <w:noProof/>
        </w:rPr>
        <w:lastRenderedPageBreak/>
        <w:drawing>
          <wp:inline distT="0" distB="0" distL="0" distR="0" wp14:anchorId="3076DC5F" wp14:editId="71F5BCB8">
            <wp:extent cx="5731510" cy="3548380"/>
            <wp:effectExtent l="0" t="0" r="2540" b="0"/>
            <wp:docPr id="719098142" name="Imagen 2" descr="Gráfico, Gráfico de barr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8142" name="Imagen 2" descr="Gráfico, Gráfico de barras, Histograma&#10;&#10;Descripción generada automá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548380"/>
                    </a:xfrm>
                    <a:prstGeom prst="rect">
                      <a:avLst/>
                    </a:prstGeom>
                    <a:noFill/>
                    <a:ln>
                      <a:noFill/>
                    </a:ln>
                  </pic:spPr>
                </pic:pic>
              </a:graphicData>
            </a:graphic>
          </wp:inline>
        </w:drawing>
      </w:r>
    </w:p>
    <w:bookmarkStart w:id="47" w:name="_Ref156847924"/>
    <w:p w14:paraId="67C64F84" w14:textId="782E42CE" w:rsidR="00991DFC" w:rsidRDefault="001A0F25" w:rsidP="00991DFC">
      <w:pPr>
        <w:pStyle w:val="Descripcin"/>
        <w:jc w:val="center"/>
      </w:pPr>
      <w:r>
        <w:fldChar w:fldCharType="begin"/>
      </w:r>
      <w:r>
        <w:instrText xml:space="preserve"> STYLEREF 1 \s </w:instrText>
      </w:r>
      <w:r>
        <w:fldChar w:fldCharType="separate"/>
      </w:r>
      <w:bookmarkStart w:id="48" w:name="_Toc156892459"/>
      <w:r>
        <w:rPr>
          <w:noProof/>
        </w:rPr>
        <w:t>6</w:t>
      </w:r>
      <w:r>
        <w:fldChar w:fldCharType="end"/>
      </w:r>
      <w:r>
        <w:noBreakHyphen/>
      </w:r>
      <w:r>
        <w:fldChar w:fldCharType="begin"/>
      </w:r>
      <w:r>
        <w:instrText xml:space="preserve"> SEQ Figure \* ARABIC \s 1 </w:instrText>
      </w:r>
      <w:r>
        <w:fldChar w:fldCharType="separate"/>
      </w:r>
      <w:r>
        <w:rPr>
          <w:noProof/>
        </w:rPr>
        <w:t>1</w:t>
      </w:r>
      <w:r>
        <w:fldChar w:fldCharType="end"/>
      </w:r>
      <w:r w:rsidR="00991DFC">
        <w:t>. Figure: Final lead time (24/01/2024)</w:t>
      </w:r>
      <w:bookmarkEnd w:id="47"/>
      <w:bookmarkEnd w:id="48"/>
    </w:p>
    <w:p w14:paraId="5261BC12" w14:textId="77777777" w:rsidR="004756FF" w:rsidRDefault="004756FF" w:rsidP="004756FF">
      <w:pPr>
        <w:numPr>
          <w:ilvl w:val="0"/>
          <w:numId w:val="28"/>
        </w:numPr>
      </w:pPr>
      <w:r>
        <w:t>Gantt fulfilment:</w:t>
      </w:r>
    </w:p>
    <w:p w14:paraId="4D491160" w14:textId="543B5480" w:rsidR="00760446" w:rsidRDefault="004756FF" w:rsidP="004756FF">
      <w:pPr>
        <w:numPr>
          <w:ilvl w:val="1"/>
          <w:numId w:val="28"/>
        </w:numPr>
      </w:pPr>
      <w:r>
        <w:t>Several tasks have been completed</w:t>
      </w:r>
      <w:r w:rsidR="00760446">
        <w:t xml:space="preserve"> at the beginning of this last service delivery</w:t>
      </w:r>
      <w:r>
        <w:t>, as indicated by the solid filled bars</w:t>
      </w:r>
      <w:r w:rsidR="00760446">
        <w:t xml:space="preserve">. Those tasks are </w:t>
      </w:r>
      <w:r w:rsidR="00291A53">
        <w:t>“implement bot via Gmail”</w:t>
      </w:r>
      <w:r>
        <w:t xml:space="preserve"> </w:t>
      </w:r>
      <w:r w:rsidR="00760446">
        <w:t xml:space="preserve">and </w:t>
      </w:r>
      <w:r>
        <w:t>“</w:t>
      </w:r>
      <w:r w:rsidR="00760446">
        <w:t>collect real time data</w:t>
      </w:r>
      <w:r>
        <w:t>”.</w:t>
      </w:r>
      <w:r w:rsidR="00760446">
        <w:t xml:space="preserve"> Those tasks were done as early as possible, in order to have time to do the rest of the PBIs</w:t>
      </w:r>
      <w:r w:rsidR="00291A53">
        <w:t xml:space="preserve">, which were the most crucial ones for the web </w:t>
      </w:r>
      <w:r w:rsidR="00180A39">
        <w:t>p</w:t>
      </w:r>
      <w:r w:rsidR="00291A53">
        <w:t>age</w:t>
      </w:r>
      <w:r w:rsidR="00760446">
        <w:t>.</w:t>
      </w:r>
    </w:p>
    <w:p w14:paraId="0A78E1E6" w14:textId="0107DE21" w:rsidR="004756FF" w:rsidRDefault="00760446" w:rsidP="004756FF">
      <w:pPr>
        <w:numPr>
          <w:ilvl w:val="1"/>
          <w:numId w:val="28"/>
        </w:numPr>
      </w:pPr>
      <w:r>
        <w:t>After the completion of those PBIs, in the second week of this delivery other tasks were begun and finished, such as “</w:t>
      </w:r>
      <w:r w:rsidR="00180A39">
        <w:t>make prediction through the web</w:t>
      </w:r>
      <w:r>
        <w:t>” and “</w:t>
      </w:r>
      <w:r w:rsidR="00180A39">
        <w:t>implement the forum system” apart from the “make the simulation with threads” PBI, which has to be finished later than it was expected due to some synchronisation problems</w:t>
      </w:r>
      <w:r>
        <w:t>.</w:t>
      </w:r>
    </w:p>
    <w:p w14:paraId="5A7EE27C" w14:textId="6A4CCAF1" w:rsidR="004756FF" w:rsidRDefault="00180A39" w:rsidP="004756FF">
      <w:pPr>
        <w:numPr>
          <w:ilvl w:val="1"/>
          <w:numId w:val="28"/>
        </w:numPr>
      </w:pPr>
      <w:r>
        <w:t>Finally, the last week was used to improve the already developed web page, trying to make a more accurate prediction, and improving the simulation by making real predictions with the data simulated</w:t>
      </w:r>
      <w:r w:rsidR="004756FF">
        <w:t>.</w:t>
      </w:r>
      <w:r>
        <w:t xml:space="preserve"> All this can be seen in the image below (</w:t>
      </w:r>
      <w:r>
        <w:fldChar w:fldCharType="begin"/>
      </w:r>
      <w:r>
        <w:instrText xml:space="preserve"> REF _Ref156847787 \h </w:instrText>
      </w:r>
      <w:r>
        <w:fldChar w:fldCharType="separate"/>
      </w:r>
      <w:r>
        <w:rPr>
          <w:noProof/>
        </w:rPr>
        <w:t>6</w:t>
      </w:r>
      <w:r>
        <w:noBreakHyphen/>
      </w:r>
      <w:r>
        <w:rPr>
          <w:noProof/>
        </w:rPr>
        <w:t>1</w:t>
      </w:r>
      <w:r>
        <w:t>. Figure: Final Gantt diagram (24/01/2024)</w:t>
      </w:r>
      <w:r>
        <w:fldChar w:fldCharType="end"/>
      </w:r>
      <w:r>
        <w:t>).</w:t>
      </w:r>
    </w:p>
    <w:p w14:paraId="61A9BFC7" w14:textId="77777777" w:rsidR="007C5FAC" w:rsidRDefault="007C5FAC" w:rsidP="007C5FAC">
      <w:pPr>
        <w:keepNext/>
        <w:jc w:val="center"/>
      </w:pPr>
      <w:r>
        <w:rPr>
          <w:rFonts w:cs="Arial"/>
          <w:noProof/>
          <w:color w:val="000000"/>
          <w:bdr w:val="none" w:sz="0" w:space="0" w:color="auto" w:frame="1"/>
        </w:rPr>
        <w:lastRenderedPageBreak/>
        <w:drawing>
          <wp:inline distT="0" distB="0" distL="0" distR="0" wp14:anchorId="7DC4FDFE" wp14:editId="4E8C44F2">
            <wp:extent cx="5731510" cy="2697480"/>
            <wp:effectExtent l="0" t="0" r="2540" b="7620"/>
            <wp:docPr id="25885824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58241" name="Imagen 1" descr="Escala de tiempo&#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bookmarkStart w:id="49" w:name="_Ref156847787"/>
    <w:p w14:paraId="4086FAE8" w14:textId="07E654FC" w:rsidR="007C5FAC" w:rsidRPr="00C578B8" w:rsidRDefault="001A0F25" w:rsidP="007C5FAC">
      <w:pPr>
        <w:pStyle w:val="Descripcin"/>
        <w:jc w:val="center"/>
      </w:pPr>
      <w:r>
        <w:fldChar w:fldCharType="begin"/>
      </w:r>
      <w:r>
        <w:instrText xml:space="preserve"> STYLEREF 1 \s </w:instrText>
      </w:r>
      <w:r>
        <w:fldChar w:fldCharType="separate"/>
      </w:r>
      <w:bookmarkStart w:id="50" w:name="_Toc156892460"/>
      <w:r>
        <w:rPr>
          <w:noProof/>
        </w:rPr>
        <w:t>6</w:t>
      </w:r>
      <w:r>
        <w:fldChar w:fldCharType="end"/>
      </w:r>
      <w:r>
        <w:noBreakHyphen/>
      </w:r>
      <w:r>
        <w:fldChar w:fldCharType="begin"/>
      </w:r>
      <w:r>
        <w:instrText xml:space="preserve"> SEQ Figure \* ARABIC \s 1 </w:instrText>
      </w:r>
      <w:r>
        <w:fldChar w:fldCharType="separate"/>
      </w:r>
      <w:r>
        <w:rPr>
          <w:noProof/>
        </w:rPr>
        <w:t>2</w:t>
      </w:r>
      <w:r>
        <w:fldChar w:fldCharType="end"/>
      </w:r>
      <w:r w:rsidR="007C5FAC">
        <w:t>. Figure: Final Gantt diagram (24/01/2024)</w:t>
      </w:r>
      <w:bookmarkEnd w:id="49"/>
      <w:bookmarkEnd w:id="50"/>
    </w:p>
    <w:p w14:paraId="6236B328" w14:textId="77777777" w:rsidR="00C578B8" w:rsidRPr="00C578B8" w:rsidRDefault="00C578B8" w:rsidP="00C578B8">
      <w:r w:rsidRPr="00C578B8">
        <w:rPr>
          <w:b/>
          <w:bCs/>
        </w:rPr>
        <w:t>Action Items:</w:t>
      </w:r>
    </w:p>
    <w:p w14:paraId="6783EEA7" w14:textId="77777777" w:rsidR="00C578B8" w:rsidRPr="00C578B8" w:rsidRDefault="00C578B8" w:rsidP="00C578B8">
      <w:pPr>
        <w:numPr>
          <w:ilvl w:val="0"/>
          <w:numId w:val="29"/>
        </w:numPr>
      </w:pPr>
      <w:r w:rsidRPr="00C578B8">
        <w:t>Complete the PBIs for data decision-making:</w:t>
      </w:r>
    </w:p>
    <w:p w14:paraId="4B6776CD" w14:textId="77777777" w:rsidR="00C578B8" w:rsidRPr="00C578B8" w:rsidRDefault="00C578B8" w:rsidP="00C578B8">
      <w:pPr>
        <w:numPr>
          <w:ilvl w:val="1"/>
          <w:numId w:val="29"/>
        </w:numPr>
      </w:pPr>
      <w:r w:rsidRPr="00C578B8">
        <w:t>Ensure the successful closure of outstanding Product Backlog Items (PBIs) related to data decision-making. This involves ending tasks, documenting outcomes, and achieving alignment with project objectives.</w:t>
      </w:r>
    </w:p>
    <w:p w14:paraId="5B457328" w14:textId="77777777" w:rsidR="00C578B8" w:rsidRPr="00C578B8" w:rsidRDefault="00C578B8" w:rsidP="00C578B8">
      <w:pPr>
        <w:numPr>
          <w:ilvl w:val="0"/>
          <w:numId w:val="29"/>
        </w:numPr>
      </w:pPr>
      <w:r w:rsidRPr="00C578B8">
        <w:t>Strive to keep the WIP below the set limit of 5:</w:t>
      </w:r>
    </w:p>
    <w:p w14:paraId="125FB9D3" w14:textId="77777777" w:rsidR="00C578B8" w:rsidRPr="00C578B8" w:rsidRDefault="00C578B8" w:rsidP="00C578B8">
      <w:pPr>
        <w:numPr>
          <w:ilvl w:val="1"/>
          <w:numId w:val="29"/>
        </w:numPr>
      </w:pPr>
      <w:r w:rsidRPr="00C578B8">
        <w:t>Make a concerted effort to manage the Work in Progress (WIP) and ensure that the number of concurrent tasks remains below the established limit of 5. This involves careful planning and coordination to optimize workflow efficiency.</w:t>
      </w:r>
    </w:p>
    <w:p w14:paraId="7D688387" w14:textId="77777777" w:rsidR="00C578B8" w:rsidRPr="00C578B8" w:rsidRDefault="00C578B8" w:rsidP="00C578B8">
      <w:pPr>
        <w:numPr>
          <w:ilvl w:val="0"/>
          <w:numId w:val="29"/>
        </w:numPr>
      </w:pPr>
      <w:r w:rsidRPr="00C578B8">
        <w:t>Maintain the good performance of the team for this week:</w:t>
      </w:r>
    </w:p>
    <w:p w14:paraId="2D8AD4DF" w14:textId="77777777" w:rsidR="00C578B8" w:rsidRPr="00C578B8" w:rsidRDefault="00C578B8" w:rsidP="00C578B8">
      <w:pPr>
        <w:numPr>
          <w:ilvl w:val="1"/>
          <w:numId w:val="29"/>
        </w:numPr>
      </w:pPr>
      <w:r w:rsidRPr="00C578B8">
        <w:t>Uphold the positive performance exhibited by the team in the previous week. Encourage collaboration, effective communication, and a focus on achieving individual and collective goals to sustain the high standard of work.</w:t>
      </w:r>
    </w:p>
    <w:p w14:paraId="4215282F" w14:textId="77777777" w:rsidR="00C578B8" w:rsidRPr="00C578B8" w:rsidRDefault="00C578B8" w:rsidP="00C578B8">
      <w:pPr>
        <w:numPr>
          <w:ilvl w:val="0"/>
          <w:numId w:val="29"/>
        </w:numPr>
      </w:pPr>
      <w:r w:rsidRPr="00C578B8">
        <w:t>Minimise the lead time:</w:t>
      </w:r>
    </w:p>
    <w:p w14:paraId="40B35D41" w14:textId="77777777" w:rsidR="00C578B8" w:rsidRPr="00C578B8" w:rsidRDefault="00C578B8" w:rsidP="00C578B8">
      <w:pPr>
        <w:numPr>
          <w:ilvl w:val="1"/>
          <w:numId w:val="29"/>
        </w:numPr>
      </w:pPr>
      <w:r w:rsidRPr="00C578B8">
        <w:t>The lead time can be minimized if more PBIs are made. Lead time being decreased means the team is working at his maximum capacity and the effort needed is being made.</w:t>
      </w:r>
    </w:p>
    <w:p w14:paraId="3C0D59B6" w14:textId="77777777" w:rsidR="00C578B8" w:rsidRPr="00C578B8" w:rsidRDefault="00C578B8" w:rsidP="00C578B8">
      <w:r w:rsidRPr="00C578B8">
        <w:rPr>
          <w:b/>
          <w:bCs/>
        </w:rPr>
        <w:t>Conclusions:</w:t>
      </w:r>
    </w:p>
    <w:p w14:paraId="4FF4A801" w14:textId="5A74F046" w:rsidR="00C578B8" w:rsidRPr="00C578B8" w:rsidRDefault="00FE13C0" w:rsidP="00C578B8">
      <w:pPr>
        <w:keepNext/>
      </w:pPr>
      <w:r w:rsidRPr="00FE13C0">
        <w:t>In conclusion, the team had a positive week with effective collaboration. The WIP limit of 2 PBIs proved suitable, and no major issues were encountered. Being the last days of the project, the priorities remain on finishing the last two PBI’s. Action items involve completing pending PBIs, preventing blockages, staying below the WIP limit, and maintaining the team's strong performance</w:t>
      </w:r>
      <w:r w:rsidR="00C578B8" w:rsidRPr="00C578B8">
        <w:t>.</w:t>
      </w:r>
    </w:p>
    <w:p w14:paraId="628C34B5" w14:textId="7D4F6B84" w:rsidR="00FE13C0" w:rsidRPr="00C578B8" w:rsidRDefault="00FE13C0" w:rsidP="00FE13C0">
      <w:pPr>
        <w:pStyle w:val="Ttulo2"/>
      </w:pPr>
      <w:bookmarkStart w:id="51" w:name="_Toc156892386"/>
      <w:r>
        <w:t>Strategy review meeting</w:t>
      </w:r>
      <w:r w:rsidRPr="00C578B8">
        <w:t xml:space="preserve"> (</w:t>
      </w:r>
      <w:r>
        <w:t>24</w:t>
      </w:r>
      <w:r w:rsidRPr="00C578B8">
        <w:t>/01/2024)</w:t>
      </w:r>
      <w:bookmarkEnd w:id="51"/>
    </w:p>
    <w:p w14:paraId="37CEF772" w14:textId="77777777" w:rsidR="00FE13C0" w:rsidRPr="00C578B8" w:rsidRDefault="00FE13C0" w:rsidP="00FE13C0">
      <w:r w:rsidRPr="00C578B8">
        <w:rPr>
          <w:b/>
          <w:bCs/>
        </w:rPr>
        <w:t>Date</w:t>
      </w:r>
      <w:r w:rsidRPr="00C578B8">
        <w:t xml:space="preserve">: </w:t>
      </w:r>
      <w:r>
        <w:t>24</w:t>
      </w:r>
      <w:r w:rsidRPr="00C578B8">
        <w:t>-01-2024</w:t>
      </w:r>
    </w:p>
    <w:p w14:paraId="19F79547" w14:textId="77777777" w:rsidR="00FE13C0" w:rsidRPr="00C578B8" w:rsidRDefault="00FE13C0" w:rsidP="00FE13C0">
      <w:r w:rsidRPr="00C578B8">
        <w:rPr>
          <w:b/>
          <w:bCs/>
        </w:rPr>
        <w:lastRenderedPageBreak/>
        <w:t>Time</w:t>
      </w:r>
      <w:r w:rsidRPr="00C578B8">
        <w:t>: From 08:00 to 08:30</w:t>
      </w:r>
    </w:p>
    <w:p w14:paraId="4A26757F" w14:textId="77777777" w:rsidR="00FE13C0" w:rsidRPr="00C578B8" w:rsidRDefault="00FE13C0" w:rsidP="00FE13C0">
      <w:r w:rsidRPr="00C578B8">
        <w:rPr>
          <w:b/>
          <w:bCs/>
        </w:rPr>
        <w:t>Location</w:t>
      </w:r>
      <w:r w:rsidRPr="00C578B8">
        <w:t>: Mondragon University 11310</w:t>
      </w:r>
    </w:p>
    <w:p w14:paraId="40766586" w14:textId="77777777" w:rsidR="00FE13C0" w:rsidRPr="00C578B8" w:rsidRDefault="00FE13C0" w:rsidP="00FE13C0">
      <w:r w:rsidRPr="00C578B8">
        <w:rPr>
          <w:b/>
          <w:bCs/>
        </w:rPr>
        <w:t>Attendees</w:t>
      </w:r>
      <w:r w:rsidRPr="00C578B8">
        <w:t>:</w:t>
      </w:r>
    </w:p>
    <w:p w14:paraId="19219E19" w14:textId="77777777" w:rsidR="00FE13C0" w:rsidRPr="00C578B8" w:rsidRDefault="00FE13C0" w:rsidP="00FE13C0">
      <w:pPr>
        <w:numPr>
          <w:ilvl w:val="0"/>
          <w:numId w:val="25"/>
        </w:numPr>
      </w:pPr>
      <w:r w:rsidRPr="00C578B8">
        <w:t>Service Delivery Manager: Unai </w:t>
      </w:r>
    </w:p>
    <w:p w14:paraId="39BAE572" w14:textId="77777777" w:rsidR="00FE13C0" w:rsidRPr="00C578B8" w:rsidRDefault="00FE13C0" w:rsidP="00FE13C0">
      <w:pPr>
        <w:numPr>
          <w:ilvl w:val="0"/>
          <w:numId w:val="25"/>
        </w:numPr>
      </w:pPr>
      <w:r w:rsidRPr="00C578B8">
        <w:t>Service Request Manager: Peru</w:t>
      </w:r>
    </w:p>
    <w:p w14:paraId="52012160" w14:textId="77777777" w:rsidR="00FE13C0" w:rsidRPr="00C578B8" w:rsidRDefault="00FE13C0" w:rsidP="00FE13C0">
      <w:pPr>
        <w:numPr>
          <w:ilvl w:val="0"/>
          <w:numId w:val="25"/>
        </w:numPr>
      </w:pPr>
      <w:r w:rsidRPr="00C578B8">
        <w:t>Team: Xabat, Andoni and Julen</w:t>
      </w:r>
    </w:p>
    <w:p w14:paraId="106A4D59" w14:textId="77777777" w:rsidR="00FE13C0" w:rsidRPr="00C578B8" w:rsidRDefault="00FE13C0" w:rsidP="00FE13C0">
      <w:r w:rsidRPr="00C578B8">
        <w:rPr>
          <w:b/>
          <w:bCs/>
        </w:rPr>
        <w:t>Agenda</w:t>
      </w:r>
      <w:r w:rsidRPr="00C578B8">
        <w:t>:</w:t>
      </w:r>
    </w:p>
    <w:p w14:paraId="69411965" w14:textId="77777777" w:rsidR="00FE13C0" w:rsidRDefault="00FE13C0" w:rsidP="00FE13C0">
      <w:pPr>
        <w:numPr>
          <w:ilvl w:val="0"/>
          <w:numId w:val="26"/>
        </w:numPr>
      </w:pPr>
      <w:r>
        <w:t>Summarising the current state of the project.</w:t>
      </w:r>
    </w:p>
    <w:p w14:paraId="01782E4F" w14:textId="77777777" w:rsidR="00FE13C0" w:rsidRDefault="00FE13C0" w:rsidP="00FE13C0">
      <w:pPr>
        <w:numPr>
          <w:ilvl w:val="0"/>
          <w:numId w:val="26"/>
        </w:numPr>
      </w:pPr>
      <w:r>
        <w:t>Presentation and discussion relevant performance metrics.</w:t>
      </w:r>
    </w:p>
    <w:p w14:paraId="7A952E6A" w14:textId="77777777" w:rsidR="00FE13C0" w:rsidRDefault="00FE13C0" w:rsidP="00FE13C0">
      <w:pPr>
        <w:numPr>
          <w:ilvl w:val="0"/>
          <w:numId w:val="26"/>
        </w:numPr>
      </w:pPr>
      <w:r>
        <w:t>Identifying and discussing any risks or issues that emerged during the project..</w:t>
      </w:r>
    </w:p>
    <w:p w14:paraId="48228EAC" w14:textId="77777777" w:rsidR="00FE13C0" w:rsidRDefault="00FE13C0" w:rsidP="00FE13C0">
      <w:pPr>
        <w:numPr>
          <w:ilvl w:val="0"/>
          <w:numId w:val="26"/>
        </w:numPr>
      </w:pPr>
      <w:r>
        <w:t>Discuss any improvements or changes made to the Kanban process during the project.</w:t>
      </w:r>
    </w:p>
    <w:p w14:paraId="70C82CBB" w14:textId="77777777" w:rsidR="00FE13C0" w:rsidRDefault="00FE13C0" w:rsidP="00FE13C0">
      <w:pPr>
        <w:numPr>
          <w:ilvl w:val="0"/>
          <w:numId w:val="26"/>
        </w:numPr>
      </w:pPr>
      <w:r>
        <w:t>Share insights and lessons learned from the project.</w:t>
      </w:r>
    </w:p>
    <w:p w14:paraId="474278C7" w14:textId="4A68F061" w:rsidR="00FE13C0" w:rsidRPr="00C578B8" w:rsidRDefault="00FE13C0" w:rsidP="00FE13C0">
      <w:pPr>
        <w:numPr>
          <w:ilvl w:val="0"/>
          <w:numId w:val="26"/>
        </w:numPr>
      </w:pPr>
      <w:r>
        <w:t>Discuss plans for future iterations or phases</w:t>
      </w:r>
      <w:r w:rsidRPr="00C578B8">
        <w:t>.</w:t>
      </w:r>
    </w:p>
    <w:p w14:paraId="5C2040E9" w14:textId="77777777" w:rsidR="00FE13C0" w:rsidRPr="00C578B8" w:rsidRDefault="00FE13C0" w:rsidP="00FE13C0">
      <w:r w:rsidRPr="00C578B8">
        <w:rPr>
          <w:b/>
          <w:bCs/>
        </w:rPr>
        <w:t>Discussion Summary</w:t>
      </w:r>
    </w:p>
    <w:p w14:paraId="5C670395" w14:textId="77777777" w:rsidR="00FE13C0" w:rsidRDefault="00FE13C0" w:rsidP="00FE13C0">
      <w:pPr>
        <w:numPr>
          <w:ilvl w:val="0"/>
          <w:numId w:val="28"/>
        </w:numPr>
      </w:pPr>
      <w:r>
        <w:t>Performance during the service delivery:</w:t>
      </w:r>
    </w:p>
    <w:p w14:paraId="3D3CADF4" w14:textId="77777777" w:rsidR="00FE13C0" w:rsidRDefault="00FE13C0" w:rsidP="00FE13C0">
      <w:pPr>
        <w:numPr>
          <w:ilvl w:val="1"/>
          <w:numId w:val="28"/>
        </w:numPr>
      </w:pPr>
      <w:r>
        <w:t>Summarising the current state of the project:</w:t>
      </w:r>
    </w:p>
    <w:p w14:paraId="5BEA2CC6" w14:textId="35CA0D0E" w:rsidR="00FE13C0" w:rsidRDefault="00FE13C0" w:rsidP="00FE13C0">
      <w:pPr>
        <w:numPr>
          <w:ilvl w:val="2"/>
          <w:numId w:val="28"/>
        </w:numPr>
      </w:pPr>
      <w:r>
        <w:t>The project is finished. All the functionalities proposed at the beginning of the project have been fulfilled except for one, which has not been done due to lack of time but will be done in the near future.</w:t>
      </w:r>
    </w:p>
    <w:p w14:paraId="41C49E8B" w14:textId="77777777" w:rsidR="00FE13C0" w:rsidRDefault="00FE13C0" w:rsidP="00FE13C0">
      <w:pPr>
        <w:numPr>
          <w:ilvl w:val="0"/>
          <w:numId w:val="28"/>
        </w:numPr>
      </w:pPr>
      <w:r>
        <w:t>Presentation and discussion relevant performance metrics:</w:t>
      </w:r>
    </w:p>
    <w:p w14:paraId="2F030294" w14:textId="3B30B130" w:rsidR="00FE13C0" w:rsidRDefault="00FE13C0" w:rsidP="00FE13C0">
      <w:pPr>
        <w:numPr>
          <w:ilvl w:val="1"/>
          <w:numId w:val="28"/>
        </w:numPr>
      </w:pPr>
      <w:r>
        <w:t>The correct WIP has been maintained during the course of the project</w:t>
      </w:r>
      <w:r w:rsidR="00DF7EAB">
        <w:t>, as it can be seen in the image below</w:t>
      </w:r>
      <w:r w:rsidR="001A0F25">
        <w:t xml:space="preserve"> (</w:t>
      </w:r>
      <w:r w:rsidR="001A0F25">
        <w:fldChar w:fldCharType="begin"/>
      </w:r>
      <w:r w:rsidR="001A0F25">
        <w:instrText xml:space="preserve"> REF _Ref156848278 \h </w:instrText>
      </w:r>
      <w:r w:rsidR="001A0F25">
        <w:fldChar w:fldCharType="separate"/>
      </w:r>
      <w:r w:rsidR="001A0F25">
        <w:rPr>
          <w:noProof/>
        </w:rPr>
        <w:t>6</w:t>
      </w:r>
      <w:r w:rsidR="001A0F25">
        <w:noBreakHyphen/>
      </w:r>
      <w:r w:rsidR="001A0F25">
        <w:rPr>
          <w:noProof/>
        </w:rPr>
        <w:t>3</w:t>
      </w:r>
      <w:r w:rsidR="001A0F25">
        <w:t>. Figure: WIP limit graph (24/01/2024)</w:t>
      </w:r>
      <w:r w:rsidR="001A0F25">
        <w:fldChar w:fldCharType="end"/>
      </w:r>
      <w:r w:rsidR="001A0F25">
        <w:t>)</w:t>
      </w:r>
      <w:r w:rsidR="00DF7EAB">
        <w:t>.</w:t>
      </w:r>
      <w:r>
        <w:t xml:space="preserve"> </w:t>
      </w:r>
      <w:r w:rsidR="00DF7EAB">
        <w:t xml:space="preserve">In addition, </w:t>
      </w:r>
      <w:r>
        <w:t>the Lead Time has not been excessively long in any activity except for the simulation</w:t>
      </w:r>
      <w:r w:rsidR="001A0F25">
        <w:t>, as it can be seen in the image from the service delivery meeting minutes (</w:t>
      </w:r>
      <w:r w:rsidR="001A0F25">
        <w:fldChar w:fldCharType="begin"/>
      </w:r>
      <w:r w:rsidR="001A0F25">
        <w:instrText xml:space="preserve"> REF _Ref156847924 \h </w:instrText>
      </w:r>
      <w:r w:rsidR="001A0F25">
        <w:fldChar w:fldCharType="separate"/>
      </w:r>
      <w:r w:rsidR="001A0F25">
        <w:rPr>
          <w:noProof/>
        </w:rPr>
        <w:t>6</w:t>
      </w:r>
      <w:r w:rsidR="001A0F25">
        <w:noBreakHyphen/>
      </w:r>
      <w:r w:rsidR="001A0F25">
        <w:rPr>
          <w:noProof/>
        </w:rPr>
        <w:t>1</w:t>
      </w:r>
      <w:r w:rsidR="001A0F25">
        <w:t>. Figure: Final lead time (24/01/2024)</w:t>
      </w:r>
      <w:r w:rsidR="001A0F25">
        <w:fldChar w:fldCharType="end"/>
      </w:r>
      <w:r w:rsidR="001A0F25">
        <w:t>)</w:t>
      </w:r>
      <w:r>
        <w:t>.</w:t>
      </w:r>
    </w:p>
    <w:p w14:paraId="69A81F95" w14:textId="77777777" w:rsidR="001A0F25" w:rsidRDefault="001A0F25" w:rsidP="001A0F25">
      <w:pPr>
        <w:keepNext/>
        <w:jc w:val="center"/>
      </w:pPr>
      <w:r>
        <w:rPr>
          <w:noProof/>
        </w:rPr>
        <w:lastRenderedPageBreak/>
        <w:drawing>
          <wp:inline distT="0" distB="0" distL="0" distR="0" wp14:anchorId="2FBCC538" wp14:editId="5317AE73">
            <wp:extent cx="5731510" cy="3542665"/>
            <wp:effectExtent l="0" t="0" r="2540" b="635"/>
            <wp:docPr id="412111640"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1640" name="Imagen 3" descr="Gráfico, Gráfico de líneas&#10;&#10;Descripción generada automá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542665"/>
                    </a:xfrm>
                    <a:prstGeom prst="rect">
                      <a:avLst/>
                    </a:prstGeom>
                    <a:noFill/>
                    <a:ln>
                      <a:noFill/>
                    </a:ln>
                  </pic:spPr>
                </pic:pic>
              </a:graphicData>
            </a:graphic>
          </wp:inline>
        </w:drawing>
      </w:r>
    </w:p>
    <w:bookmarkStart w:id="52" w:name="_Ref156848278"/>
    <w:p w14:paraId="48F25870" w14:textId="747CDB69" w:rsidR="001A0F25" w:rsidRDefault="001A0F25" w:rsidP="001A0F25">
      <w:pPr>
        <w:pStyle w:val="Descripcin"/>
        <w:jc w:val="center"/>
      </w:pPr>
      <w:r>
        <w:fldChar w:fldCharType="begin"/>
      </w:r>
      <w:r>
        <w:instrText xml:space="preserve"> STYLEREF 1 \s </w:instrText>
      </w:r>
      <w:r>
        <w:fldChar w:fldCharType="separate"/>
      </w:r>
      <w:bookmarkStart w:id="53" w:name="_Toc156892461"/>
      <w:r>
        <w:rPr>
          <w:noProof/>
        </w:rPr>
        <w:t>6</w:t>
      </w:r>
      <w:r>
        <w:fldChar w:fldCharType="end"/>
      </w:r>
      <w:r>
        <w:noBreakHyphen/>
      </w:r>
      <w:r>
        <w:fldChar w:fldCharType="begin"/>
      </w:r>
      <w:r>
        <w:instrText xml:space="preserve"> SEQ Figure \* ARABIC \s 1 </w:instrText>
      </w:r>
      <w:r>
        <w:fldChar w:fldCharType="separate"/>
      </w:r>
      <w:r>
        <w:rPr>
          <w:noProof/>
        </w:rPr>
        <w:t>3</w:t>
      </w:r>
      <w:r>
        <w:fldChar w:fldCharType="end"/>
      </w:r>
      <w:r>
        <w:t>. Figure: WIP limit graph (24/01/2024)</w:t>
      </w:r>
      <w:bookmarkEnd w:id="52"/>
      <w:bookmarkEnd w:id="53"/>
    </w:p>
    <w:p w14:paraId="2186B791" w14:textId="77777777" w:rsidR="00FE13C0" w:rsidRDefault="00FE13C0" w:rsidP="00FE13C0">
      <w:pPr>
        <w:numPr>
          <w:ilvl w:val="0"/>
          <w:numId w:val="28"/>
        </w:numPr>
      </w:pPr>
      <w:r>
        <w:t>Identifying and discussing any risks or issues that emerged during the project:</w:t>
      </w:r>
    </w:p>
    <w:p w14:paraId="483CFA4F" w14:textId="77777777" w:rsidR="00FE13C0" w:rsidRDefault="00FE13C0" w:rsidP="00FE13C0">
      <w:pPr>
        <w:numPr>
          <w:ilvl w:val="1"/>
          <w:numId w:val="28"/>
        </w:numPr>
      </w:pPr>
      <w:r>
        <w:t>During the project there have been several errors that have been solved at all times. Here is a small list of the errors that occurred:</w:t>
      </w:r>
    </w:p>
    <w:p w14:paraId="665B9139" w14:textId="6D6114F7" w:rsidR="00FE13C0" w:rsidRDefault="00FE13C0" w:rsidP="00FE13C0">
      <w:pPr>
        <w:numPr>
          <w:ilvl w:val="2"/>
          <w:numId w:val="28"/>
        </w:numPr>
      </w:pPr>
      <w:r>
        <w:t>Errors with the dataset.</w:t>
      </w:r>
    </w:p>
    <w:p w14:paraId="61DF2074" w14:textId="60E78D88" w:rsidR="00FE13C0" w:rsidRDefault="00FE13C0" w:rsidP="00FE13C0">
      <w:pPr>
        <w:numPr>
          <w:ilvl w:val="2"/>
          <w:numId w:val="28"/>
        </w:numPr>
      </w:pPr>
      <w:r>
        <w:t>Error when loading images.</w:t>
      </w:r>
    </w:p>
    <w:p w14:paraId="47ECFFCC" w14:textId="77777777" w:rsidR="00FE13C0" w:rsidRDefault="00FE13C0" w:rsidP="00FE13C0">
      <w:pPr>
        <w:numPr>
          <w:ilvl w:val="2"/>
          <w:numId w:val="28"/>
        </w:numPr>
      </w:pPr>
      <w:r>
        <w:t>Errors with a deadlock in the simulation</w:t>
      </w:r>
    </w:p>
    <w:p w14:paraId="6A1E0009" w14:textId="77777777" w:rsidR="00FE13C0" w:rsidRDefault="00FE13C0" w:rsidP="00FE13C0">
      <w:pPr>
        <w:numPr>
          <w:ilvl w:val="2"/>
          <w:numId w:val="28"/>
        </w:numPr>
      </w:pPr>
      <w:r>
        <w:t>Problems in the cloud due to alleged cryptocurrency mining</w:t>
      </w:r>
    </w:p>
    <w:p w14:paraId="1BF44BB0" w14:textId="77777777" w:rsidR="00FE13C0" w:rsidRDefault="00FE13C0" w:rsidP="00FE13C0">
      <w:pPr>
        <w:numPr>
          <w:ilvl w:val="0"/>
          <w:numId w:val="28"/>
        </w:numPr>
      </w:pPr>
      <w:r>
        <w:t>Discuss any improvements or changes made to the Kanban process during the project:</w:t>
      </w:r>
    </w:p>
    <w:p w14:paraId="0608606E" w14:textId="77777777" w:rsidR="00FE13C0" w:rsidRDefault="00FE13C0" w:rsidP="00FE13C0">
      <w:pPr>
        <w:numPr>
          <w:ilvl w:val="1"/>
          <w:numId w:val="28"/>
        </w:numPr>
      </w:pPr>
      <w:r>
        <w:t>During the course of the project, several changes have been made:</w:t>
      </w:r>
    </w:p>
    <w:p w14:paraId="0A680600" w14:textId="77777777" w:rsidR="00FE13C0" w:rsidRDefault="00FE13C0" w:rsidP="00FE13C0">
      <w:pPr>
        <w:numPr>
          <w:ilvl w:val="2"/>
          <w:numId w:val="28"/>
        </w:numPr>
      </w:pPr>
      <w:r>
        <w:t>Changing the WIP limit policy</w:t>
      </w:r>
    </w:p>
    <w:p w14:paraId="53BADDA7" w14:textId="77777777" w:rsidR="00FE13C0" w:rsidRDefault="00FE13C0" w:rsidP="00FE13C0">
      <w:pPr>
        <w:numPr>
          <w:ilvl w:val="2"/>
          <w:numId w:val="28"/>
        </w:numPr>
      </w:pPr>
      <w:r>
        <w:t>Changing the deadlines for some WIPs</w:t>
      </w:r>
    </w:p>
    <w:p w14:paraId="42D63D97" w14:textId="61BC8295" w:rsidR="00FE13C0" w:rsidRDefault="00FE13C0" w:rsidP="00FE13C0">
      <w:pPr>
        <w:numPr>
          <w:ilvl w:val="2"/>
          <w:numId w:val="28"/>
        </w:numPr>
      </w:pPr>
      <w:r>
        <w:t>Changing the prioritisation of some PBIs</w:t>
      </w:r>
    </w:p>
    <w:p w14:paraId="30058F3E" w14:textId="77777777" w:rsidR="00FE13C0" w:rsidRDefault="00FE13C0" w:rsidP="00FE13C0">
      <w:pPr>
        <w:numPr>
          <w:ilvl w:val="2"/>
          <w:numId w:val="28"/>
        </w:numPr>
      </w:pPr>
      <w:r>
        <w:t>Share insights and lessons learned from the project:</w:t>
      </w:r>
    </w:p>
    <w:p w14:paraId="6054F8A4" w14:textId="77777777" w:rsidR="00FE13C0" w:rsidRDefault="00FE13C0" w:rsidP="00DF7EAB">
      <w:pPr>
        <w:numPr>
          <w:ilvl w:val="1"/>
          <w:numId w:val="28"/>
        </w:numPr>
      </w:pPr>
      <w:r>
        <w:t>Several things have been learned in the project:</w:t>
      </w:r>
    </w:p>
    <w:p w14:paraId="36D3917B" w14:textId="77777777" w:rsidR="00FE13C0" w:rsidRDefault="00FE13C0" w:rsidP="00DF7EAB">
      <w:pPr>
        <w:numPr>
          <w:ilvl w:val="2"/>
          <w:numId w:val="28"/>
        </w:numPr>
      </w:pPr>
      <w:r>
        <w:t>How the Google Cloud server works</w:t>
      </w:r>
    </w:p>
    <w:p w14:paraId="6D80F6B8" w14:textId="77777777" w:rsidR="00FE13C0" w:rsidRDefault="00FE13C0" w:rsidP="00DF7EAB">
      <w:pPr>
        <w:numPr>
          <w:ilvl w:val="2"/>
          <w:numId w:val="28"/>
        </w:numPr>
      </w:pPr>
      <w:r>
        <w:t>The development of different Machine Learning models</w:t>
      </w:r>
    </w:p>
    <w:p w14:paraId="0785E549" w14:textId="77777777" w:rsidR="00FE13C0" w:rsidRDefault="00FE13C0" w:rsidP="00DF7EAB">
      <w:pPr>
        <w:numPr>
          <w:ilvl w:val="2"/>
          <w:numId w:val="28"/>
        </w:numPr>
      </w:pPr>
      <w:r>
        <w:t>How to use InfluxDB</w:t>
      </w:r>
    </w:p>
    <w:p w14:paraId="36B9DF7C" w14:textId="69266310" w:rsidR="00FE13C0" w:rsidRDefault="00FE13C0" w:rsidP="00DF7EAB">
      <w:pPr>
        <w:numPr>
          <w:ilvl w:val="2"/>
          <w:numId w:val="28"/>
        </w:numPr>
      </w:pPr>
      <w:r>
        <w:t>To correctly organise a project using Kanban</w:t>
      </w:r>
    </w:p>
    <w:p w14:paraId="13BF7A35" w14:textId="77777777" w:rsidR="00FE13C0" w:rsidRDefault="00FE13C0" w:rsidP="00FE13C0">
      <w:pPr>
        <w:numPr>
          <w:ilvl w:val="0"/>
          <w:numId w:val="28"/>
        </w:numPr>
      </w:pPr>
      <w:r>
        <w:lastRenderedPageBreak/>
        <w:t>Discuss plans for future iterations or phases:</w:t>
      </w:r>
    </w:p>
    <w:p w14:paraId="33BFF4C8" w14:textId="77777777" w:rsidR="00FE13C0" w:rsidRDefault="00FE13C0" w:rsidP="00DF7EAB">
      <w:pPr>
        <w:numPr>
          <w:ilvl w:val="1"/>
          <w:numId w:val="28"/>
        </w:numPr>
      </w:pPr>
      <w:r>
        <w:t>In the course of the project a PBI had to be removed:</w:t>
      </w:r>
    </w:p>
    <w:p w14:paraId="2A9B6CB2" w14:textId="1B269FF8" w:rsidR="00FE13C0" w:rsidRDefault="00FE13C0" w:rsidP="00DF7EAB">
      <w:pPr>
        <w:numPr>
          <w:ilvl w:val="2"/>
          <w:numId w:val="28"/>
        </w:numPr>
      </w:pPr>
      <w:r>
        <w:t>For the future it will be necessary to create a forums recommendation system for the user</w:t>
      </w:r>
      <w:r w:rsidR="00DF7EAB">
        <w:t>.</w:t>
      </w:r>
    </w:p>
    <w:p w14:paraId="14F9EDC4" w14:textId="559EFABD" w:rsidR="00DF7EAB" w:rsidRPr="00DF7EAB" w:rsidRDefault="00DF7EAB" w:rsidP="00DF7EAB">
      <w:pPr>
        <w:keepNext/>
        <w:rPr>
          <w:b/>
          <w:bCs/>
        </w:rPr>
      </w:pPr>
      <w:r w:rsidRPr="00DF7EAB">
        <w:rPr>
          <w:b/>
          <w:bCs/>
        </w:rPr>
        <w:t>Conclusions:</w:t>
      </w:r>
    </w:p>
    <w:p w14:paraId="3771A93A" w14:textId="201997F7" w:rsidR="00FE13C0" w:rsidRPr="00C578B8" w:rsidRDefault="00DF7EAB" w:rsidP="00DF7EAB">
      <w:pPr>
        <w:keepNext/>
      </w:pPr>
      <w:r>
        <w:t>In summary, the project has reached its final phase successfully, achieving the implementation of all the proposed functionalities, with the exception of one that will be addressed in the near future due to time constraints. Throughout the project, an adequate Work in Progress (WIP) and a reasonable Lead Time has been maintained, with the exception of the simulation related activity. Several bugs have been identified and resolved, such as problems with the dataset, image loading and deadlock in the simulation, as well as issues in the cloud due to suspected cryptocurrency mining. Adjustments have been made to the Kanban process, including changes to the WIP limit policy, deadlines for some PBIs and prioritisation of PBIs. Lessons learned range from managing the Google Cloud server to developing Machine Learning models, using InfluxDB and properly organising a project from scratch with Kanban. As part of future iterations, it is planned to implement a forum recommendation system for the user.</w:t>
      </w:r>
    </w:p>
    <w:sectPr w:rsidR="00FE13C0" w:rsidRPr="00C578B8" w:rsidSect="009A14D8">
      <w:headerReference w:type="default" r:id="rId46"/>
      <w:headerReference w:type="first" r:id="rId47"/>
      <w:footerReference w:type="first" r:id="rId4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A35BD" w14:textId="77777777" w:rsidR="009A14D8" w:rsidRDefault="009A14D8" w:rsidP="004724D5">
      <w:pPr>
        <w:spacing w:after="0"/>
      </w:pPr>
      <w:r>
        <w:separator/>
      </w:r>
    </w:p>
  </w:endnote>
  <w:endnote w:type="continuationSeparator" w:id="0">
    <w:p w14:paraId="3A710C3D" w14:textId="77777777" w:rsidR="009A14D8" w:rsidRDefault="009A14D8" w:rsidP="00472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1324482624"/>
      <w:docPartObj>
        <w:docPartGallery w:val="Page Numbers (Bottom of Page)"/>
        <w:docPartUnique/>
      </w:docPartObj>
    </w:sdtPr>
    <w:sdtContent>
      <w:p w14:paraId="7F46B67A" w14:textId="4B485CCB" w:rsidR="006F71A8" w:rsidRDefault="006F71A8">
        <w:pPr>
          <w:pStyle w:val="Piedepgina"/>
        </w:pPr>
        <w:r w:rsidRPr="00EC0DD4">
          <w:rPr>
            <w:noProof/>
            <w:lang w:val="es-ES" w:eastAsia="es-ES"/>
          </w:rPr>
          <w:drawing>
            <wp:anchor distT="0" distB="0" distL="114300" distR="114300" simplePos="0" relativeHeight="251702272" behindDoc="0" locked="0" layoutInCell="1" allowOverlap="1" wp14:anchorId="5DE34275" wp14:editId="4B30C11F">
              <wp:simplePos x="0" y="0"/>
              <wp:positionH relativeFrom="margin">
                <wp:align>right</wp:align>
              </wp:positionH>
              <wp:positionV relativeFrom="paragraph">
                <wp:posOffset>-171228</wp:posOffset>
              </wp:positionV>
              <wp:extent cx="2082800" cy="670560"/>
              <wp:effectExtent l="0" t="0" r="0" b="0"/>
              <wp:wrapNone/>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Pr="004D44B7">
          <w:rPr>
            <w:noProof/>
            <w:lang w:val="es-ES"/>
          </w:rPr>
          <w:t>II</w:t>
        </w:r>
        <w:r>
          <w:fldChar w:fldCharType="end"/>
        </w:r>
      </w:p>
      <w:p w14:paraId="6D5024EA" w14:textId="18776F69" w:rsidR="006F71A8" w:rsidRPr="00EB5BCA" w:rsidRDefault="00000000" w:rsidP="00723A6E">
        <w:pPr>
          <w:pStyle w:val="Sinespaciado"/>
        </w:pPr>
        <w:fldSimple w:instr=" STYLEREF  Título  \* MERGEFORMAT ">
          <w:r w:rsidR="007448F3">
            <w:t>Trade Hunter’s meeting minutes</w:t>
          </w:r>
        </w:fldSimple>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424884"/>
      <w:docPartObj>
        <w:docPartGallery w:val="Page Numbers (Bottom of Page)"/>
        <w:docPartUnique/>
      </w:docPartObj>
    </w:sdtPr>
    <w:sdtContent>
      <w:p w14:paraId="45308FFE" w14:textId="52C0EC30" w:rsidR="006F71A8" w:rsidRDefault="006F71A8" w:rsidP="0055395B">
        <w:pPr>
          <w:pStyle w:val="Sinespaciado"/>
          <w:jc w:val="right"/>
        </w:pPr>
        <w:r w:rsidRPr="00EC0DD4">
          <w:rPr>
            <w:lang w:eastAsia="es-ES"/>
          </w:rPr>
          <w:drawing>
            <wp:anchor distT="0" distB="0" distL="114300" distR="114300" simplePos="0" relativeHeight="251665408" behindDoc="0" locked="0" layoutInCell="1" allowOverlap="1" wp14:anchorId="2257319A" wp14:editId="548AD938">
              <wp:simplePos x="0" y="0"/>
              <wp:positionH relativeFrom="margin">
                <wp:align>left</wp:align>
              </wp:positionH>
              <wp:positionV relativeFrom="paragraph">
                <wp:posOffset>-177800</wp:posOffset>
              </wp:positionV>
              <wp:extent cx="2082800" cy="670560"/>
              <wp:effectExtent l="0" t="0" r="0" b="0"/>
              <wp:wrapNone/>
              <wp:docPr id="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67293C">
          <w:t>I</w:t>
        </w:r>
        <w:r>
          <w:fldChar w:fldCharType="end"/>
        </w:r>
      </w:p>
      <w:p w14:paraId="47493D61" w14:textId="62224260" w:rsidR="006F71A8" w:rsidRPr="00BA2CA2" w:rsidRDefault="00000000" w:rsidP="0055395B">
        <w:pPr>
          <w:pStyle w:val="Sinespaciado"/>
          <w:jc w:val="right"/>
        </w:pPr>
        <w:fldSimple w:instr=" STYLEREF  Título  \* MERGEFORMAT ">
          <w:r w:rsidR="007448F3">
            <w:t>Trade Hunter’s meeting minutes</w:t>
          </w:r>
        </w:fldSimple>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254607"/>
      <w:docPartObj>
        <w:docPartGallery w:val="Page Numbers (Bottom of Page)"/>
        <w:docPartUnique/>
      </w:docPartObj>
    </w:sdtPr>
    <w:sdtContent>
      <w:p w14:paraId="23E93DCE" w14:textId="276826E0" w:rsidR="006F71A8" w:rsidRDefault="006F71A8" w:rsidP="00723A6E">
        <w:pPr>
          <w:pStyle w:val="Sinespaciado"/>
        </w:pPr>
        <w:r w:rsidRPr="00EC0DD4">
          <w:rPr>
            <w:lang w:eastAsia="es-ES"/>
          </w:rPr>
          <w:drawing>
            <wp:anchor distT="0" distB="0" distL="114300" distR="114300" simplePos="0" relativeHeight="251732992" behindDoc="0" locked="0" layoutInCell="1" allowOverlap="1" wp14:anchorId="5A272DB2" wp14:editId="259A77F4">
              <wp:simplePos x="0" y="0"/>
              <wp:positionH relativeFrom="margin">
                <wp:align>left</wp:align>
              </wp:positionH>
              <wp:positionV relativeFrom="paragraph">
                <wp:posOffset>-177800</wp:posOffset>
              </wp:positionV>
              <wp:extent cx="2082800" cy="670560"/>
              <wp:effectExtent l="0" t="0" r="0" b="0"/>
              <wp:wrapNone/>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I</w:t>
        </w:r>
        <w:r>
          <w:fldChar w:fldCharType="end"/>
        </w:r>
      </w:p>
      <w:p w14:paraId="45F4C49A" w14:textId="4ADF04EC" w:rsidR="006F71A8" w:rsidRPr="00BA2CA2" w:rsidRDefault="00000000" w:rsidP="00723A6E">
        <w:pPr>
          <w:pStyle w:val="Sinespaciado"/>
        </w:pPr>
        <w:fldSimple w:instr=" STYLEREF  Título  \* MERGEFORMAT ">
          <w:r w:rsidR="006F71A8">
            <w:t>Arreta &amp; Care</w:t>
          </w:r>
        </w:fldSimple>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414452395"/>
      <w:docPartObj>
        <w:docPartGallery w:val="Page Numbers (Bottom of Page)"/>
        <w:docPartUnique/>
      </w:docPartObj>
    </w:sdtPr>
    <w:sdtContent>
      <w:p w14:paraId="4D54CB55" w14:textId="1FE5DC3C" w:rsidR="006F71A8" w:rsidRDefault="006F71A8">
        <w:pPr>
          <w:pStyle w:val="Piedepgina"/>
        </w:pPr>
        <w:r w:rsidRPr="00EC0DD4">
          <w:rPr>
            <w:noProof/>
            <w:lang w:val="es-ES" w:eastAsia="es-ES"/>
          </w:rPr>
          <w:drawing>
            <wp:anchor distT="0" distB="0" distL="114300" distR="114300" simplePos="0" relativeHeight="251746304" behindDoc="0" locked="0" layoutInCell="1" allowOverlap="1" wp14:anchorId="7A0E8AFE" wp14:editId="1EB1AA71">
              <wp:simplePos x="0" y="0"/>
              <wp:positionH relativeFrom="margin">
                <wp:posOffset>3659343</wp:posOffset>
              </wp:positionH>
              <wp:positionV relativeFrom="paragraph">
                <wp:posOffset>-171228</wp:posOffset>
              </wp:positionV>
              <wp:extent cx="2082800" cy="670560"/>
              <wp:effectExtent l="0" t="0" r="0" b="0"/>
              <wp:wrapNone/>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67293C" w:rsidRPr="0067293C">
          <w:rPr>
            <w:noProof/>
            <w:lang w:val="es-ES"/>
          </w:rPr>
          <w:t>18</w:t>
        </w:r>
        <w:r>
          <w:fldChar w:fldCharType="end"/>
        </w:r>
      </w:p>
      <w:p w14:paraId="49094AEE" w14:textId="282B968E" w:rsidR="006F71A8" w:rsidRPr="00EB5BCA" w:rsidRDefault="00000000" w:rsidP="00723A6E">
        <w:pPr>
          <w:pStyle w:val="Sinespaciado"/>
        </w:pPr>
        <w:fldSimple w:instr=" STYLEREF  Título  \* MERGEFORMAT ">
          <w:r w:rsidR="007448F3">
            <w:t>Trade Hunter’s meeting minutes</w:t>
          </w:r>
        </w:fldSimple>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789265"/>
      <w:docPartObj>
        <w:docPartGallery w:val="Page Numbers (Bottom of Page)"/>
        <w:docPartUnique/>
      </w:docPartObj>
    </w:sdtPr>
    <w:sdtContent>
      <w:p w14:paraId="7E4BA0D2" w14:textId="5729649B" w:rsidR="006F71A8" w:rsidRDefault="006F71A8" w:rsidP="00723A6E">
        <w:pPr>
          <w:pStyle w:val="Sinespaciado"/>
          <w:jc w:val="right"/>
        </w:pPr>
        <w:r w:rsidRPr="00EC0DD4">
          <w:rPr>
            <w:lang w:eastAsia="es-ES"/>
          </w:rPr>
          <w:drawing>
            <wp:anchor distT="0" distB="0" distL="114300" distR="114300" simplePos="0" relativeHeight="251736064" behindDoc="0" locked="0" layoutInCell="1" allowOverlap="1" wp14:anchorId="70CC0036" wp14:editId="5C6B1F75">
              <wp:simplePos x="0" y="0"/>
              <wp:positionH relativeFrom="margin">
                <wp:align>left</wp:align>
              </wp:positionH>
              <wp:positionV relativeFrom="paragraph">
                <wp:posOffset>-177800</wp:posOffset>
              </wp:positionV>
              <wp:extent cx="2082800" cy="670560"/>
              <wp:effectExtent l="0" t="0" r="0" b="0"/>
              <wp:wrapNone/>
              <wp:docPr id="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67293C">
          <w:t>17</w:t>
        </w:r>
        <w:r>
          <w:fldChar w:fldCharType="end"/>
        </w:r>
      </w:p>
      <w:p w14:paraId="36658C81" w14:textId="1621F9AF" w:rsidR="006F71A8" w:rsidRPr="00BA2CA2" w:rsidRDefault="00000000" w:rsidP="00723A6E">
        <w:pPr>
          <w:pStyle w:val="Sinespaciado"/>
          <w:jc w:val="right"/>
        </w:pPr>
        <w:fldSimple w:instr=" STYLEREF  Título  \* MERGEFORMAT ">
          <w:r w:rsidR="007448F3">
            <w:t>Trade Hunter’s meeting minutes</w:t>
          </w:r>
        </w:fldSimple>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550207"/>
      <w:docPartObj>
        <w:docPartGallery w:val="Page Numbers (Bottom of Page)"/>
        <w:docPartUnique/>
      </w:docPartObj>
    </w:sdtPr>
    <w:sdtContent>
      <w:p w14:paraId="51776271" w14:textId="053A01B0" w:rsidR="006F71A8" w:rsidRDefault="006F71A8" w:rsidP="00723A6E">
        <w:pPr>
          <w:pStyle w:val="Sinespaciado"/>
        </w:pPr>
        <w:r w:rsidRPr="00EC0DD4">
          <w:rPr>
            <w:lang w:eastAsia="es-ES"/>
          </w:rPr>
          <w:drawing>
            <wp:anchor distT="0" distB="0" distL="114300" distR="114300" simplePos="0" relativeHeight="251742208" behindDoc="0" locked="0" layoutInCell="1" allowOverlap="1" wp14:anchorId="1AF43D6A" wp14:editId="4D8F2996">
              <wp:simplePos x="0" y="0"/>
              <wp:positionH relativeFrom="margin">
                <wp:align>left</wp:align>
              </wp:positionH>
              <wp:positionV relativeFrom="paragraph">
                <wp:posOffset>-171450</wp:posOffset>
              </wp:positionV>
              <wp:extent cx="2082800" cy="670560"/>
              <wp:effectExtent l="0" t="0" r="0" b="0"/>
              <wp:wrapNone/>
              <wp:docPr id="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III</w:t>
        </w:r>
        <w:r>
          <w:fldChar w:fldCharType="end"/>
        </w:r>
      </w:p>
      <w:p w14:paraId="6C08716C" w14:textId="58076F27" w:rsidR="006F71A8" w:rsidRPr="00F27A12" w:rsidRDefault="00000000" w:rsidP="00723A6E">
        <w:pPr>
          <w:pStyle w:val="Sinespaciado"/>
        </w:pPr>
        <w:fldSimple w:instr=" STYLEREF  Título  \* MERGEFORMAT ">
          <w:r w:rsidR="006F71A8">
            <w:t>Arreta &amp; Care</w:t>
          </w:r>
        </w:fldSimple>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776592"/>
      <w:docPartObj>
        <w:docPartGallery w:val="Page Numbers (Bottom of Page)"/>
        <w:docPartUnique/>
      </w:docPartObj>
    </w:sdtPr>
    <w:sdtContent>
      <w:p w14:paraId="344DA722" w14:textId="0947584F" w:rsidR="006F71A8" w:rsidRDefault="006F71A8" w:rsidP="009C16A2">
        <w:pPr>
          <w:pStyle w:val="Sinespaciado"/>
          <w:jc w:val="right"/>
        </w:pPr>
        <w:r w:rsidRPr="00EC0DD4">
          <w:rPr>
            <w:lang w:eastAsia="es-ES"/>
          </w:rPr>
          <w:drawing>
            <wp:anchor distT="0" distB="0" distL="114300" distR="114300" simplePos="0" relativeHeight="251744256" behindDoc="0" locked="0" layoutInCell="1" allowOverlap="1" wp14:anchorId="17A8BF68" wp14:editId="397B5092">
              <wp:simplePos x="0" y="0"/>
              <wp:positionH relativeFrom="margin">
                <wp:align>left</wp:align>
              </wp:positionH>
              <wp:positionV relativeFrom="paragraph">
                <wp:posOffset>-171450</wp:posOffset>
              </wp:positionV>
              <wp:extent cx="2082800" cy="670560"/>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67293C">
          <w:t>3</w:t>
        </w:r>
        <w:r>
          <w:fldChar w:fldCharType="end"/>
        </w:r>
      </w:p>
      <w:p w14:paraId="6C665ACA" w14:textId="6136C814" w:rsidR="006F71A8" w:rsidRPr="007F6955" w:rsidRDefault="00000000" w:rsidP="009C16A2">
        <w:pPr>
          <w:pStyle w:val="Sinespaciado"/>
          <w:jc w:val="right"/>
        </w:pPr>
        <w:fldSimple w:instr=" STYLEREF  Título  \* MERGEFORMAT ">
          <w:r w:rsidR="007448F3">
            <w:t>Trade Hunter’s meeting minutes</w:t>
          </w:r>
        </w:fldSimple>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482564"/>
      <w:docPartObj>
        <w:docPartGallery w:val="Page Numbers (Bottom of Page)"/>
        <w:docPartUnique/>
      </w:docPartObj>
    </w:sdtPr>
    <w:sdtContent>
      <w:p w14:paraId="7A398CDA" w14:textId="4DD276D9" w:rsidR="006F71A8" w:rsidRPr="00723A6E" w:rsidRDefault="006F71A8" w:rsidP="000C2681">
        <w:pPr>
          <w:pStyle w:val="Piedepgina"/>
          <w:jc w:val="right"/>
          <w:rPr>
            <w:lang w:val="es-ES"/>
          </w:rPr>
        </w:pPr>
        <w:r w:rsidRPr="00EC0DD4">
          <w:rPr>
            <w:noProof/>
            <w:lang w:val="es-ES" w:eastAsia="es-ES"/>
          </w:rPr>
          <w:drawing>
            <wp:anchor distT="0" distB="0" distL="114300" distR="114300" simplePos="0" relativeHeight="251680768" behindDoc="0" locked="0" layoutInCell="1" allowOverlap="1" wp14:anchorId="22D3BE1C" wp14:editId="5A5BC038">
              <wp:simplePos x="0" y="0"/>
              <wp:positionH relativeFrom="margin">
                <wp:align>left</wp:align>
              </wp:positionH>
              <wp:positionV relativeFrom="paragraph">
                <wp:posOffset>-184460</wp:posOffset>
              </wp:positionV>
              <wp:extent cx="2082800" cy="670560"/>
              <wp:effectExtent l="0" t="0" r="0" b="0"/>
              <wp:wrapNone/>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sidRPr="00CB697E">
          <w:rPr>
            <w:lang w:val="es-ES"/>
          </w:rPr>
          <w:fldChar w:fldCharType="begin"/>
        </w:r>
        <w:r w:rsidRPr="00CB697E">
          <w:rPr>
            <w:lang w:val="es-ES"/>
          </w:rPr>
          <w:instrText>PAGE   \* MERGEFORMAT</w:instrText>
        </w:r>
        <w:r w:rsidRPr="00CB697E">
          <w:rPr>
            <w:lang w:val="es-ES"/>
          </w:rPr>
          <w:fldChar w:fldCharType="separate"/>
        </w:r>
        <w:r w:rsidR="0067293C">
          <w:rPr>
            <w:noProof/>
            <w:lang w:val="es-ES"/>
          </w:rPr>
          <w:t>11</w:t>
        </w:r>
        <w:r w:rsidRPr="00CB697E">
          <w:rPr>
            <w:lang w:val="es-ES"/>
          </w:rPr>
          <w:fldChar w:fldCharType="end"/>
        </w:r>
      </w:p>
    </w:sdtContent>
  </w:sdt>
  <w:p w14:paraId="46396490" w14:textId="378648B2" w:rsidR="006F71A8" w:rsidRPr="00BA2CA2" w:rsidRDefault="00000000" w:rsidP="000C2681">
    <w:pPr>
      <w:pStyle w:val="Sinespaciado"/>
      <w:jc w:val="right"/>
    </w:pPr>
    <w:fldSimple w:instr=" STYLEREF  Título  \* MERGEFORMAT ">
      <w:r w:rsidR="007448F3">
        <w:t>Trade Hunter’s meeting minutes</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6401896"/>
      <w:docPartObj>
        <w:docPartGallery w:val="Page Numbers (Bottom of Page)"/>
        <w:docPartUnique/>
      </w:docPartObj>
    </w:sdtPr>
    <w:sdtEndPr>
      <w:rPr>
        <w:lang w:val="es-ES"/>
      </w:rPr>
    </w:sdtEndPr>
    <w:sdtContent>
      <w:p w14:paraId="062638D6" w14:textId="73358F2D" w:rsidR="006F71A8" w:rsidRPr="00BA2CA2" w:rsidRDefault="006F71A8" w:rsidP="00984EB2">
        <w:pPr>
          <w:pStyle w:val="Piedepgina"/>
          <w:jc w:val="left"/>
          <w:rPr>
            <w:lang w:val="es-ES"/>
          </w:rPr>
        </w:pPr>
        <w:r w:rsidRPr="00EC0DD4">
          <w:rPr>
            <w:noProof/>
            <w:lang w:val="es-ES" w:eastAsia="es-ES"/>
          </w:rPr>
          <w:drawing>
            <wp:anchor distT="0" distB="0" distL="114300" distR="114300" simplePos="0" relativeHeight="251689984" behindDoc="0" locked="0" layoutInCell="1" allowOverlap="1" wp14:anchorId="035F2A8F" wp14:editId="74F067FE">
              <wp:simplePos x="0" y="0"/>
              <wp:positionH relativeFrom="margin">
                <wp:align>right</wp:align>
              </wp:positionH>
              <wp:positionV relativeFrom="paragraph">
                <wp:posOffset>-163195</wp:posOffset>
              </wp:positionV>
              <wp:extent cx="2082800" cy="670560"/>
              <wp:effectExtent l="0" t="0" r="0" b="0"/>
              <wp:wrapNone/>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noProof/>
            <w:lang w:val="es-ES" w:eastAsia="es-ES"/>
          </w:rPr>
          <mc:AlternateContent>
            <mc:Choice Requires="wps">
              <w:drawing>
                <wp:anchor distT="0" distB="0" distL="114300" distR="114300" simplePos="0" relativeHeight="251691008" behindDoc="0" locked="0" layoutInCell="1" allowOverlap="1" wp14:anchorId="45D27661" wp14:editId="361451DD">
                  <wp:simplePos x="0" y="0"/>
                  <wp:positionH relativeFrom="margin">
                    <wp:align>left</wp:align>
                  </wp:positionH>
                  <wp:positionV relativeFrom="paragraph">
                    <wp:posOffset>-167640</wp:posOffset>
                  </wp:positionV>
                  <wp:extent cx="5850527" cy="5443"/>
                  <wp:effectExtent l="0" t="0" r="36195" b="33020"/>
                  <wp:wrapNone/>
                  <wp:docPr id="24" name="Conector recto 24"/>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A496FB6" id="Conector recto 24" o:spid="_x0000_s1026" style="position:absolute;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2pt" to="460.6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" strokecolor="black [3213]" strokeweight=".5pt">
                  <v:stroke joinstyle="miter"/>
                  <w10:wrap anchorx="margin"/>
                </v:line>
              </w:pict>
            </mc:Fallback>
          </mc:AlternateContent>
        </w:r>
        <w:r w:rsidRPr="00CB697E">
          <w:rPr>
            <w:lang w:val="es-ES"/>
          </w:rPr>
          <w:fldChar w:fldCharType="begin"/>
        </w:r>
        <w:r w:rsidRPr="00CB697E">
          <w:rPr>
            <w:lang w:val="es-ES"/>
          </w:rPr>
          <w:instrText>PAGE   \* MERGEFORMAT</w:instrText>
        </w:r>
        <w:r w:rsidRPr="00CB697E">
          <w:rPr>
            <w:lang w:val="es-ES"/>
          </w:rPr>
          <w:fldChar w:fldCharType="separate"/>
        </w:r>
        <w:r>
          <w:rPr>
            <w:noProof/>
            <w:lang w:val="es-ES"/>
          </w:rPr>
          <w:t>10</w:t>
        </w:r>
        <w:r w:rsidRPr="00CB697E">
          <w:rPr>
            <w:lang w:val="es-ES"/>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1104153135"/>
      <w:docPartObj>
        <w:docPartGallery w:val="Page Numbers (Bottom of Page)"/>
        <w:docPartUnique/>
      </w:docPartObj>
    </w:sdtPr>
    <w:sdtContent>
      <w:p w14:paraId="79F54198" w14:textId="2B268907" w:rsidR="006F71A8" w:rsidRDefault="006F71A8" w:rsidP="000C2681">
        <w:pPr>
          <w:pStyle w:val="Piedepgina"/>
          <w:jc w:val="right"/>
        </w:pPr>
        <w:r w:rsidRPr="00EC0DD4">
          <w:rPr>
            <w:noProof/>
            <w:lang w:val="es-ES" w:eastAsia="es-ES"/>
          </w:rPr>
          <w:drawing>
            <wp:anchor distT="0" distB="0" distL="114300" distR="114300" simplePos="0" relativeHeight="251748352" behindDoc="0" locked="0" layoutInCell="1" allowOverlap="1" wp14:anchorId="169B2759" wp14:editId="1895DA7B">
              <wp:simplePos x="0" y="0"/>
              <wp:positionH relativeFrom="margin">
                <wp:align>left</wp:align>
              </wp:positionH>
              <wp:positionV relativeFrom="paragraph">
                <wp:posOffset>-185095</wp:posOffset>
              </wp:positionV>
              <wp:extent cx="2082800" cy="670560"/>
              <wp:effectExtent l="0" t="0" r="0" b="0"/>
              <wp:wrapNone/>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67293C">
          <w:rPr>
            <w:noProof/>
          </w:rPr>
          <w:t>34</w:t>
        </w:r>
        <w:r>
          <w:fldChar w:fldCharType="end"/>
        </w:r>
      </w:p>
      <w:p w14:paraId="131BD5D2" w14:textId="44AB102C" w:rsidR="006F71A8" w:rsidRPr="003A312A" w:rsidRDefault="00000000" w:rsidP="000C2681">
        <w:pPr>
          <w:pStyle w:val="Sinespaciado"/>
          <w:jc w:val="right"/>
        </w:pPr>
        <w:fldSimple w:instr=" STYLEREF  Título  \* MERGEFORMAT ">
          <w:r w:rsidR="007448F3">
            <w:t>Trade Hunter’s meeting minutes</w:t>
          </w:r>
        </w:fldSimple>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333232"/>
      <w:docPartObj>
        <w:docPartGallery w:val="Page Numbers (Bottom of Page)"/>
        <w:docPartUnique/>
      </w:docPartObj>
    </w:sdtPr>
    <w:sdtContent>
      <w:p w14:paraId="7B0A16B4" w14:textId="14391B70" w:rsidR="006F71A8" w:rsidRDefault="006F71A8" w:rsidP="000C2681">
        <w:pPr>
          <w:pStyle w:val="Sinespaciado"/>
        </w:pPr>
        <w:r w:rsidRPr="00EC0DD4">
          <w:rPr>
            <w:lang w:eastAsia="es-ES"/>
          </w:rPr>
          <w:drawing>
            <wp:anchor distT="0" distB="0" distL="114300" distR="114300" simplePos="0" relativeHeight="251752448" behindDoc="0" locked="0" layoutInCell="1" allowOverlap="1" wp14:anchorId="5E69784F" wp14:editId="55E6CE8C">
              <wp:simplePos x="0" y="0"/>
              <wp:positionH relativeFrom="margin">
                <wp:align>right</wp:align>
              </wp:positionH>
              <wp:positionV relativeFrom="paragraph">
                <wp:posOffset>-199065</wp:posOffset>
              </wp:positionV>
              <wp:extent cx="2082800" cy="670560"/>
              <wp:effectExtent l="0" t="0" r="0" b="0"/>
              <wp:wrapNone/>
              <wp:docPr id="1849991321" name="Imagen 184999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67293C">
          <w:t>38</w:t>
        </w:r>
        <w:r>
          <w:fldChar w:fldCharType="end"/>
        </w:r>
      </w:p>
      <w:p w14:paraId="32334722" w14:textId="635410E5" w:rsidR="006F71A8" w:rsidRPr="003A312A" w:rsidRDefault="00000000" w:rsidP="000C2681">
        <w:pPr>
          <w:pStyle w:val="Sinespaciado"/>
        </w:pPr>
        <w:fldSimple w:instr=" STYLEREF  Título  \* MERGEFORMAT ">
          <w:r w:rsidR="007448F3">
            <w:t>Trade Hunter’s meeting minutes</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9BB9B" w14:textId="77777777" w:rsidR="009A14D8" w:rsidRDefault="009A14D8" w:rsidP="004724D5">
      <w:pPr>
        <w:spacing w:after="0"/>
      </w:pPr>
      <w:r>
        <w:separator/>
      </w:r>
    </w:p>
  </w:footnote>
  <w:footnote w:type="continuationSeparator" w:id="0">
    <w:p w14:paraId="2A34753B" w14:textId="77777777" w:rsidR="009A14D8" w:rsidRDefault="009A14D8" w:rsidP="004724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F6982" w14:textId="1E82A97A" w:rsidR="006F71A8" w:rsidRDefault="006F71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3480" w14:textId="27E29B8C" w:rsidR="006F71A8" w:rsidRPr="00C8623C" w:rsidRDefault="006F71A8" w:rsidP="00C862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B4169" w14:textId="77777777" w:rsidR="006F71A8" w:rsidRDefault="006F71A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08924" w14:textId="05BF1F3D" w:rsidR="006F71A8" w:rsidRPr="008E1893" w:rsidRDefault="006F71A8" w:rsidP="008E1893">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7448F3">
      <w:rPr>
        <w:rFonts w:eastAsia="Arial" w:cs="Times New Roman"/>
        <w:i/>
        <w:noProof/>
        <w:szCs w:val="18"/>
        <w:lang w:val="es-ES" w:eastAsia="es-ES"/>
      </w:rPr>
      <w:t>2</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7448F3">
      <w:rPr>
        <w:rFonts w:eastAsia="Arial" w:cs="Times New Roman"/>
        <w:i/>
        <w:noProof/>
        <w:szCs w:val="18"/>
        <w:lang w:val="es-ES" w:eastAsia="es-ES"/>
      </w:rPr>
      <w:t>First week (11/12/2023 - 17/12/2023)</w:t>
    </w:r>
    <w:r w:rsidRPr="00F04DC8">
      <w:rPr>
        <w:rFonts w:eastAsia="Arial" w:cs="Times New Roman"/>
        <w:i/>
        <w:szCs w:val="18"/>
        <w:lang w:val="es-ES" w:eastAsia="es-E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4BDE3" w14:textId="655E54DB" w:rsidR="006F71A8" w:rsidRPr="004349C1" w:rsidRDefault="006F71A8" w:rsidP="008E1893">
    <w:pPr>
      <w:pStyle w:val="Encabezado"/>
      <w:pBdr>
        <w:bottom w:val="single" w:sz="4" w:space="1" w:color="auto"/>
      </w:pBdr>
      <w:shd w:val="clear" w:color="auto" w:fill="FFFFFF" w:themeFill="background1"/>
      <w:jc w:val="righ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7448F3">
      <w:rPr>
        <w:rFonts w:eastAsia="Arial" w:cs="Times New Roman"/>
        <w:i/>
        <w:noProof/>
        <w:szCs w:val="18"/>
        <w:lang w:val="es-ES" w:eastAsia="es-ES"/>
      </w:rPr>
      <w:t>3</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7448F3">
      <w:rPr>
        <w:rFonts w:eastAsia="Arial" w:cs="Times New Roman"/>
        <w:i/>
        <w:noProof/>
        <w:szCs w:val="18"/>
        <w:lang w:val="es-ES" w:eastAsia="es-ES"/>
      </w:rPr>
      <w:t>Second week (18/12/2023-24/12/2023)</w:t>
    </w:r>
    <w:r w:rsidRPr="00F04DC8">
      <w:rPr>
        <w:rFonts w:eastAsia="Arial" w:cs="Times New Roman"/>
        <w:i/>
        <w:szCs w:val="18"/>
        <w:lang w:val="es-ES" w:eastAsia="es-E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96A2" w14:textId="77777777" w:rsidR="006F71A8" w:rsidRDefault="006F71A8">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26236" w14:textId="37815DE8" w:rsidR="006F71A8" w:rsidRPr="008D36E2" w:rsidRDefault="006F71A8" w:rsidP="008D36E2">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7448F3">
      <w:rPr>
        <w:rFonts w:eastAsia="Arial" w:cs="Times New Roman"/>
        <w:i/>
        <w:noProof/>
        <w:szCs w:val="18"/>
        <w:lang w:val="es-ES" w:eastAsia="es-ES"/>
      </w:rPr>
      <w:t>3</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7448F3">
      <w:rPr>
        <w:rFonts w:eastAsia="Arial" w:cs="Times New Roman"/>
        <w:i/>
        <w:noProof/>
        <w:szCs w:val="18"/>
        <w:lang w:val="es-ES" w:eastAsia="es-ES"/>
      </w:rPr>
      <w:t>Second week (18/12/2023-24/12/2023)</w:t>
    </w:r>
    <w:r w:rsidRPr="00F04DC8">
      <w:rPr>
        <w:rFonts w:eastAsia="Arial" w:cs="Times New Roman"/>
        <w:i/>
        <w:szCs w:val="18"/>
        <w:lang w:val="es-ES" w:eastAsia="es-E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452A2" w14:textId="77777777" w:rsidR="006F71A8" w:rsidRDefault="006F71A8">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9E7B1" w14:textId="5D83E376" w:rsidR="006F71A8" w:rsidRPr="00CF6B33" w:rsidRDefault="006F71A8" w:rsidP="00CF6B33">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7448F3">
      <w:rPr>
        <w:rFonts w:eastAsia="Arial" w:cs="Times New Roman"/>
        <w:i/>
        <w:noProof/>
        <w:szCs w:val="18"/>
        <w:lang w:val="es-ES" w:eastAsia="es-ES"/>
      </w:rPr>
      <w:t>4</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7448F3">
      <w:rPr>
        <w:rFonts w:eastAsia="Arial" w:cs="Times New Roman"/>
        <w:i/>
        <w:noProof/>
        <w:szCs w:val="18"/>
        <w:lang w:val="es-ES" w:eastAsia="es-ES"/>
      </w:rPr>
      <w:t>Fifth Week (08/01/2024 – 14/01/2024)</w:t>
    </w:r>
    <w:r w:rsidRPr="00F04DC8">
      <w:rPr>
        <w:rFonts w:eastAsia="Arial" w:cs="Times New Roman"/>
        <w:i/>
        <w:szCs w:val="18"/>
        <w:lang w:val="es-ES" w:eastAsia="es-E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9F48" w14:textId="1034639C" w:rsidR="006F71A8" w:rsidRPr="00E2189F" w:rsidRDefault="006F71A8" w:rsidP="00E2189F">
    <w:pPr>
      <w:pStyle w:val="Encabezado"/>
      <w:pBdr>
        <w:bottom w:val="single" w:sz="4" w:space="1" w:color="auto"/>
      </w:pBdr>
      <w:shd w:val="clear" w:color="auto" w:fill="FFFFFF" w:themeFill="background1"/>
      <w:jc w:val="righ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7448F3">
      <w:rPr>
        <w:rFonts w:eastAsia="Arial" w:cs="Times New Roman"/>
        <w:i/>
        <w:noProof/>
        <w:szCs w:val="18"/>
        <w:lang w:val="es-ES" w:eastAsia="es-ES"/>
      </w:rPr>
      <w:t>5</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7448F3">
      <w:rPr>
        <w:rFonts w:eastAsia="Arial" w:cs="Times New Roman"/>
        <w:i/>
        <w:noProof/>
        <w:szCs w:val="18"/>
        <w:lang w:val="es-ES" w:eastAsia="es-ES"/>
      </w:rPr>
      <w:t>Sixth week (15/01/2024-21/01/2024)</w:t>
    </w:r>
    <w:r w:rsidRPr="00F04DC8">
      <w:rPr>
        <w:rFonts w:eastAsia="Arial" w:cs="Times New Roman"/>
        <w:i/>
        <w:szCs w:val="18"/>
        <w:lang w:val="es-ES" w:eastAsia="es-ES"/>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C1DB" w14:textId="77777777" w:rsidR="006F71A8" w:rsidRDefault="006F71A8">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C1BE4" w14:textId="77777777" w:rsidR="006F71A8" w:rsidRDefault="006F71A8">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6D4C" w14:textId="29D98D18" w:rsidR="006F71A8" w:rsidRPr="008705FC" w:rsidRDefault="006F71A8" w:rsidP="008705FC">
    <w:pPr>
      <w:pStyle w:val="Encabezado"/>
      <w:pBdr>
        <w:bottom w:val="single" w:sz="4" w:space="1" w:color="auto"/>
      </w:pBdr>
      <w:shd w:val="clear" w:color="auto" w:fill="FFFFFF" w:themeFill="background1"/>
      <w:jc w:val="righ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7448F3">
      <w:rPr>
        <w:rFonts w:eastAsia="Arial" w:cs="Times New Roman"/>
        <w:i/>
        <w:noProof/>
        <w:szCs w:val="18"/>
        <w:lang w:val="es-ES" w:eastAsia="es-ES"/>
      </w:rPr>
      <w:t>6</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7448F3">
      <w:rPr>
        <w:rFonts w:eastAsia="Arial" w:cs="Times New Roman"/>
        <w:i/>
        <w:noProof/>
        <w:szCs w:val="18"/>
        <w:lang w:val="es-ES" w:eastAsia="es-ES"/>
      </w:rPr>
      <w:t>Seventh week (22/01/2024-24/01/2024)</w:t>
    </w:r>
    <w:r w:rsidRPr="00F04DC8">
      <w:rPr>
        <w:rFonts w:eastAsia="Arial" w:cs="Times New Roman"/>
        <w:i/>
        <w:szCs w:val="18"/>
        <w:lang w:val="es-ES" w:eastAsia="es-E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91579" w14:textId="77777777" w:rsidR="006F71A8" w:rsidRDefault="006F71A8">
    <w:pPr>
      <w:pStyle w:val="Encabezado"/>
    </w:pPr>
  </w:p>
</w:hdr>
</file>

<file path=word/intelligence.xml><?xml version="1.0" encoding="utf-8"?>
<int:Intelligence xmlns:int="http://schemas.microsoft.com/office/intelligence/2019/intelligence">
  <int:IntelligenceSettings/>
  <int:Manifest>
    <int:ParagraphRange paragraphId="1471846578" textId="149040271" start="651" length="5" invalidationStart="651" invalidationLength="5" id="FTvw/Lmn"/>
  </int:Manifest>
  <int:Observations>
    <int:Content id="FTvw/Lmn">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688"/>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B06E3"/>
    <w:multiLevelType w:val="multilevel"/>
    <w:tmpl w:val="D8DAC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D5E34"/>
    <w:multiLevelType w:val="multilevel"/>
    <w:tmpl w:val="9A1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26E5"/>
    <w:multiLevelType w:val="multilevel"/>
    <w:tmpl w:val="A6E2C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6B32"/>
    <w:multiLevelType w:val="multilevel"/>
    <w:tmpl w:val="71D0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D3FF2"/>
    <w:multiLevelType w:val="multilevel"/>
    <w:tmpl w:val="E0F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608CA"/>
    <w:multiLevelType w:val="multilevel"/>
    <w:tmpl w:val="24400A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0B823B48"/>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90A49"/>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F5874"/>
    <w:multiLevelType w:val="multilevel"/>
    <w:tmpl w:val="E2403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B2726"/>
    <w:multiLevelType w:val="multilevel"/>
    <w:tmpl w:val="390CD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01B5D"/>
    <w:multiLevelType w:val="multilevel"/>
    <w:tmpl w:val="D98AF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D59D8"/>
    <w:multiLevelType w:val="multilevel"/>
    <w:tmpl w:val="115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903CE"/>
    <w:multiLevelType w:val="multilevel"/>
    <w:tmpl w:val="3E1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71755"/>
    <w:multiLevelType w:val="multilevel"/>
    <w:tmpl w:val="AB4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26395"/>
    <w:multiLevelType w:val="multilevel"/>
    <w:tmpl w:val="D98AF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E36E0"/>
    <w:multiLevelType w:val="multilevel"/>
    <w:tmpl w:val="BC2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7AB"/>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5751C"/>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F844E0"/>
    <w:multiLevelType w:val="multilevel"/>
    <w:tmpl w:val="202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24D78"/>
    <w:multiLevelType w:val="multilevel"/>
    <w:tmpl w:val="830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F7074"/>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E3760"/>
    <w:multiLevelType w:val="multilevel"/>
    <w:tmpl w:val="4BAC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51B21"/>
    <w:multiLevelType w:val="multilevel"/>
    <w:tmpl w:val="E2403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535D32"/>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DF62A5"/>
    <w:multiLevelType w:val="multilevel"/>
    <w:tmpl w:val="E2403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C649C8"/>
    <w:multiLevelType w:val="multilevel"/>
    <w:tmpl w:val="6D5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44918"/>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81D21"/>
    <w:multiLevelType w:val="hybridMultilevel"/>
    <w:tmpl w:val="E80E193A"/>
    <w:lvl w:ilvl="0" w:tplc="40C43568">
      <w:start w:val="1"/>
      <w:numFmt w:val="bullet"/>
      <w:pStyle w:val="Prrafodelista"/>
      <w:lvlText w:val=""/>
      <w:lvlJc w:val="left"/>
      <w:pPr>
        <w:ind w:left="720" w:hanging="360"/>
      </w:pPr>
      <w:rPr>
        <w:rFonts w:ascii="Symbol" w:hAnsi="Symbol" w:hint="default"/>
      </w:rPr>
    </w:lvl>
    <w:lvl w:ilvl="1" w:tplc="042D0003">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29" w15:restartNumberingAfterBreak="0">
    <w:nsid w:val="37C82B34"/>
    <w:multiLevelType w:val="multilevel"/>
    <w:tmpl w:val="6B2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90FB7"/>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DD498F"/>
    <w:multiLevelType w:val="multilevel"/>
    <w:tmpl w:val="7E6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82DD9"/>
    <w:multiLevelType w:val="multilevel"/>
    <w:tmpl w:val="291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560F5"/>
    <w:multiLevelType w:val="multilevel"/>
    <w:tmpl w:val="B6686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80E9D"/>
    <w:multiLevelType w:val="multilevel"/>
    <w:tmpl w:val="830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C105D0"/>
    <w:multiLevelType w:val="multilevel"/>
    <w:tmpl w:val="4F0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83BDA"/>
    <w:multiLevelType w:val="multilevel"/>
    <w:tmpl w:val="B48A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663AD"/>
    <w:multiLevelType w:val="multilevel"/>
    <w:tmpl w:val="7B2E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84C68"/>
    <w:multiLevelType w:val="multilevel"/>
    <w:tmpl w:val="F528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3450A"/>
    <w:multiLevelType w:val="multilevel"/>
    <w:tmpl w:val="A3940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33FB3"/>
    <w:multiLevelType w:val="multilevel"/>
    <w:tmpl w:val="E16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D3634"/>
    <w:multiLevelType w:val="multilevel"/>
    <w:tmpl w:val="4D74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9A3A86"/>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1A5435"/>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AE1F0B"/>
    <w:multiLevelType w:val="multilevel"/>
    <w:tmpl w:val="1C1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A568A"/>
    <w:multiLevelType w:val="multilevel"/>
    <w:tmpl w:val="D98AF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724D6"/>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145C2A"/>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A04565"/>
    <w:multiLevelType w:val="multilevel"/>
    <w:tmpl w:val="ED5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65E6E"/>
    <w:multiLevelType w:val="multilevel"/>
    <w:tmpl w:val="D480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B5407"/>
    <w:multiLevelType w:val="multilevel"/>
    <w:tmpl w:val="D98AF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283C83"/>
    <w:multiLevelType w:val="multilevel"/>
    <w:tmpl w:val="66DA3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432D5B"/>
    <w:multiLevelType w:val="multilevel"/>
    <w:tmpl w:val="522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238D3"/>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E56DB9"/>
    <w:multiLevelType w:val="multilevel"/>
    <w:tmpl w:val="3A9A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C93C2B"/>
    <w:multiLevelType w:val="multilevel"/>
    <w:tmpl w:val="E912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F92B01"/>
    <w:multiLevelType w:val="multilevel"/>
    <w:tmpl w:val="176E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246FDB"/>
    <w:multiLevelType w:val="multilevel"/>
    <w:tmpl w:val="D04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717C9D"/>
    <w:multiLevelType w:val="multilevel"/>
    <w:tmpl w:val="B88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DA2525"/>
    <w:multiLevelType w:val="multilevel"/>
    <w:tmpl w:val="737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55419">
    <w:abstractNumId w:val="6"/>
  </w:num>
  <w:num w:numId="2" w16cid:durableId="967397960">
    <w:abstractNumId w:val="28"/>
  </w:num>
  <w:num w:numId="3" w16cid:durableId="74010663">
    <w:abstractNumId w:val="32"/>
  </w:num>
  <w:num w:numId="4" w16cid:durableId="1286156550">
    <w:abstractNumId w:val="23"/>
  </w:num>
  <w:num w:numId="5" w16cid:durableId="1891532627">
    <w:abstractNumId w:val="25"/>
  </w:num>
  <w:num w:numId="6" w16cid:durableId="2106488763">
    <w:abstractNumId w:val="13"/>
  </w:num>
  <w:num w:numId="7" w16cid:durableId="453720270">
    <w:abstractNumId w:val="54"/>
  </w:num>
  <w:num w:numId="8" w16cid:durableId="234439707">
    <w:abstractNumId w:val="47"/>
  </w:num>
  <w:num w:numId="9" w16cid:durableId="279188774">
    <w:abstractNumId w:val="26"/>
  </w:num>
  <w:num w:numId="10" w16cid:durableId="176848657">
    <w:abstractNumId w:val="2"/>
  </w:num>
  <w:num w:numId="11" w16cid:durableId="127364382">
    <w:abstractNumId w:val="27"/>
  </w:num>
  <w:num w:numId="12" w16cid:durableId="1556159048">
    <w:abstractNumId w:val="48"/>
  </w:num>
  <w:num w:numId="13" w16cid:durableId="370156680">
    <w:abstractNumId w:val="40"/>
  </w:num>
  <w:num w:numId="14" w16cid:durableId="426075264">
    <w:abstractNumId w:val="49"/>
  </w:num>
  <w:num w:numId="15" w16cid:durableId="2038390655">
    <w:abstractNumId w:val="39"/>
  </w:num>
  <w:num w:numId="16" w16cid:durableId="711465742">
    <w:abstractNumId w:val="22"/>
  </w:num>
  <w:num w:numId="17" w16cid:durableId="530263519">
    <w:abstractNumId w:val="21"/>
  </w:num>
  <w:num w:numId="18" w16cid:durableId="408968443">
    <w:abstractNumId w:val="30"/>
  </w:num>
  <w:num w:numId="19" w16cid:durableId="73821797">
    <w:abstractNumId w:val="7"/>
  </w:num>
  <w:num w:numId="20" w16cid:durableId="1034426264">
    <w:abstractNumId w:val="20"/>
  </w:num>
  <w:num w:numId="21" w16cid:durableId="375591321">
    <w:abstractNumId w:val="35"/>
  </w:num>
  <w:num w:numId="22" w16cid:durableId="1841500896">
    <w:abstractNumId w:val="37"/>
  </w:num>
  <w:num w:numId="23" w16cid:durableId="815339622">
    <w:abstractNumId w:val="3"/>
  </w:num>
  <w:num w:numId="24" w16cid:durableId="1142040005">
    <w:abstractNumId w:val="36"/>
  </w:num>
  <w:num w:numId="25" w16cid:durableId="1813012786">
    <w:abstractNumId w:val="44"/>
  </w:num>
  <w:num w:numId="26" w16cid:durableId="884877280">
    <w:abstractNumId w:val="16"/>
  </w:num>
  <w:num w:numId="27" w16cid:durableId="1923879432">
    <w:abstractNumId w:val="33"/>
  </w:num>
  <w:num w:numId="28" w16cid:durableId="641614883">
    <w:abstractNumId w:val="4"/>
  </w:num>
  <w:num w:numId="29" w16cid:durableId="1438133297">
    <w:abstractNumId w:val="38"/>
  </w:num>
  <w:num w:numId="30" w16cid:durableId="1178276519">
    <w:abstractNumId w:val="59"/>
  </w:num>
  <w:num w:numId="31" w16cid:durableId="1350527101">
    <w:abstractNumId w:val="14"/>
  </w:num>
  <w:num w:numId="32" w16cid:durableId="1912307526">
    <w:abstractNumId w:val="41"/>
  </w:num>
  <w:num w:numId="33" w16cid:durableId="1840342094">
    <w:abstractNumId w:val="1"/>
  </w:num>
  <w:num w:numId="34" w16cid:durableId="2134442714">
    <w:abstractNumId w:val="5"/>
  </w:num>
  <w:num w:numId="35" w16cid:durableId="764040073">
    <w:abstractNumId w:val="24"/>
  </w:num>
  <w:num w:numId="36" w16cid:durableId="1937908178">
    <w:abstractNumId w:val="29"/>
  </w:num>
  <w:num w:numId="37" w16cid:durableId="120922651">
    <w:abstractNumId w:val="17"/>
  </w:num>
  <w:num w:numId="38" w16cid:durableId="1041511404">
    <w:abstractNumId w:val="58"/>
  </w:num>
  <w:num w:numId="39" w16cid:durableId="1197741070">
    <w:abstractNumId w:val="18"/>
  </w:num>
  <w:num w:numId="40" w16cid:durableId="1154953930">
    <w:abstractNumId w:val="12"/>
  </w:num>
  <w:num w:numId="41" w16cid:durableId="1538734339">
    <w:abstractNumId w:val="57"/>
  </w:num>
  <w:num w:numId="42" w16cid:durableId="821891123">
    <w:abstractNumId w:val="46"/>
  </w:num>
  <w:num w:numId="43" w16cid:durableId="155583492">
    <w:abstractNumId w:val="0"/>
  </w:num>
  <w:num w:numId="44" w16cid:durableId="567157796">
    <w:abstractNumId w:val="55"/>
  </w:num>
  <w:num w:numId="45" w16cid:durableId="2061903777">
    <w:abstractNumId w:val="56"/>
  </w:num>
  <w:num w:numId="46" w16cid:durableId="408038374">
    <w:abstractNumId w:val="51"/>
  </w:num>
  <w:num w:numId="47" w16cid:durableId="91441231">
    <w:abstractNumId w:val="10"/>
  </w:num>
  <w:num w:numId="48" w16cid:durableId="844200375">
    <w:abstractNumId w:val="52"/>
  </w:num>
  <w:num w:numId="49" w16cid:durableId="1287078416">
    <w:abstractNumId w:val="34"/>
  </w:num>
  <w:num w:numId="50" w16cid:durableId="67773008">
    <w:abstractNumId w:val="8"/>
  </w:num>
  <w:num w:numId="51" w16cid:durableId="1660887080">
    <w:abstractNumId w:val="9"/>
  </w:num>
  <w:num w:numId="52" w16cid:durableId="2114281526">
    <w:abstractNumId w:val="19"/>
  </w:num>
  <w:num w:numId="53" w16cid:durableId="1249730239">
    <w:abstractNumId w:val="31"/>
  </w:num>
  <w:num w:numId="54" w16cid:durableId="1711566869">
    <w:abstractNumId w:val="11"/>
  </w:num>
  <w:num w:numId="55" w16cid:durableId="1048332784">
    <w:abstractNumId w:val="11"/>
    <w:lvlOverride w:ilvl="1">
      <w:lvl w:ilvl="1">
        <w:numFmt w:val="bullet"/>
        <w:lvlText w:val=""/>
        <w:lvlJc w:val="left"/>
        <w:pPr>
          <w:tabs>
            <w:tab w:val="num" w:pos="1440"/>
          </w:tabs>
          <w:ind w:left="1440" w:hanging="360"/>
        </w:pPr>
        <w:rPr>
          <w:rFonts w:ascii="Symbol" w:hAnsi="Symbol" w:hint="default"/>
          <w:sz w:val="20"/>
        </w:rPr>
      </w:lvl>
    </w:lvlOverride>
  </w:num>
  <w:num w:numId="56" w16cid:durableId="1930311586">
    <w:abstractNumId w:val="11"/>
    <w:lvlOverride w:ilvl="2">
      <w:lvl w:ilvl="2">
        <w:numFmt w:val="bullet"/>
        <w:lvlText w:val=""/>
        <w:lvlJc w:val="left"/>
        <w:pPr>
          <w:tabs>
            <w:tab w:val="num" w:pos="2160"/>
          </w:tabs>
          <w:ind w:left="2160" w:hanging="360"/>
        </w:pPr>
        <w:rPr>
          <w:rFonts w:ascii="Symbol" w:hAnsi="Symbol" w:hint="default"/>
          <w:sz w:val="20"/>
        </w:rPr>
      </w:lvl>
    </w:lvlOverride>
  </w:num>
  <w:num w:numId="57" w16cid:durableId="510993716">
    <w:abstractNumId w:val="11"/>
    <w:lvlOverride w:ilvl="1">
      <w:lvl w:ilvl="1">
        <w:numFmt w:val="bullet"/>
        <w:lvlText w:val=""/>
        <w:lvlJc w:val="left"/>
        <w:pPr>
          <w:tabs>
            <w:tab w:val="num" w:pos="1440"/>
          </w:tabs>
          <w:ind w:left="1440" w:hanging="360"/>
        </w:pPr>
        <w:rPr>
          <w:rFonts w:ascii="Symbol" w:hAnsi="Symbol" w:hint="default"/>
          <w:sz w:val="20"/>
        </w:rPr>
      </w:lvl>
    </w:lvlOverride>
  </w:num>
  <w:num w:numId="58" w16cid:durableId="436142945">
    <w:abstractNumId w:val="11"/>
    <w:lvlOverride w:ilvl="2">
      <w:lvl w:ilvl="2">
        <w:numFmt w:val="bullet"/>
        <w:lvlText w:val=""/>
        <w:lvlJc w:val="left"/>
        <w:pPr>
          <w:tabs>
            <w:tab w:val="num" w:pos="2160"/>
          </w:tabs>
          <w:ind w:left="2160" w:hanging="360"/>
        </w:pPr>
        <w:rPr>
          <w:rFonts w:ascii="Symbol" w:hAnsi="Symbol" w:hint="default"/>
          <w:sz w:val="20"/>
        </w:rPr>
      </w:lvl>
    </w:lvlOverride>
  </w:num>
  <w:num w:numId="59" w16cid:durableId="2119836096">
    <w:abstractNumId w:val="11"/>
    <w:lvlOverride w:ilvl="1">
      <w:lvl w:ilvl="1">
        <w:numFmt w:val="bullet"/>
        <w:lvlText w:val=""/>
        <w:lvlJc w:val="left"/>
        <w:pPr>
          <w:tabs>
            <w:tab w:val="num" w:pos="1440"/>
          </w:tabs>
          <w:ind w:left="1440" w:hanging="360"/>
        </w:pPr>
        <w:rPr>
          <w:rFonts w:ascii="Symbol" w:hAnsi="Symbol" w:hint="default"/>
          <w:sz w:val="20"/>
        </w:rPr>
      </w:lvl>
    </w:lvlOverride>
  </w:num>
  <w:num w:numId="60" w16cid:durableId="730928427">
    <w:abstractNumId w:val="11"/>
    <w:lvlOverride w:ilvl="2">
      <w:lvl w:ilvl="2">
        <w:numFmt w:val="bullet"/>
        <w:lvlText w:val=""/>
        <w:lvlJc w:val="left"/>
        <w:pPr>
          <w:tabs>
            <w:tab w:val="num" w:pos="2160"/>
          </w:tabs>
          <w:ind w:left="2160" w:hanging="360"/>
        </w:pPr>
        <w:rPr>
          <w:rFonts w:ascii="Symbol" w:hAnsi="Symbol" w:hint="default"/>
          <w:sz w:val="20"/>
        </w:rPr>
      </w:lvl>
    </w:lvlOverride>
  </w:num>
  <w:num w:numId="61" w16cid:durableId="2002540267">
    <w:abstractNumId w:val="11"/>
    <w:lvlOverride w:ilvl="1">
      <w:lvl w:ilvl="1">
        <w:numFmt w:val="bullet"/>
        <w:lvlText w:val=""/>
        <w:lvlJc w:val="left"/>
        <w:pPr>
          <w:tabs>
            <w:tab w:val="num" w:pos="1440"/>
          </w:tabs>
          <w:ind w:left="1440" w:hanging="360"/>
        </w:pPr>
        <w:rPr>
          <w:rFonts w:ascii="Symbol" w:hAnsi="Symbol" w:hint="default"/>
          <w:sz w:val="20"/>
        </w:rPr>
      </w:lvl>
    </w:lvlOverride>
  </w:num>
  <w:num w:numId="62" w16cid:durableId="2055537573">
    <w:abstractNumId w:val="11"/>
    <w:lvlOverride w:ilvl="2">
      <w:lvl w:ilvl="2">
        <w:numFmt w:val="bullet"/>
        <w:lvlText w:val=""/>
        <w:lvlJc w:val="left"/>
        <w:pPr>
          <w:tabs>
            <w:tab w:val="num" w:pos="2160"/>
          </w:tabs>
          <w:ind w:left="2160" w:hanging="360"/>
        </w:pPr>
        <w:rPr>
          <w:rFonts w:ascii="Symbol" w:hAnsi="Symbol" w:hint="default"/>
          <w:sz w:val="20"/>
        </w:rPr>
      </w:lvl>
    </w:lvlOverride>
  </w:num>
  <w:num w:numId="63" w16cid:durableId="2129540761">
    <w:abstractNumId w:val="11"/>
    <w:lvlOverride w:ilvl="1">
      <w:lvl w:ilvl="1">
        <w:numFmt w:val="bullet"/>
        <w:lvlText w:val=""/>
        <w:lvlJc w:val="left"/>
        <w:pPr>
          <w:tabs>
            <w:tab w:val="num" w:pos="1440"/>
          </w:tabs>
          <w:ind w:left="1440" w:hanging="360"/>
        </w:pPr>
        <w:rPr>
          <w:rFonts w:ascii="Symbol" w:hAnsi="Symbol" w:hint="default"/>
          <w:sz w:val="20"/>
        </w:rPr>
      </w:lvl>
    </w:lvlOverride>
  </w:num>
  <w:num w:numId="64" w16cid:durableId="825778184">
    <w:abstractNumId w:val="11"/>
    <w:lvlOverride w:ilvl="2">
      <w:lvl w:ilvl="2">
        <w:numFmt w:val="bullet"/>
        <w:lvlText w:val=""/>
        <w:lvlJc w:val="left"/>
        <w:pPr>
          <w:tabs>
            <w:tab w:val="num" w:pos="2160"/>
          </w:tabs>
          <w:ind w:left="2160" w:hanging="360"/>
        </w:pPr>
        <w:rPr>
          <w:rFonts w:ascii="Symbol" w:hAnsi="Symbol" w:hint="default"/>
          <w:sz w:val="20"/>
        </w:rPr>
      </w:lvl>
    </w:lvlOverride>
  </w:num>
  <w:num w:numId="65" w16cid:durableId="1358198206">
    <w:abstractNumId w:val="11"/>
    <w:lvlOverride w:ilvl="1">
      <w:lvl w:ilvl="1">
        <w:numFmt w:val="bullet"/>
        <w:lvlText w:val=""/>
        <w:lvlJc w:val="left"/>
        <w:pPr>
          <w:tabs>
            <w:tab w:val="num" w:pos="1440"/>
          </w:tabs>
          <w:ind w:left="1440" w:hanging="360"/>
        </w:pPr>
        <w:rPr>
          <w:rFonts w:ascii="Symbol" w:hAnsi="Symbol" w:hint="default"/>
          <w:sz w:val="20"/>
        </w:rPr>
      </w:lvl>
    </w:lvlOverride>
  </w:num>
  <w:num w:numId="66" w16cid:durableId="371031834">
    <w:abstractNumId w:val="11"/>
    <w:lvlOverride w:ilvl="2">
      <w:lvl w:ilvl="2">
        <w:numFmt w:val="bullet"/>
        <w:lvlText w:val=""/>
        <w:lvlJc w:val="left"/>
        <w:pPr>
          <w:tabs>
            <w:tab w:val="num" w:pos="2160"/>
          </w:tabs>
          <w:ind w:left="2160" w:hanging="360"/>
        </w:pPr>
        <w:rPr>
          <w:rFonts w:ascii="Symbol" w:hAnsi="Symbol" w:hint="default"/>
          <w:sz w:val="20"/>
        </w:rPr>
      </w:lvl>
    </w:lvlOverride>
  </w:num>
  <w:num w:numId="67" w16cid:durableId="1322388034">
    <w:abstractNumId w:val="11"/>
    <w:lvlOverride w:ilvl="1">
      <w:lvl w:ilvl="1">
        <w:numFmt w:val="bullet"/>
        <w:lvlText w:val=""/>
        <w:lvlJc w:val="left"/>
        <w:pPr>
          <w:tabs>
            <w:tab w:val="num" w:pos="1440"/>
          </w:tabs>
          <w:ind w:left="1440" w:hanging="360"/>
        </w:pPr>
        <w:rPr>
          <w:rFonts w:ascii="Symbol" w:hAnsi="Symbol" w:hint="default"/>
          <w:sz w:val="20"/>
        </w:rPr>
      </w:lvl>
    </w:lvlOverride>
  </w:num>
  <w:num w:numId="68" w16cid:durableId="571278432">
    <w:abstractNumId w:val="11"/>
    <w:lvlOverride w:ilvl="2">
      <w:lvl w:ilvl="2">
        <w:numFmt w:val="bullet"/>
        <w:lvlText w:val=""/>
        <w:lvlJc w:val="left"/>
        <w:pPr>
          <w:tabs>
            <w:tab w:val="num" w:pos="2160"/>
          </w:tabs>
          <w:ind w:left="2160" w:hanging="360"/>
        </w:pPr>
        <w:rPr>
          <w:rFonts w:ascii="Symbol" w:hAnsi="Symbol" w:hint="default"/>
          <w:sz w:val="20"/>
        </w:rPr>
      </w:lvl>
    </w:lvlOverride>
  </w:num>
  <w:num w:numId="69" w16cid:durableId="1421835734">
    <w:abstractNumId w:val="11"/>
    <w:lvlOverride w:ilvl="1">
      <w:lvl w:ilvl="1">
        <w:numFmt w:val="bullet"/>
        <w:lvlText w:val=""/>
        <w:lvlJc w:val="left"/>
        <w:pPr>
          <w:tabs>
            <w:tab w:val="num" w:pos="1440"/>
          </w:tabs>
          <w:ind w:left="1440" w:hanging="360"/>
        </w:pPr>
        <w:rPr>
          <w:rFonts w:ascii="Symbol" w:hAnsi="Symbol" w:hint="default"/>
          <w:sz w:val="20"/>
        </w:rPr>
      </w:lvl>
    </w:lvlOverride>
  </w:num>
  <w:num w:numId="70" w16cid:durableId="1972711125">
    <w:abstractNumId w:val="11"/>
    <w:lvlOverride w:ilvl="2">
      <w:lvl w:ilvl="2">
        <w:numFmt w:val="bullet"/>
        <w:lvlText w:val=""/>
        <w:lvlJc w:val="left"/>
        <w:pPr>
          <w:tabs>
            <w:tab w:val="num" w:pos="2160"/>
          </w:tabs>
          <w:ind w:left="2160" w:hanging="360"/>
        </w:pPr>
        <w:rPr>
          <w:rFonts w:ascii="Symbol" w:hAnsi="Symbol" w:hint="default"/>
          <w:sz w:val="20"/>
        </w:rPr>
      </w:lvl>
    </w:lvlOverride>
  </w:num>
  <w:num w:numId="71" w16cid:durableId="68315391">
    <w:abstractNumId w:val="11"/>
    <w:lvlOverride w:ilvl="1">
      <w:lvl w:ilvl="1">
        <w:numFmt w:val="bullet"/>
        <w:lvlText w:val=""/>
        <w:lvlJc w:val="left"/>
        <w:pPr>
          <w:tabs>
            <w:tab w:val="num" w:pos="1440"/>
          </w:tabs>
          <w:ind w:left="1440" w:hanging="360"/>
        </w:pPr>
        <w:rPr>
          <w:rFonts w:ascii="Symbol" w:hAnsi="Symbol" w:hint="default"/>
          <w:sz w:val="20"/>
        </w:rPr>
      </w:lvl>
    </w:lvlOverride>
  </w:num>
  <w:num w:numId="72" w16cid:durableId="2102024122">
    <w:abstractNumId w:val="11"/>
    <w:lvlOverride w:ilvl="2">
      <w:lvl w:ilvl="2">
        <w:numFmt w:val="bullet"/>
        <w:lvlText w:val=""/>
        <w:lvlJc w:val="left"/>
        <w:pPr>
          <w:tabs>
            <w:tab w:val="num" w:pos="2160"/>
          </w:tabs>
          <w:ind w:left="2160" w:hanging="360"/>
        </w:pPr>
        <w:rPr>
          <w:rFonts w:ascii="Symbol" w:hAnsi="Symbol" w:hint="default"/>
          <w:sz w:val="20"/>
        </w:rPr>
      </w:lvl>
    </w:lvlOverride>
  </w:num>
  <w:num w:numId="73" w16cid:durableId="1166674766">
    <w:abstractNumId w:val="11"/>
    <w:lvlOverride w:ilvl="1">
      <w:lvl w:ilvl="1">
        <w:numFmt w:val="bullet"/>
        <w:lvlText w:val=""/>
        <w:lvlJc w:val="left"/>
        <w:pPr>
          <w:tabs>
            <w:tab w:val="num" w:pos="1440"/>
          </w:tabs>
          <w:ind w:left="1440" w:hanging="360"/>
        </w:pPr>
        <w:rPr>
          <w:rFonts w:ascii="Symbol" w:hAnsi="Symbol" w:hint="default"/>
          <w:sz w:val="20"/>
        </w:rPr>
      </w:lvl>
    </w:lvlOverride>
  </w:num>
  <w:num w:numId="74" w16cid:durableId="1699694658">
    <w:abstractNumId w:val="11"/>
    <w:lvlOverride w:ilvl="2">
      <w:lvl w:ilvl="2">
        <w:numFmt w:val="bullet"/>
        <w:lvlText w:val=""/>
        <w:lvlJc w:val="left"/>
        <w:pPr>
          <w:tabs>
            <w:tab w:val="num" w:pos="2160"/>
          </w:tabs>
          <w:ind w:left="2160" w:hanging="360"/>
        </w:pPr>
        <w:rPr>
          <w:rFonts w:ascii="Symbol" w:hAnsi="Symbol" w:hint="default"/>
          <w:sz w:val="20"/>
        </w:rPr>
      </w:lvl>
    </w:lvlOverride>
  </w:num>
  <w:num w:numId="75" w16cid:durableId="250553187">
    <w:abstractNumId w:val="11"/>
    <w:lvlOverride w:ilvl="1">
      <w:lvl w:ilvl="1">
        <w:numFmt w:val="bullet"/>
        <w:lvlText w:val=""/>
        <w:lvlJc w:val="left"/>
        <w:pPr>
          <w:tabs>
            <w:tab w:val="num" w:pos="1440"/>
          </w:tabs>
          <w:ind w:left="1440" w:hanging="360"/>
        </w:pPr>
        <w:rPr>
          <w:rFonts w:ascii="Symbol" w:hAnsi="Symbol" w:hint="default"/>
          <w:sz w:val="20"/>
        </w:rPr>
      </w:lvl>
    </w:lvlOverride>
  </w:num>
  <w:num w:numId="76" w16cid:durableId="916981844">
    <w:abstractNumId w:val="11"/>
    <w:lvlOverride w:ilvl="2">
      <w:lvl w:ilvl="2">
        <w:numFmt w:val="bullet"/>
        <w:lvlText w:val=""/>
        <w:lvlJc w:val="left"/>
        <w:pPr>
          <w:tabs>
            <w:tab w:val="num" w:pos="2160"/>
          </w:tabs>
          <w:ind w:left="2160" w:hanging="360"/>
        </w:pPr>
        <w:rPr>
          <w:rFonts w:ascii="Symbol" w:hAnsi="Symbol" w:hint="default"/>
          <w:sz w:val="20"/>
        </w:rPr>
      </w:lvl>
    </w:lvlOverride>
  </w:num>
  <w:num w:numId="77" w16cid:durableId="1613199162">
    <w:abstractNumId w:val="11"/>
    <w:lvlOverride w:ilvl="1">
      <w:lvl w:ilvl="1">
        <w:numFmt w:val="bullet"/>
        <w:lvlText w:val=""/>
        <w:lvlJc w:val="left"/>
        <w:pPr>
          <w:tabs>
            <w:tab w:val="num" w:pos="1440"/>
          </w:tabs>
          <w:ind w:left="1440" w:hanging="360"/>
        </w:pPr>
        <w:rPr>
          <w:rFonts w:ascii="Symbol" w:hAnsi="Symbol" w:hint="default"/>
          <w:sz w:val="20"/>
        </w:rPr>
      </w:lvl>
    </w:lvlOverride>
  </w:num>
  <w:num w:numId="78" w16cid:durableId="466778989">
    <w:abstractNumId w:val="11"/>
    <w:lvlOverride w:ilvl="2">
      <w:lvl w:ilvl="2">
        <w:numFmt w:val="bullet"/>
        <w:lvlText w:val=""/>
        <w:lvlJc w:val="left"/>
        <w:pPr>
          <w:tabs>
            <w:tab w:val="num" w:pos="2160"/>
          </w:tabs>
          <w:ind w:left="2160" w:hanging="360"/>
        </w:pPr>
        <w:rPr>
          <w:rFonts w:ascii="Symbol" w:hAnsi="Symbol" w:hint="default"/>
          <w:sz w:val="20"/>
        </w:rPr>
      </w:lvl>
    </w:lvlOverride>
  </w:num>
  <w:num w:numId="79" w16cid:durableId="1154029750">
    <w:abstractNumId w:val="11"/>
    <w:lvlOverride w:ilvl="1">
      <w:lvl w:ilvl="1">
        <w:numFmt w:val="bullet"/>
        <w:lvlText w:val=""/>
        <w:lvlJc w:val="left"/>
        <w:pPr>
          <w:tabs>
            <w:tab w:val="num" w:pos="1440"/>
          </w:tabs>
          <w:ind w:left="1440" w:hanging="360"/>
        </w:pPr>
        <w:rPr>
          <w:rFonts w:ascii="Symbol" w:hAnsi="Symbol" w:hint="default"/>
          <w:sz w:val="20"/>
        </w:rPr>
      </w:lvl>
    </w:lvlOverride>
  </w:num>
  <w:num w:numId="80" w16cid:durableId="256912467">
    <w:abstractNumId w:val="11"/>
    <w:lvlOverride w:ilvl="2">
      <w:lvl w:ilvl="2">
        <w:numFmt w:val="bullet"/>
        <w:lvlText w:val=""/>
        <w:lvlJc w:val="left"/>
        <w:pPr>
          <w:tabs>
            <w:tab w:val="num" w:pos="2160"/>
          </w:tabs>
          <w:ind w:left="2160" w:hanging="360"/>
        </w:pPr>
        <w:rPr>
          <w:rFonts w:ascii="Symbol" w:hAnsi="Symbol" w:hint="default"/>
          <w:sz w:val="20"/>
        </w:rPr>
      </w:lvl>
    </w:lvlOverride>
  </w:num>
  <w:num w:numId="81" w16cid:durableId="1513377414">
    <w:abstractNumId w:val="11"/>
    <w:lvlOverride w:ilvl="1">
      <w:lvl w:ilvl="1">
        <w:numFmt w:val="bullet"/>
        <w:lvlText w:val=""/>
        <w:lvlJc w:val="left"/>
        <w:pPr>
          <w:tabs>
            <w:tab w:val="num" w:pos="1440"/>
          </w:tabs>
          <w:ind w:left="1440" w:hanging="360"/>
        </w:pPr>
        <w:rPr>
          <w:rFonts w:ascii="Symbol" w:hAnsi="Symbol" w:hint="default"/>
          <w:sz w:val="20"/>
        </w:rPr>
      </w:lvl>
    </w:lvlOverride>
  </w:num>
  <w:num w:numId="82" w16cid:durableId="1633822771">
    <w:abstractNumId w:val="11"/>
    <w:lvlOverride w:ilvl="2">
      <w:lvl w:ilvl="2">
        <w:numFmt w:val="bullet"/>
        <w:lvlText w:val=""/>
        <w:lvlJc w:val="left"/>
        <w:pPr>
          <w:tabs>
            <w:tab w:val="num" w:pos="2160"/>
          </w:tabs>
          <w:ind w:left="2160" w:hanging="360"/>
        </w:pPr>
        <w:rPr>
          <w:rFonts w:ascii="Symbol" w:hAnsi="Symbol" w:hint="default"/>
          <w:sz w:val="20"/>
        </w:rPr>
      </w:lvl>
    </w:lvlOverride>
  </w:num>
  <w:num w:numId="83" w16cid:durableId="1866212507">
    <w:abstractNumId w:val="11"/>
    <w:lvlOverride w:ilvl="1">
      <w:lvl w:ilvl="1">
        <w:numFmt w:val="bullet"/>
        <w:lvlText w:val=""/>
        <w:lvlJc w:val="left"/>
        <w:pPr>
          <w:tabs>
            <w:tab w:val="num" w:pos="1440"/>
          </w:tabs>
          <w:ind w:left="1440" w:hanging="360"/>
        </w:pPr>
        <w:rPr>
          <w:rFonts w:ascii="Symbol" w:hAnsi="Symbol" w:hint="default"/>
          <w:sz w:val="20"/>
        </w:rPr>
      </w:lvl>
    </w:lvlOverride>
  </w:num>
  <w:num w:numId="84" w16cid:durableId="2017266745">
    <w:abstractNumId w:val="11"/>
    <w:lvlOverride w:ilvl="2">
      <w:lvl w:ilvl="2">
        <w:numFmt w:val="bullet"/>
        <w:lvlText w:val=""/>
        <w:lvlJc w:val="left"/>
        <w:pPr>
          <w:tabs>
            <w:tab w:val="num" w:pos="2160"/>
          </w:tabs>
          <w:ind w:left="2160" w:hanging="360"/>
        </w:pPr>
        <w:rPr>
          <w:rFonts w:ascii="Symbol" w:hAnsi="Symbol" w:hint="default"/>
          <w:sz w:val="20"/>
        </w:rPr>
      </w:lvl>
    </w:lvlOverride>
  </w:num>
  <w:num w:numId="85" w16cid:durableId="280309935">
    <w:abstractNumId w:val="15"/>
  </w:num>
  <w:num w:numId="86" w16cid:durableId="1568299233">
    <w:abstractNumId w:val="50"/>
  </w:num>
  <w:num w:numId="87" w16cid:durableId="1058550673">
    <w:abstractNumId w:val="45"/>
  </w:num>
  <w:num w:numId="88" w16cid:durableId="791706775">
    <w:abstractNumId w:val="43"/>
  </w:num>
  <w:num w:numId="89" w16cid:durableId="984242912">
    <w:abstractNumId w:val="53"/>
  </w:num>
  <w:num w:numId="90" w16cid:durableId="1413239059">
    <w:abstractNumId w:val="4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DA"/>
    <w:rsid w:val="00001569"/>
    <w:rsid w:val="00001691"/>
    <w:rsid w:val="0000275F"/>
    <w:rsid w:val="00002BB3"/>
    <w:rsid w:val="00004421"/>
    <w:rsid w:val="00005130"/>
    <w:rsid w:val="0000782A"/>
    <w:rsid w:val="000108F8"/>
    <w:rsid w:val="00011B1D"/>
    <w:rsid w:val="00013633"/>
    <w:rsid w:val="000136E4"/>
    <w:rsid w:val="0001577D"/>
    <w:rsid w:val="00016B89"/>
    <w:rsid w:val="00020DDC"/>
    <w:rsid w:val="0002351C"/>
    <w:rsid w:val="00023675"/>
    <w:rsid w:val="00024742"/>
    <w:rsid w:val="000308C8"/>
    <w:rsid w:val="00030C20"/>
    <w:rsid w:val="000318B6"/>
    <w:rsid w:val="00032A87"/>
    <w:rsid w:val="00034F95"/>
    <w:rsid w:val="00035636"/>
    <w:rsid w:val="000359D9"/>
    <w:rsid w:val="000370BB"/>
    <w:rsid w:val="000374E0"/>
    <w:rsid w:val="00037C9D"/>
    <w:rsid w:val="000403B8"/>
    <w:rsid w:val="00041554"/>
    <w:rsid w:val="00041A1C"/>
    <w:rsid w:val="00045242"/>
    <w:rsid w:val="00047C35"/>
    <w:rsid w:val="00047DBE"/>
    <w:rsid w:val="00053A3A"/>
    <w:rsid w:val="00057E69"/>
    <w:rsid w:val="00066C00"/>
    <w:rsid w:val="00071A21"/>
    <w:rsid w:val="00074140"/>
    <w:rsid w:val="00074B43"/>
    <w:rsid w:val="000750EF"/>
    <w:rsid w:val="00075345"/>
    <w:rsid w:val="000760CD"/>
    <w:rsid w:val="000769E6"/>
    <w:rsid w:val="0007706C"/>
    <w:rsid w:val="00077A48"/>
    <w:rsid w:val="0008043C"/>
    <w:rsid w:val="000826D1"/>
    <w:rsid w:val="00083A61"/>
    <w:rsid w:val="000851CB"/>
    <w:rsid w:val="000924CB"/>
    <w:rsid w:val="00092E54"/>
    <w:rsid w:val="000942F3"/>
    <w:rsid w:val="000945C8"/>
    <w:rsid w:val="00096ACD"/>
    <w:rsid w:val="00097297"/>
    <w:rsid w:val="000A0249"/>
    <w:rsid w:val="000A0FEA"/>
    <w:rsid w:val="000A236B"/>
    <w:rsid w:val="000A6B1E"/>
    <w:rsid w:val="000A7760"/>
    <w:rsid w:val="000B4738"/>
    <w:rsid w:val="000B4E88"/>
    <w:rsid w:val="000B5737"/>
    <w:rsid w:val="000B5A60"/>
    <w:rsid w:val="000B6955"/>
    <w:rsid w:val="000C1FBB"/>
    <w:rsid w:val="000C2681"/>
    <w:rsid w:val="000C418D"/>
    <w:rsid w:val="000C55B4"/>
    <w:rsid w:val="000C6296"/>
    <w:rsid w:val="000C6C93"/>
    <w:rsid w:val="000C6EA3"/>
    <w:rsid w:val="000D07DC"/>
    <w:rsid w:val="000D2EA3"/>
    <w:rsid w:val="000D2EBB"/>
    <w:rsid w:val="000D42C3"/>
    <w:rsid w:val="000D5284"/>
    <w:rsid w:val="000D54CD"/>
    <w:rsid w:val="000D596B"/>
    <w:rsid w:val="000D5B39"/>
    <w:rsid w:val="000E0FF1"/>
    <w:rsid w:val="000E130E"/>
    <w:rsid w:val="000E17F6"/>
    <w:rsid w:val="000E520F"/>
    <w:rsid w:val="000F013E"/>
    <w:rsid w:val="000F24CE"/>
    <w:rsid w:val="000F3BD5"/>
    <w:rsid w:val="000F45A6"/>
    <w:rsid w:val="000F7FDE"/>
    <w:rsid w:val="00101F12"/>
    <w:rsid w:val="00102157"/>
    <w:rsid w:val="00103A1F"/>
    <w:rsid w:val="0010439B"/>
    <w:rsid w:val="00110725"/>
    <w:rsid w:val="00111308"/>
    <w:rsid w:val="00111A6E"/>
    <w:rsid w:val="00113891"/>
    <w:rsid w:val="00114030"/>
    <w:rsid w:val="0011495A"/>
    <w:rsid w:val="001171CE"/>
    <w:rsid w:val="00117690"/>
    <w:rsid w:val="0012080A"/>
    <w:rsid w:val="00120A65"/>
    <w:rsid w:val="0012267D"/>
    <w:rsid w:val="00123AAC"/>
    <w:rsid w:val="00125095"/>
    <w:rsid w:val="00126480"/>
    <w:rsid w:val="0013003A"/>
    <w:rsid w:val="00130470"/>
    <w:rsid w:val="00134AA5"/>
    <w:rsid w:val="00141F8B"/>
    <w:rsid w:val="00142BBD"/>
    <w:rsid w:val="001430A7"/>
    <w:rsid w:val="00144A0A"/>
    <w:rsid w:val="00145376"/>
    <w:rsid w:val="00147BE0"/>
    <w:rsid w:val="00150562"/>
    <w:rsid w:val="001527A7"/>
    <w:rsid w:val="001536E4"/>
    <w:rsid w:val="00155C80"/>
    <w:rsid w:val="00164067"/>
    <w:rsid w:val="001670CE"/>
    <w:rsid w:val="00172F53"/>
    <w:rsid w:val="00173225"/>
    <w:rsid w:val="001735CF"/>
    <w:rsid w:val="001754C0"/>
    <w:rsid w:val="00177133"/>
    <w:rsid w:val="0018029B"/>
    <w:rsid w:val="00180724"/>
    <w:rsid w:val="00180A39"/>
    <w:rsid w:val="00181B67"/>
    <w:rsid w:val="0018278E"/>
    <w:rsid w:val="001828A8"/>
    <w:rsid w:val="00185B10"/>
    <w:rsid w:val="00185E93"/>
    <w:rsid w:val="00186B7E"/>
    <w:rsid w:val="001927F5"/>
    <w:rsid w:val="00194426"/>
    <w:rsid w:val="001945BE"/>
    <w:rsid w:val="00196C2B"/>
    <w:rsid w:val="001972C8"/>
    <w:rsid w:val="001A0883"/>
    <w:rsid w:val="001A0F25"/>
    <w:rsid w:val="001A484B"/>
    <w:rsid w:val="001A5C14"/>
    <w:rsid w:val="001A6877"/>
    <w:rsid w:val="001A7050"/>
    <w:rsid w:val="001A7FED"/>
    <w:rsid w:val="001B0B46"/>
    <w:rsid w:val="001B10A1"/>
    <w:rsid w:val="001B208F"/>
    <w:rsid w:val="001B41B2"/>
    <w:rsid w:val="001B5470"/>
    <w:rsid w:val="001B6798"/>
    <w:rsid w:val="001B7F33"/>
    <w:rsid w:val="001C0245"/>
    <w:rsid w:val="001C0C27"/>
    <w:rsid w:val="001C0E0E"/>
    <w:rsid w:val="001C19A9"/>
    <w:rsid w:val="001C2718"/>
    <w:rsid w:val="001C37F2"/>
    <w:rsid w:val="001C54C6"/>
    <w:rsid w:val="001C71E4"/>
    <w:rsid w:val="001C7821"/>
    <w:rsid w:val="001D06A5"/>
    <w:rsid w:val="001D1780"/>
    <w:rsid w:val="001D3149"/>
    <w:rsid w:val="001D3CE5"/>
    <w:rsid w:val="001D50CD"/>
    <w:rsid w:val="001D5888"/>
    <w:rsid w:val="001D5AAC"/>
    <w:rsid w:val="001D63CB"/>
    <w:rsid w:val="001D6631"/>
    <w:rsid w:val="001D66C5"/>
    <w:rsid w:val="001E0A52"/>
    <w:rsid w:val="001E0DDF"/>
    <w:rsid w:val="001E1EA6"/>
    <w:rsid w:val="001E205E"/>
    <w:rsid w:val="001E22BA"/>
    <w:rsid w:val="001E325E"/>
    <w:rsid w:val="001E3933"/>
    <w:rsid w:val="001E5B80"/>
    <w:rsid w:val="001E5EB9"/>
    <w:rsid w:val="001E6C2B"/>
    <w:rsid w:val="001F2430"/>
    <w:rsid w:val="001F3692"/>
    <w:rsid w:val="001F3969"/>
    <w:rsid w:val="001F4EDF"/>
    <w:rsid w:val="001F64AE"/>
    <w:rsid w:val="00200215"/>
    <w:rsid w:val="0020053C"/>
    <w:rsid w:val="0020254F"/>
    <w:rsid w:val="0020383F"/>
    <w:rsid w:val="00204CB6"/>
    <w:rsid w:val="00205A32"/>
    <w:rsid w:val="00206350"/>
    <w:rsid w:val="002066BC"/>
    <w:rsid w:val="002111C0"/>
    <w:rsid w:val="00212297"/>
    <w:rsid w:val="0021513F"/>
    <w:rsid w:val="0021555D"/>
    <w:rsid w:val="0021796F"/>
    <w:rsid w:val="002209FE"/>
    <w:rsid w:val="002223DB"/>
    <w:rsid w:val="0022439E"/>
    <w:rsid w:val="00224B2F"/>
    <w:rsid w:val="00224F60"/>
    <w:rsid w:val="002254A6"/>
    <w:rsid w:val="0022660B"/>
    <w:rsid w:val="00230A42"/>
    <w:rsid w:val="00230AFB"/>
    <w:rsid w:val="00233754"/>
    <w:rsid w:val="002337E1"/>
    <w:rsid w:val="00237C1E"/>
    <w:rsid w:val="00241B45"/>
    <w:rsid w:val="00243200"/>
    <w:rsid w:val="00244012"/>
    <w:rsid w:val="0025068D"/>
    <w:rsid w:val="00250B8C"/>
    <w:rsid w:val="0025155D"/>
    <w:rsid w:val="002537DF"/>
    <w:rsid w:val="00253867"/>
    <w:rsid w:val="00256C98"/>
    <w:rsid w:val="0025756E"/>
    <w:rsid w:val="00257F49"/>
    <w:rsid w:val="00263842"/>
    <w:rsid w:val="00266995"/>
    <w:rsid w:val="00271090"/>
    <w:rsid w:val="00271665"/>
    <w:rsid w:val="00274203"/>
    <w:rsid w:val="00274324"/>
    <w:rsid w:val="00274533"/>
    <w:rsid w:val="002748EE"/>
    <w:rsid w:val="002752A5"/>
    <w:rsid w:val="00281AA7"/>
    <w:rsid w:val="00282D4D"/>
    <w:rsid w:val="0028671C"/>
    <w:rsid w:val="00291001"/>
    <w:rsid w:val="002912FD"/>
    <w:rsid w:val="00291A53"/>
    <w:rsid w:val="00291F58"/>
    <w:rsid w:val="00292C78"/>
    <w:rsid w:val="002935C7"/>
    <w:rsid w:val="002938A0"/>
    <w:rsid w:val="002A5AAF"/>
    <w:rsid w:val="002B01DC"/>
    <w:rsid w:val="002B6887"/>
    <w:rsid w:val="002C1596"/>
    <w:rsid w:val="002C1F1E"/>
    <w:rsid w:val="002C3F6D"/>
    <w:rsid w:val="002C69A6"/>
    <w:rsid w:val="002C6B7B"/>
    <w:rsid w:val="002C7C2F"/>
    <w:rsid w:val="002D075E"/>
    <w:rsid w:val="002D0C8F"/>
    <w:rsid w:val="002D2292"/>
    <w:rsid w:val="002D278F"/>
    <w:rsid w:val="002D35E0"/>
    <w:rsid w:val="002D43D4"/>
    <w:rsid w:val="002D7C51"/>
    <w:rsid w:val="002E0F3F"/>
    <w:rsid w:val="002E5AD0"/>
    <w:rsid w:val="002E5D63"/>
    <w:rsid w:val="002E76D3"/>
    <w:rsid w:val="002F461E"/>
    <w:rsid w:val="002F73A2"/>
    <w:rsid w:val="00300249"/>
    <w:rsid w:val="00300751"/>
    <w:rsid w:val="00303555"/>
    <w:rsid w:val="003059C9"/>
    <w:rsid w:val="00305DAD"/>
    <w:rsid w:val="0030796D"/>
    <w:rsid w:val="00311AE8"/>
    <w:rsid w:val="003121DA"/>
    <w:rsid w:val="00312817"/>
    <w:rsid w:val="0031434B"/>
    <w:rsid w:val="0031457E"/>
    <w:rsid w:val="00317B49"/>
    <w:rsid w:val="00320D81"/>
    <w:rsid w:val="00324D70"/>
    <w:rsid w:val="00326284"/>
    <w:rsid w:val="00326D96"/>
    <w:rsid w:val="003307E5"/>
    <w:rsid w:val="00331FF2"/>
    <w:rsid w:val="0034110C"/>
    <w:rsid w:val="0034194E"/>
    <w:rsid w:val="00342B6A"/>
    <w:rsid w:val="00345BAC"/>
    <w:rsid w:val="00351F93"/>
    <w:rsid w:val="00352228"/>
    <w:rsid w:val="00354490"/>
    <w:rsid w:val="003558B6"/>
    <w:rsid w:val="00355ECC"/>
    <w:rsid w:val="00356898"/>
    <w:rsid w:val="00357DD0"/>
    <w:rsid w:val="00361F2E"/>
    <w:rsid w:val="0036438D"/>
    <w:rsid w:val="00367A61"/>
    <w:rsid w:val="00370DBC"/>
    <w:rsid w:val="00371380"/>
    <w:rsid w:val="00372331"/>
    <w:rsid w:val="003730B5"/>
    <w:rsid w:val="00373E4E"/>
    <w:rsid w:val="003766BC"/>
    <w:rsid w:val="003766C1"/>
    <w:rsid w:val="00376889"/>
    <w:rsid w:val="00376AE9"/>
    <w:rsid w:val="00377682"/>
    <w:rsid w:val="00380DBF"/>
    <w:rsid w:val="0038216D"/>
    <w:rsid w:val="00382C5E"/>
    <w:rsid w:val="00383426"/>
    <w:rsid w:val="003836F2"/>
    <w:rsid w:val="00385118"/>
    <w:rsid w:val="00385C11"/>
    <w:rsid w:val="00385C7D"/>
    <w:rsid w:val="00391CA4"/>
    <w:rsid w:val="00395A96"/>
    <w:rsid w:val="00397AA1"/>
    <w:rsid w:val="00397B1B"/>
    <w:rsid w:val="003A0463"/>
    <w:rsid w:val="003A0E3C"/>
    <w:rsid w:val="003A312A"/>
    <w:rsid w:val="003A54B5"/>
    <w:rsid w:val="003A6ACD"/>
    <w:rsid w:val="003B0068"/>
    <w:rsid w:val="003B0EC5"/>
    <w:rsid w:val="003B2BAD"/>
    <w:rsid w:val="003B56AB"/>
    <w:rsid w:val="003B7EB1"/>
    <w:rsid w:val="003C0C78"/>
    <w:rsid w:val="003C5175"/>
    <w:rsid w:val="003D0046"/>
    <w:rsid w:val="003D1587"/>
    <w:rsid w:val="003D4FF9"/>
    <w:rsid w:val="003D684F"/>
    <w:rsid w:val="003D7B99"/>
    <w:rsid w:val="003E1E26"/>
    <w:rsid w:val="003E67E1"/>
    <w:rsid w:val="003F0450"/>
    <w:rsid w:val="003F13CB"/>
    <w:rsid w:val="003F1C91"/>
    <w:rsid w:val="003F23A5"/>
    <w:rsid w:val="003F2AD0"/>
    <w:rsid w:val="003F2B59"/>
    <w:rsid w:val="003F3CCC"/>
    <w:rsid w:val="003F4022"/>
    <w:rsid w:val="003F4F0B"/>
    <w:rsid w:val="003F505E"/>
    <w:rsid w:val="003F56DE"/>
    <w:rsid w:val="003F5FAA"/>
    <w:rsid w:val="003F7A58"/>
    <w:rsid w:val="00400A1A"/>
    <w:rsid w:val="00402149"/>
    <w:rsid w:val="00403BCA"/>
    <w:rsid w:val="0040455A"/>
    <w:rsid w:val="004058D1"/>
    <w:rsid w:val="00410994"/>
    <w:rsid w:val="00412E96"/>
    <w:rsid w:val="00413DF3"/>
    <w:rsid w:val="00414BD3"/>
    <w:rsid w:val="00414FAE"/>
    <w:rsid w:val="00415697"/>
    <w:rsid w:val="004164C4"/>
    <w:rsid w:val="00417390"/>
    <w:rsid w:val="00420013"/>
    <w:rsid w:val="004206F5"/>
    <w:rsid w:val="00421C54"/>
    <w:rsid w:val="00421E26"/>
    <w:rsid w:val="0042396F"/>
    <w:rsid w:val="00423F33"/>
    <w:rsid w:val="00425507"/>
    <w:rsid w:val="00425930"/>
    <w:rsid w:val="004264B9"/>
    <w:rsid w:val="00427497"/>
    <w:rsid w:val="00427D12"/>
    <w:rsid w:val="004308CD"/>
    <w:rsid w:val="00432739"/>
    <w:rsid w:val="00433AED"/>
    <w:rsid w:val="004349C1"/>
    <w:rsid w:val="00437B16"/>
    <w:rsid w:val="00440E80"/>
    <w:rsid w:val="00441454"/>
    <w:rsid w:val="004419D4"/>
    <w:rsid w:val="00441BA2"/>
    <w:rsid w:val="00441BE7"/>
    <w:rsid w:val="00442629"/>
    <w:rsid w:val="00442E10"/>
    <w:rsid w:val="00442E2A"/>
    <w:rsid w:val="00442FB9"/>
    <w:rsid w:val="00444148"/>
    <w:rsid w:val="004509A3"/>
    <w:rsid w:val="0045133A"/>
    <w:rsid w:val="00451408"/>
    <w:rsid w:val="00452CB6"/>
    <w:rsid w:val="00454753"/>
    <w:rsid w:val="00454A5D"/>
    <w:rsid w:val="00455394"/>
    <w:rsid w:val="00456B48"/>
    <w:rsid w:val="00456C7E"/>
    <w:rsid w:val="00457324"/>
    <w:rsid w:val="0045748F"/>
    <w:rsid w:val="00457CE5"/>
    <w:rsid w:val="00461D0D"/>
    <w:rsid w:val="0046284E"/>
    <w:rsid w:val="004629FA"/>
    <w:rsid w:val="00462EBB"/>
    <w:rsid w:val="00464726"/>
    <w:rsid w:val="004661DE"/>
    <w:rsid w:val="00466BAE"/>
    <w:rsid w:val="00467809"/>
    <w:rsid w:val="00468B1B"/>
    <w:rsid w:val="004719F8"/>
    <w:rsid w:val="00471C92"/>
    <w:rsid w:val="004723B7"/>
    <w:rsid w:val="004724D5"/>
    <w:rsid w:val="004756FF"/>
    <w:rsid w:val="004758F4"/>
    <w:rsid w:val="00475B7B"/>
    <w:rsid w:val="00480196"/>
    <w:rsid w:val="0048033B"/>
    <w:rsid w:val="00480921"/>
    <w:rsid w:val="004817E4"/>
    <w:rsid w:val="00482048"/>
    <w:rsid w:val="00482DDC"/>
    <w:rsid w:val="00483E48"/>
    <w:rsid w:val="00486555"/>
    <w:rsid w:val="0048783E"/>
    <w:rsid w:val="00493D26"/>
    <w:rsid w:val="00497BED"/>
    <w:rsid w:val="004A1449"/>
    <w:rsid w:val="004A1A94"/>
    <w:rsid w:val="004A33DF"/>
    <w:rsid w:val="004A4345"/>
    <w:rsid w:val="004A5DC9"/>
    <w:rsid w:val="004A6179"/>
    <w:rsid w:val="004B08EA"/>
    <w:rsid w:val="004B1C37"/>
    <w:rsid w:val="004B2A34"/>
    <w:rsid w:val="004B3F32"/>
    <w:rsid w:val="004B5008"/>
    <w:rsid w:val="004B53F8"/>
    <w:rsid w:val="004B5D5B"/>
    <w:rsid w:val="004B61A9"/>
    <w:rsid w:val="004B75B9"/>
    <w:rsid w:val="004C02F7"/>
    <w:rsid w:val="004C04AA"/>
    <w:rsid w:val="004C0D03"/>
    <w:rsid w:val="004C0D32"/>
    <w:rsid w:val="004C27D5"/>
    <w:rsid w:val="004C52C7"/>
    <w:rsid w:val="004C7965"/>
    <w:rsid w:val="004D10F8"/>
    <w:rsid w:val="004D1715"/>
    <w:rsid w:val="004D1AA6"/>
    <w:rsid w:val="004D4140"/>
    <w:rsid w:val="004D44B7"/>
    <w:rsid w:val="004D5065"/>
    <w:rsid w:val="004D5EEA"/>
    <w:rsid w:val="004D6A91"/>
    <w:rsid w:val="004D759A"/>
    <w:rsid w:val="004E0C40"/>
    <w:rsid w:val="004E20F0"/>
    <w:rsid w:val="004E2273"/>
    <w:rsid w:val="004E6EB1"/>
    <w:rsid w:val="004E701E"/>
    <w:rsid w:val="004F0A2B"/>
    <w:rsid w:val="004F0D3A"/>
    <w:rsid w:val="004F34A2"/>
    <w:rsid w:val="004F3C73"/>
    <w:rsid w:val="004F4317"/>
    <w:rsid w:val="004F497F"/>
    <w:rsid w:val="004F6E55"/>
    <w:rsid w:val="004F7CA2"/>
    <w:rsid w:val="005008BD"/>
    <w:rsid w:val="00500EB2"/>
    <w:rsid w:val="0050261A"/>
    <w:rsid w:val="00502B5D"/>
    <w:rsid w:val="005030CA"/>
    <w:rsid w:val="0050462F"/>
    <w:rsid w:val="00505544"/>
    <w:rsid w:val="0050591E"/>
    <w:rsid w:val="0050654A"/>
    <w:rsid w:val="005078B5"/>
    <w:rsid w:val="0051298B"/>
    <w:rsid w:val="005148D6"/>
    <w:rsid w:val="005168F8"/>
    <w:rsid w:val="00516BC4"/>
    <w:rsid w:val="00517446"/>
    <w:rsid w:val="005175AD"/>
    <w:rsid w:val="0052127A"/>
    <w:rsid w:val="00521C05"/>
    <w:rsid w:val="0052216B"/>
    <w:rsid w:val="005223C2"/>
    <w:rsid w:val="0052248D"/>
    <w:rsid w:val="00523EAE"/>
    <w:rsid w:val="00525F62"/>
    <w:rsid w:val="005310FA"/>
    <w:rsid w:val="00531ECD"/>
    <w:rsid w:val="00532282"/>
    <w:rsid w:val="0053297D"/>
    <w:rsid w:val="00532CDC"/>
    <w:rsid w:val="0053632F"/>
    <w:rsid w:val="00541E30"/>
    <w:rsid w:val="00541F69"/>
    <w:rsid w:val="00546982"/>
    <w:rsid w:val="005507DF"/>
    <w:rsid w:val="005508FB"/>
    <w:rsid w:val="00550D9F"/>
    <w:rsid w:val="00552411"/>
    <w:rsid w:val="0055314C"/>
    <w:rsid w:val="0055395B"/>
    <w:rsid w:val="00555528"/>
    <w:rsid w:val="00556559"/>
    <w:rsid w:val="00557FB8"/>
    <w:rsid w:val="00560F8B"/>
    <w:rsid w:val="00561DE2"/>
    <w:rsid w:val="00562377"/>
    <w:rsid w:val="00562739"/>
    <w:rsid w:val="0056392A"/>
    <w:rsid w:val="005649CF"/>
    <w:rsid w:val="00567E30"/>
    <w:rsid w:val="005704BE"/>
    <w:rsid w:val="00570F43"/>
    <w:rsid w:val="00572C96"/>
    <w:rsid w:val="00572FFE"/>
    <w:rsid w:val="00577718"/>
    <w:rsid w:val="00580274"/>
    <w:rsid w:val="00581159"/>
    <w:rsid w:val="0058129A"/>
    <w:rsid w:val="005827F9"/>
    <w:rsid w:val="00582997"/>
    <w:rsid w:val="00584215"/>
    <w:rsid w:val="0058460A"/>
    <w:rsid w:val="005848E6"/>
    <w:rsid w:val="00585296"/>
    <w:rsid w:val="00586DCB"/>
    <w:rsid w:val="005904C0"/>
    <w:rsid w:val="0059554C"/>
    <w:rsid w:val="005961F5"/>
    <w:rsid w:val="00596F3C"/>
    <w:rsid w:val="005A03D1"/>
    <w:rsid w:val="005A19F2"/>
    <w:rsid w:val="005A2F5D"/>
    <w:rsid w:val="005A401B"/>
    <w:rsid w:val="005A51F8"/>
    <w:rsid w:val="005A5665"/>
    <w:rsid w:val="005A6C6D"/>
    <w:rsid w:val="005A7887"/>
    <w:rsid w:val="005B1EDA"/>
    <w:rsid w:val="005B2005"/>
    <w:rsid w:val="005B26D1"/>
    <w:rsid w:val="005B3C76"/>
    <w:rsid w:val="005B60DD"/>
    <w:rsid w:val="005B6823"/>
    <w:rsid w:val="005C2B42"/>
    <w:rsid w:val="005C343F"/>
    <w:rsid w:val="005C4212"/>
    <w:rsid w:val="005D37C7"/>
    <w:rsid w:val="005D3F8E"/>
    <w:rsid w:val="005D4529"/>
    <w:rsid w:val="005D45C0"/>
    <w:rsid w:val="005D47FA"/>
    <w:rsid w:val="005D4A21"/>
    <w:rsid w:val="005D52E7"/>
    <w:rsid w:val="005E17D4"/>
    <w:rsid w:val="005E189B"/>
    <w:rsid w:val="005E20F0"/>
    <w:rsid w:val="005E4646"/>
    <w:rsid w:val="005E72EB"/>
    <w:rsid w:val="005E7EED"/>
    <w:rsid w:val="005F021F"/>
    <w:rsid w:val="005F0346"/>
    <w:rsid w:val="005F2292"/>
    <w:rsid w:val="005F3DF5"/>
    <w:rsid w:val="005F66DC"/>
    <w:rsid w:val="005F6F69"/>
    <w:rsid w:val="005F7ABD"/>
    <w:rsid w:val="00600AAE"/>
    <w:rsid w:val="00602224"/>
    <w:rsid w:val="00603402"/>
    <w:rsid w:val="00604452"/>
    <w:rsid w:val="00607492"/>
    <w:rsid w:val="00617761"/>
    <w:rsid w:val="00617E9D"/>
    <w:rsid w:val="00620451"/>
    <w:rsid w:val="00621A70"/>
    <w:rsid w:val="006241D0"/>
    <w:rsid w:val="006265E1"/>
    <w:rsid w:val="006274A1"/>
    <w:rsid w:val="0063013E"/>
    <w:rsid w:val="00630468"/>
    <w:rsid w:val="00630E31"/>
    <w:rsid w:val="00631F2E"/>
    <w:rsid w:val="00631FDD"/>
    <w:rsid w:val="00632610"/>
    <w:rsid w:val="006333A4"/>
    <w:rsid w:val="00633596"/>
    <w:rsid w:val="00634818"/>
    <w:rsid w:val="00635CD8"/>
    <w:rsid w:val="00636F02"/>
    <w:rsid w:val="006412C0"/>
    <w:rsid w:val="006425D6"/>
    <w:rsid w:val="0064273F"/>
    <w:rsid w:val="00644AB7"/>
    <w:rsid w:val="006467AB"/>
    <w:rsid w:val="00650655"/>
    <w:rsid w:val="0065337D"/>
    <w:rsid w:val="00654167"/>
    <w:rsid w:val="006603FC"/>
    <w:rsid w:val="00661B1C"/>
    <w:rsid w:val="00663AB4"/>
    <w:rsid w:val="00664289"/>
    <w:rsid w:val="0066621C"/>
    <w:rsid w:val="0066717B"/>
    <w:rsid w:val="0067088F"/>
    <w:rsid w:val="00671CE4"/>
    <w:rsid w:val="00671D73"/>
    <w:rsid w:val="0067293C"/>
    <w:rsid w:val="00673664"/>
    <w:rsid w:val="006748E9"/>
    <w:rsid w:val="006749ED"/>
    <w:rsid w:val="006771B6"/>
    <w:rsid w:val="00682246"/>
    <w:rsid w:val="0068234E"/>
    <w:rsid w:val="00684467"/>
    <w:rsid w:val="00684854"/>
    <w:rsid w:val="0069085D"/>
    <w:rsid w:val="00690A96"/>
    <w:rsid w:val="00691426"/>
    <w:rsid w:val="00693F1A"/>
    <w:rsid w:val="00694A11"/>
    <w:rsid w:val="00694EB1"/>
    <w:rsid w:val="006A2F51"/>
    <w:rsid w:val="006A677A"/>
    <w:rsid w:val="006B4A04"/>
    <w:rsid w:val="006B5604"/>
    <w:rsid w:val="006C28C6"/>
    <w:rsid w:val="006C4FBD"/>
    <w:rsid w:val="006C6283"/>
    <w:rsid w:val="006C7A5A"/>
    <w:rsid w:val="006D22CD"/>
    <w:rsid w:val="006D282B"/>
    <w:rsid w:val="006D3CC1"/>
    <w:rsid w:val="006D621E"/>
    <w:rsid w:val="006E08F4"/>
    <w:rsid w:val="006E0A2D"/>
    <w:rsid w:val="006E2076"/>
    <w:rsid w:val="006E2494"/>
    <w:rsid w:val="006F01FE"/>
    <w:rsid w:val="006F1196"/>
    <w:rsid w:val="006F2844"/>
    <w:rsid w:val="006F3613"/>
    <w:rsid w:val="006F36DB"/>
    <w:rsid w:val="006F4C3A"/>
    <w:rsid w:val="006F4C5E"/>
    <w:rsid w:val="006F575D"/>
    <w:rsid w:val="006F6CDF"/>
    <w:rsid w:val="006F71A8"/>
    <w:rsid w:val="0070116D"/>
    <w:rsid w:val="00701698"/>
    <w:rsid w:val="00701B76"/>
    <w:rsid w:val="0070348E"/>
    <w:rsid w:val="00711258"/>
    <w:rsid w:val="00717DB8"/>
    <w:rsid w:val="00723A6E"/>
    <w:rsid w:val="00725B6D"/>
    <w:rsid w:val="00725D71"/>
    <w:rsid w:val="007260FB"/>
    <w:rsid w:val="00726E5B"/>
    <w:rsid w:val="0072796D"/>
    <w:rsid w:val="007317C0"/>
    <w:rsid w:val="007319F9"/>
    <w:rsid w:val="007321F2"/>
    <w:rsid w:val="00732C48"/>
    <w:rsid w:val="007358FC"/>
    <w:rsid w:val="00736B13"/>
    <w:rsid w:val="00740E41"/>
    <w:rsid w:val="007410A9"/>
    <w:rsid w:val="00741EAE"/>
    <w:rsid w:val="007434A6"/>
    <w:rsid w:val="00743AAF"/>
    <w:rsid w:val="007448F3"/>
    <w:rsid w:val="00745B6E"/>
    <w:rsid w:val="0074647E"/>
    <w:rsid w:val="00750263"/>
    <w:rsid w:val="007513C0"/>
    <w:rsid w:val="007519E2"/>
    <w:rsid w:val="0075374B"/>
    <w:rsid w:val="00754D6E"/>
    <w:rsid w:val="00757E2D"/>
    <w:rsid w:val="00760446"/>
    <w:rsid w:val="007608C2"/>
    <w:rsid w:val="00760F98"/>
    <w:rsid w:val="007614CD"/>
    <w:rsid w:val="00762670"/>
    <w:rsid w:val="007635AA"/>
    <w:rsid w:val="00765349"/>
    <w:rsid w:val="00765548"/>
    <w:rsid w:val="0076710E"/>
    <w:rsid w:val="00767E46"/>
    <w:rsid w:val="00775C7B"/>
    <w:rsid w:val="00777DE2"/>
    <w:rsid w:val="00780D6C"/>
    <w:rsid w:val="007814E9"/>
    <w:rsid w:val="00781F03"/>
    <w:rsid w:val="00782F1A"/>
    <w:rsid w:val="00784933"/>
    <w:rsid w:val="007870F8"/>
    <w:rsid w:val="00790FA2"/>
    <w:rsid w:val="00792616"/>
    <w:rsid w:val="0079297B"/>
    <w:rsid w:val="00792EFB"/>
    <w:rsid w:val="00794D1F"/>
    <w:rsid w:val="0079562B"/>
    <w:rsid w:val="007972E1"/>
    <w:rsid w:val="007A064B"/>
    <w:rsid w:val="007A595A"/>
    <w:rsid w:val="007A5D80"/>
    <w:rsid w:val="007A6CFA"/>
    <w:rsid w:val="007A7832"/>
    <w:rsid w:val="007A7921"/>
    <w:rsid w:val="007A7D93"/>
    <w:rsid w:val="007A7F17"/>
    <w:rsid w:val="007B22E4"/>
    <w:rsid w:val="007B436D"/>
    <w:rsid w:val="007B4546"/>
    <w:rsid w:val="007B6B36"/>
    <w:rsid w:val="007C1071"/>
    <w:rsid w:val="007C204F"/>
    <w:rsid w:val="007C2998"/>
    <w:rsid w:val="007C2BEF"/>
    <w:rsid w:val="007C36EE"/>
    <w:rsid w:val="007C4484"/>
    <w:rsid w:val="007C5FAC"/>
    <w:rsid w:val="007C6897"/>
    <w:rsid w:val="007C7039"/>
    <w:rsid w:val="007D0F97"/>
    <w:rsid w:val="007D108B"/>
    <w:rsid w:val="007D248A"/>
    <w:rsid w:val="007D3354"/>
    <w:rsid w:val="007D464A"/>
    <w:rsid w:val="007D553E"/>
    <w:rsid w:val="007D7D96"/>
    <w:rsid w:val="007E5366"/>
    <w:rsid w:val="007F11B5"/>
    <w:rsid w:val="007F1D8C"/>
    <w:rsid w:val="007F44F8"/>
    <w:rsid w:val="007F6955"/>
    <w:rsid w:val="00801356"/>
    <w:rsid w:val="0080304F"/>
    <w:rsid w:val="00803FDA"/>
    <w:rsid w:val="0080413D"/>
    <w:rsid w:val="00812419"/>
    <w:rsid w:val="00816284"/>
    <w:rsid w:val="008164AC"/>
    <w:rsid w:val="008164D5"/>
    <w:rsid w:val="00817CC0"/>
    <w:rsid w:val="008212D0"/>
    <w:rsid w:val="00824787"/>
    <w:rsid w:val="00825337"/>
    <w:rsid w:val="00830CB9"/>
    <w:rsid w:val="00830FED"/>
    <w:rsid w:val="008328BF"/>
    <w:rsid w:val="00833899"/>
    <w:rsid w:val="00833EAB"/>
    <w:rsid w:val="008343C5"/>
    <w:rsid w:val="008351D0"/>
    <w:rsid w:val="00844A6F"/>
    <w:rsid w:val="00847960"/>
    <w:rsid w:val="00853835"/>
    <w:rsid w:val="00854198"/>
    <w:rsid w:val="008541E6"/>
    <w:rsid w:val="00854881"/>
    <w:rsid w:val="00855240"/>
    <w:rsid w:val="00856028"/>
    <w:rsid w:val="00856A50"/>
    <w:rsid w:val="00857DD0"/>
    <w:rsid w:val="00860EC0"/>
    <w:rsid w:val="00861710"/>
    <w:rsid w:val="00867552"/>
    <w:rsid w:val="00870484"/>
    <w:rsid w:val="008705FC"/>
    <w:rsid w:val="008708D1"/>
    <w:rsid w:val="008757AA"/>
    <w:rsid w:val="00876338"/>
    <w:rsid w:val="0087671D"/>
    <w:rsid w:val="008777B7"/>
    <w:rsid w:val="008812D0"/>
    <w:rsid w:val="00882128"/>
    <w:rsid w:val="00884D25"/>
    <w:rsid w:val="008859D0"/>
    <w:rsid w:val="00885D1F"/>
    <w:rsid w:val="00886F7C"/>
    <w:rsid w:val="008875DC"/>
    <w:rsid w:val="0088780E"/>
    <w:rsid w:val="0088796F"/>
    <w:rsid w:val="008928E8"/>
    <w:rsid w:val="008943C5"/>
    <w:rsid w:val="008949E3"/>
    <w:rsid w:val="008965CB"/>
    <w:rsid w:val="008973AC"/>
    <w:rsid w:val="008973AD"/>
    <w:rsid w:val="00897927"/>
    <w:rsid w:val="008A1319"/>
    <w:rsid w:val="008A23D9"/>
    <w:rsid w:val="008A30AB"/>
    <w:rsid w:val="008A5A27"/>
    <w:rsid w:val="008A5D98"/>
    <w:rsid w:val="008A6072"/>
    <w:rsid w:val="008A704F"/>
    <w:rsid w:val="008A794C"/>
    <w:rsid w:val="008B4989"/>
    <w:rsid w:val="008B6932"/>
    <w:rsid w:val="008B7FE5"/>
    <w:rsid w:val="008C0202"/>
    <w:rsid w:val="008C10AB"/>
    <w:rsid w:val="008C10F8"/>
    <w:rsid w:val="008C2209"/>
    <w:rsid w:val="008C34C4"/>
    <w:rsid w:val="008C4B12"/>
    <w:rsid w:val="008C53E3"/>
    <w:rsid w:val="008C6007"/>
    <w:rsid w:val="008C6F4C"/>
    <w:rsid w:val="008C7A25"/>
    <w:rsid w:val="008D0720"/>
    <w:rsid w:val="008D36E2"/>
    <w:rsid w:val="008D3D97"/>
    <w:rsid w:val="008D4ED6"/>
    <w:rsid w:val="008D5378"/>
    <w:rsid w:val="008E1893"/>
    <w:rsid w:val="008E2D0A"/>
    <w:rsid w:val="008E2E20"/>
    <w:rsid w:val="008E5BD7"/>
    <w:rsid w:val="008E61D9"/>
    <w:rsid w:val="008E6725"/>
    <w:rsid w:val="008F06DB"/>
    <w:rsid w:val="008F0754"/>
    <w:rsid w:val="008F134F"/>
    <w:rsid w:val="008F272A"/>
    <w:rsid w:val="008F3B9E"/>
    <w:rsid w:val="008F54F9"/>
    <w:rsid w:val="008F59BC"/>
    <w:rsid w:val="009002BB"/>
    <w:rsid w:val="009024A6"/>
    <w:rsid w:val="00904256"/>
    <w:rsid w:val="009064F4"/>
    <w:rsid w:val="00906C9A"/>
    <w:rsid w:val="00906D55"/>
    <w:rsid w:val="00907126"/>
    <w:rsid w:val="0090762F"/>
    <w:rsid w:val="00910340"/>
    <w:rsid w:val="009112EF"/>
    <w:rsid w:val="009119D7"/>
    <w:rsid w:val="00911A02"/>
    <w:rsid w:val="009143E9"/>
    <w:rsid w:val="00917090"/>
    <w:rsid w:val="009177BD"/>
    <w:rsid w:val="00921CFB"/>
    <w:rsid w:val="0092236A"/>
    <w:rsid w:val="00924444"/>
    <w:rsid w:val="00925962"/>
    <w:rsid w:val="00925E12"/>
    <w:rsid w:val="00925F58"/>
    <w:rsid w:val="009265CF"/>
    <w:rsid w:val="00927A00"/>
    <w:rsid w:val="00930F06"/>
    <w:rsid w:val="00930F54"/>
    <w:rsid w:val="00931803"/>
    <w:rsid w:val="009322D8"/>
    <w:rsid w:val="0093440C"/>
    <w:rsid w:val="009347E3"/>
    <w:rsid w:val="009350CC"/>
    <w:rsid w:val="00935C87"/>
    <w:rsid w:val="00936006"/>
    <w:rsid w:val="00940552"/>
    <w:rsid w:val="009408AF"/>
    <w:rsid w:val="0094175C"/>
    <w:rsid w:val="00941D41"/>
    <w:rsid w:val="00942734"/>
    <w:rsid w:val="009434E6"/>
    <w:rsid w:val="00943A93"/>
    <w:rsid w:val="00947994"/>
    <w:rsid w:val="009516A7"/>
    <w:rsid w:val="00952B77"/>
    <w:rsid w:val="00952F74"/>
    <w:rsid w:val="0095576B"/>
    <w:rsid w:val="00956F12"/>
    <w:rsid w:val="0096027A"/>
    <w:rsid w:val="00961085"/>
    <w:rsid w:val="009625C6"/>
    <w:rsid w:val="00962880"/>
    <w:rsid w:val="00963D61"/>
    <w:rsid w:val="00965635"/>
    <w:rsid w:val="00965DAA"/>
    <w:rsid w:val="00966D38"/>
    <w:rsid w:val="00967C52"/>
    <w:rsid w:val="009710FE"/>
    <w:rsid w:val="00971D62"/>
    <w:rsid w:val="0097215C"/>
    <w:rsid w:val="00972607"/>
    <w:rsid w:val="00972F3A"/>
    <w:rsid w:val="00973600"/>
    <w:rsid w:val="009742CF"/>
    <w:rsid w:val="00975E5A"/>
    <w:rsid w:val="00977481"/>
    <w:rsid w:val="0097779A"/>
    <w:rsid w:val="0098105E"/>
    <w:rsid w:val="00983D89"/>
    <w:rsid w:val="009849CA"/>
    <w:rsid w:val="00984EB2"/>
    <w:rsid w:val="009850FD"/>
    <w:rsid w:val="00991DFC"/>
    <w:rsid w:val="00991E7E"/>
    <w:rsid w:val="00993C53"/>
    <w:rsid w:val="009A14D8"/>
    <w:rsid w:val="009A2551"/>
    <w:rsid w:val="009A5791"/>
    <w:rsid w:val="009A5919"/>
    <w:rsid w:val="009A5E5D"/>
    <w:rsid w:val="009A6BD3"/>
    <w:rsid w:val="009A7814"/>
    <w:rsid w:val="009A7E19"/>
    <w:rsid w:val="009B1549"/>
    <w:rsid w:val="009B1F83"/>
    <w:rsid w:val="009B69AD"/>
    <w:rsid w:val="009C1134"/>
    <w:rsid w:val="009C16A2"/>
    <w:rsid w:val="009C23BC"/>
    <w:rsid w:val="009C3A9B"/>
    <w:rsid w:val="009C7432"/>
    <w:rsid w:val="009D2680"/>
    <w:rsid w:val="009D2DEA"/>
    <w:rsid w:val="009D50F7"/>
    <w:rsid w:val="009D6168"/>
    <w:rsid w:val="009E15ED"/>
    <w:rsid w:val="009E3AE7"/>
    <w:rsid w:val="009E45F5"/>
    <w:rsid w:val="009E48A0"/>
    <w:rsid w:val="009E7B26"/>
    <w:rsid w:val="009F203F"/>
    <w:rsid w:val="009F2631"/>
    <w:rsid w:val="009F58D5"/>
    <w:rsid w:val="009F5B71"/>
    <w:rsid w:val="009F66C2"/>
    <w:rsid w:val="00A01803"/>
    <w:rsid w:val="00A0198A"/>
    <w:rsid w:val="00A0667E"/>
    <w:rsid w:val="00A075D6"/>
    <w:rsid w:val="00A11B5A"/>
    <w:rsid w:val="00A130A7"/>
    <w:rsid w:val="00A13D17"/>
    <w:rsid w:val="00A14612"/>
    <w:rsid w:val="00A14F3D"/>
    <w:rsid w:val="00A1778C"/>
    <w:rsid w:val="00A22370"/>
    <w:rsid w:val="00A22E64"/>
    <w:rsid w:val="00A241B2"/>
    <w:rsid w:val="00A24FF3"/>
    <w:rsid w:val="00A2797C"/>
    <w:rsid w:val="00A3132D"/>
    <w:rsid w:val="00A3432F"/>
    <w:rsid w:val="00A34CE6"/>
    <w:rsid w:val="00A3571D"/>
    <w:rsid w:val="00A35D64"/>
    <w:rsid w:val="00A3701B"/>
    <w:rsid w:val="00A406B6"/>
    <w:rsid w:val="00A4286D"/>
    <w:rsid w:val="00A45E38"/>
    <w:rsid w:val="00A507E9"/>
    <w:rsid w:val="00A50EA6"/>
    <w:rsid w:val="00A519F8"/>
    <w:rsid w:val="00A5268E"/>
    <w:rsid w:val="00A52B65"/>
    <w:rsid w:val="00A53269"/>
    <w:rsid w:val="00A55576"/>
    <w:rsid w:val="00A55831"/>
    <w:rsid w:val="00A55DA7"/>
    <w:rsid w:val="00A56720"/>
    <w:rsid w:val="00A569E7"/>
    <w:rsid w:val="00A56C33"/>
    <w:rsid w:val="00A60711"/>
    <w:rsid w:val="00A6108A"/>
    <w:rsid w:val="00A6239A"/>
    <w:rsid w:val="00A63E20"/>
    <w:rsid w:val="00A70FC1"/>
    <w:rsid w:val="00A719A3"/>
    <w:rsid w:val="00A725C0"/>
    <w:rsid w:val="00A73D27"/>
    <w:rsid w:val="00A74006"/>
    <w:rsid w:val="00A74B97"/>
    <w:rsid w:val="00A76370"/>
    <w:rsid w:val="00A76989"/>
    <w:rsid w:val="00A811FB"/>
    <w:rsid w:val="00A81D3F"/>
    <w:rsid w:val="00A82262"/>
    <w:rsid w:val="00A832F9"/>
    <w:rsid w:val="00A86F54"/>
    <w:rsid w:val="00A86FE6"/>
    <w:rsid w:val="00A8771A"/>
    <w:rsid w:val="00A93847"/>
    <w:rsid w:val="00A9463D"/>
    <w:rsid w:val="00A94A22"/>
    <w:rsid w:val="00A95306"/>
    <w:rsid w:val="00A95614"/>
    <w:rsid w:val="00AA02F5"/>
    <w:rsid w:val="00AA34E0"/>
    <w:rsid w:val="00AA453E"/>
    <w:rsid w:val="00AB04DF"/>
    <w:rsid w:val="00AB171B"/>
    <w:rsid w:val="00AB1FF8"/>
    <w:rsid w:val="00AB3D74"/>
    <w:rsid w:val="00AB46D5"/>
    <w:rsid w:val="00AB78DE"/>
    <w:rsid w:val="00AC1430"/>
    <w:rsid w:val="00AC14DD"/>
    <w:rsid w:val="00AC265E"/>
    <w:rsid w:val="00AC2A65"/>
    <w:rsid w:val="00AC3AF7"/>
    <w:rsid w:val="00AC4624"/>
    <w:rsid w:val="00AC584E"/>
    <w:rsid w:val="00AC6A70"/>
    <w:rsid w:val="00AC7591"/>
    <w:rsid w:val="00AD11EB"/>
    <w:rsid w:val="00AD125E"/>
    <w:rsid w:val="00AD3205"/>
    <w:rsid w:val="00AD362B"/>
    <w:rsid w:val="00AD426E"/>
    <w:rsid w:val="00AD5653"/>
    <w:rsid w:val="00AD7967"/>
    <w:rsid w:val="00AE19A2"/>
    <w:rsid w:val="00AE2701"/>
    <w:rsid w:val="00AE39E0"/>
    <w:rsid w:val="00AE4D70"/>
    <w:rsid w:val="00AE4E72"/>
    <w:rsid w:val="00AE58C1"/>
    <w:rsid w:val="00AE73A8"/>
    <w:rsid w:val="00AF085A"/>
    <w:rsid w:val="00AF28D4"/>
    <w:rsid w:val="00AF368B"/>
    <w:rsid w:val="00AF5211"/>
    <w:rsid w:val="00AF644F"/>
    <w:rsid w:val="00AF6EDB"/>
    <w:rsid w:val="00B04478"/>
    <w:rsid w:val="00B04E5E"/>
    <w:rsid w:val="00B058E7"/>
    <w:rsid w:val="00B05A9F"/>
    <w:rsid w:val="00B05E01"/>
    <w:rsid w:val="00B06856"/>
    <w:rsid w:val="00B06C6F"/>
    <w:rsid w:val="00B073D9"/>
    <w:rsid w:val="00B1055A"/>
    <w:rsid w:val="00B152DC"/>
    <w:rsid w:val="00B17E05"/>
    <w:rsid w:val="00B210C3"/>
    <w:rsid w:val="00B2230E"/>
    <w:rsid w:val="00B226A2"/>
    <w:rsid w:val="00B242C0"/>
    <w:rsid w:val="00B26229"/>
    <w:rsid w:val="00B265A9"/>
    <w:rsid w:val="00B30130"/>
    <w:rsid w:val="00B33B51"/>
    <w:rsid w:val="00B34927"/>
    <w:rsid w:val="00B34F6B"/>
    <w:rsid w:val="00B4066D"/>
    <w:rsid w:val="00B429FA"/>
    <w:rsid w:val="00B43B29"/>
    <w:rsid w:val="00B44CAC"/>
    <w:rsid w:val="00B45DF5"/>
    <w:rsid w:val="00B47B55"/>
    <w:rsid w:val="00B51A5D"/>
    <w:rsid w:val="00B52931"/>
    <w:rsid w:val="00B55292"/>
    <w:rsid w:val="00B55C90"/>
    <w:rsid w:val="00B56C4C"/>
    <w:rsid w:val="00B57EBE"/>
    <w:rsid w:val="00B607B2"/>
    <w:rsid w:val="00B60A87"/>
    <w:rsid w:val="00B628B0"/>
    <w:rsid w:val="00B62D69"/>
    <w:rsid w:val="00B62EAA"/>
    <w:rsid w:val="00B64387"/>
    <w:rsid w:val="00B659A0"/>
    <w:rsid w:val="00B70799"/>
    <w:rsid w:val="00B712D1"/>
    <w:rsid w:val="00B7770D"/>
    <w:rsid w:val="00B80DCE"/>
    <w:rsid w:val="00B82A09"/>
    <w:rsid w:val="00B831EE"/>
    <w:rsid w:val="00B8457A"/>
    <w:rsid w:val="00B8640D"/>
    <w:rsid w:val="00B86627"/>
    <w:rsid w:val="00B92AE8"/>
    <w:rsid w:val="00B93F13"/>
    <w:rsid w:val="00B9543E"/>
    <w:rsid w:val="00B96126"/>
    <w:rsid w:val="00B96FB5"/>
    <w:rsid w:val="00BA2CA2"/>
    <w:rsid w:val="00BA417E"/>
    <w:rsid w:val="00BA7590"/>
    <w:rsid w:val="00BB0712"/>
    <w:rsid w:val="00BB6702"/>
    <w:rsid w:val="00BB6FC4"/>
    <w:rsid w:val="00BC053F"/>
    <w:rsid w:val="00BC2CAB"/>
    <w:rsid w:val="00BC37DD"/>
    <w:rsid w:val="00BC6803"/>
    <w:rsid w:val="00BD0376"/>
    <w:rsid w:val="00BD19AD"/>
    <w:rsid w:val="00BD3366"/>
    <w:rsid w:val="00BD41C8"/>
    <w:rsid w:val="00BD4409"/>
    <w:rsid w:val="00BD5B7B"/>
    <w:rsid w:val="00BD6D96"/>
    <w:rsid w:val="00BD7878"/>
    <w:rsid w:val="00BE091E"/>
    <w:rsid w:val="00BE31EA"/>
    <w:rsid w:val="00BE37A8"/>
    <w:rsid w:val="00BE477B"/>
    <w:rsid w:val="00BE590B"/>
    <w:rsid w:val="00BE64DE"/>
    <w:rsid w:val="00BE7489"/>
    <w:rsid w:val="00BF0D0B"/>
    <w:rsid w:val="00BF1C95"/>
    <w:rsid w:val="00BF32D4"/>
    <w:rsid w:val="00BF4198"/>
    <w:rsid w:val="00BF51D0"/>
    <w:rsid w:val="00BF5DF2"/>
    <w:rsid w:val="00BF6E40"/>
    <w:rsid w:val="00C042D5"/>
    <w:rsid w:val="00C1076B"/>
    <w:rsid w:val="00C10C38"/>
    <w:rsid w:val="00C135A2"/>
    <w:rsid w:val="00C14F94"/>
    <w:rsid w:val="00C16E8B"/>
    <w:rsid w:val="00C2092F"/>
    <w:rsid w:val="00C21939"/>
    <w:rsid w:val="00C23566"/>
    <w:rsid w:val="00C27397"/>
    <w:rsid w:val="00C31FF7"/>
    <w:rsid w:val="00C32D76"/>
    <w:rsid w:val="00C355AA"/>
    <w:rsid w:val="00C3682D"/>
    <w:rsid w:val="00C37BC6"/>
    <w:rsid w:val="00C37EE2"/>
    <w:rsid w:val="00C42E59"/>
    <w:rsid w:val="00C44050"/>
    <w:rsid w:val="00C44975"/>
    <w:rsid w:val="00C47C6A"/>
    <w:rsid w:val="00C47F2E"/>
    <w:rsid w:val="00C50C87"/>
    <w:rsid w:val="00C52751"/>
    <w:rsid w:val="00C53761"/>
    <w:rsid w:val="00C54DF8"/>
    <w:rsid w:val="00C578B8"/>
    <w:rsid w:val="00C628F5"/>
    <w:rsid w:val="00C63374"/>
    <w:rsid w:val="00C6364F"/>
    <w:rsid w:val="00C64370"/>
    <w:rsid w:val="00C66DC0"/>
    <w:rsid w:val="00C702F4"/>
    <w:rsid w:val="00C72A60"/>
    <w:rsid w:val="00C75414"/>
    <w:rsid w:val="00C76307"/>
    <w:rsid w:val="00C76E0E"/>
    <w:rsid w:val="00C77CEB"/>
    <w:rsid w:val="00C812D4"/>
    <w:rsid w:val="00C8151F"/>
    <w:rsid w:val="00C82DAB"/>
    <w:rsid w:val="00C82FFC"/>
    <w:rsid w:val="00C83515"/>
    <w:rsid w:val="00C838A0"/>
    <w:rsid w:val="00C83CB4"/>
    <w:rsid w:val="00C846B2"/>
    <w:rsid w:val="00C84C4D"/>
    <w:rsid w:val="00C8623C"/>
    <w:rsid w:val="00C86622"/>
    <w:rsid w:val="00C866A7"/>
    <w:rsid w:val="00C86BD6"/>
    <w:rsid w:val="00C87CCB"/>
    <w:rsid w:val="00C927F1"/>
    <w:rsid w:val="00C941AD"/>
    <w:rsid w:val="00C96056"/>
    <w:rsid w:val="00C97772"/>
    <w:rsid w:val="00CA085A"/>
    <w:rsid w:val="00CA1646"/>
    <w:rsid w:val="00CA4D28"/>
    <w:rsid w:val="00CA5482"/>
    <w:rsid w:val="00CA55D5"/>
    <w:rsid w:val="00CA5E2C"/>
    <w:rsid w:val="00CA6CD9"/>
    <w:rsid w:val="00CA71F1"/>
    <w:rsid w:val="00CA7A3D"/>
    <w:rsid w:val="00CB0BB2"/>
    <w:rsid w:val="00CB28E5"/>
    <w:rsid w:val="00CB2BBF"/>
    <w:rsid w:val="00CB2FCD"/>
    <w:rsid w:val="00CB4A56"/>
    <w:rsid w:val="00CB5DBF"/>
    <w:rsid w:val="00CB697E"/>
    <w:rsid w:val="00CB73A5"/>
    <w:rsid w:val="00CC0BCF"/>
    <w:rsid w:val="00CC1F95"/>
    <w:rsid w:val="00CC2516"/>
    <w:rsid w:val="00CC377F"/>
    <w:rsid w:val="00CC382F"/>
    <w:rsid w:val="00CC418E"/>
    <w:rsid w:val="00CC5194"/>
    <w:rsid w:val="00CC5365"/>
    <w:rsid w:val="00CC6D99"/>
    <w:rsid w:val="00CC7DF4"/>
    <w:rsid w:val="00CD27E3"/>
    <w:rsid w:val="00CD4EAF"/>
    <w:rsid w:val="00CD5288"/>
    <w:rsid w:val="00CD7527"/>
    <w:rsid w:val="00CD78CF"/>
    <w:rsid w:val="00CE1EBB"/>
    <w:rsid w:val="00CE4FDA"/>
    <w:rsid w:val="00CE57EB"/>
    <w:rsid w:val="00CE588B"/>
    <w:rsid w:val="00CE5E05"/>
    <w:rsid w:val="00CE7395"/>
    <w:rsid w:val="00CF15F6"/>
    <w:rsid w:val="00CF16D4"/>
    <w:rsid w:val="00CF2F74"/>
    <w:rsid w:val="00CF48CC"/>
    <w:rsid w:val="00CF65C6"/>
    <w:rsid w:val="00CF6B33"/>
    <w:rsid w:val="00CF70C4"/>
    <w:rsid w:val="00CF7D62"/>
    <w:rsid w:val="00D00319"/>
    <w:rsid w:val="00D01455"/>
    <w:rsid w:val="00D03276"/>
    <w:rsid w:val="00D03530"/>
    <w:rsid w:val="00D039DE"/>
    <w:rsid w:val="00D03FF2"/>
    <w:rsid w:val="00D05AC7"/>
    <w:rsid w:val="00D05F56"/>
    <w:rsid w:val="00D10E29"/>
    <w:rsid w:val="00D11A00"/>
    <w:rsid w:val="00D12270"/>
    <w:rsid w:val="00D164C9"/>
    <w:rsid w:val="00D16684"/>
    <w:rsid w:val="00D16933"/>
    <w:rsid w:val="00D1767C"/>
    <w:rsid w:val="00D17EF2"/>
    <w:rsid w:val="00D20F8D"/>
    <w:rsid w:val="00D23A1B"/>
    <w:rsid w:val="00D246F2"/>
    <w:rsid w:val="00D24878"/>
    <w:rsid w:val="00D25002"/>
    <w:rsid w:val="00D2581C"/>
    <w:rsid w:val="00D25EDE"/>
    <w:rsid w:val="00D26932"/>
    <w:rsid w:val="00D27321"/>
    <w:rsid w:val="00D2790A"/>
    <w:rsid w:val="00D32F7A"/>
    <w:rsid w:val="00D33E7F"/>
    <w:rsid w:val="00D3489F"/>
    <w:rsid w:val="00D36477"/>
    <w:rsid w:val="00D37C17"/>
    <w:rsid w:val="00D42D01"/>
    <w:rsid w:val="00D43596"/>
    <w:rsid w:val="00D46D70"/>
    <w:rsid w:val="00D47928"/>
    <w:rsid w:val="00D47A7C"/>
    <w:rsid w:val="00D50E2F"/>
    <w:rsid w:val="00D520DB"/>
    <w:rsid w:val="00D55BC6"/>
    <w:rsid w:val="00D57866"/>
    <w:rsid w:val="00D57C56"/>
    <w:rsid w:val="00D604E7"/>
    <w:rsid w:val="00D63420"/>
    <w:rsid w:val="00D644F9"/>
    <w:rsid w:val="00D64E1F"/>
    <w:rsid w:val="00D6600F"/>
    <w:rsid w:val="00D6745D"/>
    <w:rsid w:val="00D6790C"/>
    <w:rsid w:val="00D67E06"/>
    <w:rsid w:val="00D716ED"/>
    <w:rsid w:val="00D75CC8"/>
    <w:rsid w:val="00D83978"/>
    <w:rsid w:val="00D84457"/>
    <w:rsid w:val="00D85923"/>
    <w:rsid w:val="00D85A2D"/>
    <w:rsid w:val="00D8603B"/>
    <w:rsid w:val="00D860AD"/>
    <w:rsid w:val="00D86252"/>
    <w:rsid w:val="00D9172B"/>
    <w:rsid w:val="00D930E8"/>
    <w:rsid w:val="00D932BA"/>
    <w:rsid w:val="00D93480"/>
    <w:rsid w:val="00D94470"/>
    <w:rsid w:val="00D95E02"/>
    <w:rsid w:val="00D96C48"/>
    <w:rsid w:val="00D975C2"/>
    <w:rsid w:val="00DA1AD8"/>
    <w:rsid w:val="00DA25DB"/>
    <w:rsid w:val="00DA4AC1"/>
    <w:rsid w:val="00DA66F0"/>
    <w:rsid w:val="00DA6966"/>
    <w:rsid w:val="00DA6B73"/>
    <w:rsid w:val="00DA7E86"/>
    <w:rsid w:val="00DB24C9"/>
    <w:rsid w:val="00DB3389"/>
    <w:rsid w:val="00DB484B"/>
    <w:rsid w:val="00DB60E3"/>
    <w:rsid w:val="00DB61DE"/>
    <w:rsid w:val="00DC1AC7"/>
    <w:rsid w:val="00DC2E8A"/>
    <w:rsid w:val="00DC516A"/>
    <w:rsid w:val="00DC62D3"/>
    <w:rsid w:val="00DC661B"/>
    <w:rsid w:val="00DC7364"/>
    <w:rsid w:val="00DD19C2"/>
    <w:rsid w:val="00DD1C66"/>
    <w:rsid w:val="00DD2006"/>
    <w:rsid w:val="00DD2EAA"/>
    <w:rsid w:val="00DD33F3"/>
    <w:rsid w:val="00DD403B"/>
    <w:rsid w:val="00DD4848"/>
    <w:rsid w:val="00DD5654"/>
    <w:rsid w:val="00DD73F5"/>
    <w:rsid w:val="00DE0397"/>
    <w:rsid w:val="00DE0A3F"/>
    <w:rsid w:val="00DE163B"/>
    <w:rsid w:val="00DE1790"/>
    <w:rsid w:val="00DE546D"/>
    <w:rsid w:val="00DE59F9"/>
    <w:rsid w:val="00DE5E4D"/>
    <w:rsid w:val="00DE647C"/>
    <w:rsid w:val="00DF2EB7"/>
    <w:rsid w:val="00DF3C45"/>
    <w:rsid w:val="00DF4AF2"/>
    <w:rsid w:val="00DF6A3D"/>
    <w:rsid w:val="00DF7EAB"/>
    <w:rsid w:val="00E02737"/>
    <w:rsid w:val="00E04BE1"/>
    <w:rsid w:val="00E06818"/>
    <w:rsid w:val="00E076B8"/>
    <w:rsid w:val="00E10FEE"/>
    <w:rsid w:val="00E1311E"/>
    <w:rsid w:val="00E1448E"/>
    <w:rsid w:val="00E14CB4"/>
    <w:rsid w:val="00E15E23"/>
    <w:rsid w:val="00E16B0C"/>
    <w:rsid w:val="00E2064A"/>
    <w:rsid w:val="00E21775"/>
    <w:rsid w:val="00E2189F"/>
    <w:rsid w:val="00E220F1"/>
    <w:rsid w:val="00E22CBA"/>
    <w:rsid w:val="00E23EB1"/>
    <w:rsid w:val="00E24A29"/>
    <w:rsid w:val="00E25618"/>
    <w:rsid w:val="00E26B36"/>
    <w:rsid w:val="00E27156"/>
    <w:rsid w:val="00E309D4"/>
    <w:rsid w:val="00E31452"/>
    <w:rsid w:val="00E31800"/>
    <w:rsid w:val="00E32BD9"/>
    <w:rsid w:val="00E32DC2"/>
    <w:rsid w:val="00E336DA"/>
    <w:rsid w:val="00E34E27"/>
    <w:rsid w:val="00E34EFD"/>
    <w:rsid w:val="00E37E4A"/>
    <w:rsid w:val="00E404A2"/>
    <w:rsid w:val="00E41BB3"/>
    <w:rsid w:val="00E41CBD"/>
    <w:rsid w:val="00E439B0"/>
    <w:rsid w:val="00E43FDE"/>
    <w:rsid w:val="00E44DA7"/>
    <w:rsid w:val="00E463AC"/>
    <w:rsid w:val="00E50AE3"/>
    <w:rsid w:val="00E50D6C"/>
    <w:rsid w:val="00E51C9D"/>
    <w:rsid w:val="00E524B2"/>
    <w:rsid w:val="00E52651"/>
    <w:rsid w:val="00E526F1"/>
    <w:rsid w:val="00E5442E"/>
    <w:rsid w:val="00E54F29"/>
    <w:rsid w:val="00E55201"/>
    <w:rsid w:val="00E5672C"/>
    <w:rsid w:val="00E57A03"/>
    <w:rsid w:val="00E60168"/>
    <w:rsid w:val="00E61E9C"/>
    <w:rsid w:val="00E61EC8"/>
    <w:rsid w:val="00E61FBF"/>
    <w:rsid w:val="00E628C5"/>
    <w:rsid w:val="00E63DD4"/>
    <w:rsid w:val="00E6523E"/>
    <w:rsid w:val="00E67864"/>
    <w:rsid w:val="00E7161F"/>
    <w:rsid w:val="00E717C7"/>
    <w:rsid w:val="00E723FF"/>
    <w:rsid w:val="00E7248A"/>
    <w:rsid w:val="00E740F4"/>
    <w:rsid w:val="00E80568"/>
    <w:rsid w:val="00E81D0E"/>
    <w:rsid w:val="00E82687"/>
    <w:rsid w:val="00E83584"/>
    <w:rsid w:val="00E8454C"/>
    <w:rsid w:val="00E848E8"/>
    <w:rsid w:val="00E84EDB"/>
    <w:rsid w:val="00E85B4C"/>
    <w:rsid w:val="00E86779"/>
    <w:rsid w:val="00E91733"/>
    <w:rsid w:val="00E91B14"/>
    <w:rsid w:val="00E924F0"/>
    <w:rsid w:val="00E927FF"/>
    <w:rsid w:val="00E92E44"/>
    <w:rsid w:val="00E940B1"/>
    <w:rsid w:val="00E940FC"/>
    <w:rsid w:val="00E94626"/>
    <w:rsid w:val="00E94CCE"/>
    <w:rsid w:val="00E95D68"/>
    <w:rsid w:val="00EA1A67"/>
    <w:rsid w:val="00EA1DD4"/>
    <w:rsid w:val="00EA5CC1"/>
    <w:rsid w:val="00EA7572"/>
    <w:rsid w:val="00EB3873"/>
    <w:rsid w:val="00EB5BCA"/>
    <w:rsid w:val="00EC0C81"/>
    <w:rsid w:val="00EC2DC7"/>
    <w:rsid w:val="00EC34C0"/>
    <w:rsid w:val="00EC3716"/>
    <w:rsid w:val="00EC4436"/>
    <w:rsid w:val="00EC455A"/>
    <w:rsid w:val="00ED01B6"/>
    <w:rsid w:val="00ED1E93"/>
    <w:rsid w:val="00EE287F"/>
    <w:rsid w:val="00EE4E27"/>
    <w:rsid w:val="00EE4F75"/>
    <w:rsid w:val="00EE51E7"/>
    <w:rsid w:val="00EE5237"/>
    <w:rsid w:val="00EE6AB5"/>
    <w:rsid w:val="00EE6C74"/>
    <w:rsid w:val="00EE7075"/>
    <w:rsid w:val="00EF1DD4"/>
    <w:rsid w:val="00EF41AC"/>
    <w:rsid w:val="00F006C1"/>
    <w:rsid w:val="00F006C2"/>
    <w:rsid w:val="00F02582"/>
    <w:rsid w:val="00F036E1"/>
    <w:rsid w:val="00F03E3F"/>
    <w:rsid w:val="00F04DC8"/>
    <w:rsid w:val="00F06487"/>
    <w:rsid w:val="00F074BB"/>
    <w:rsid w:val="00F134D4"/>
    <w:rsid w:val="00F1393B"/>
    <w:rsid w:val="00F14405"/>
    <w:rsid w:val="00F14F73"/>
    <w:rsid w:val="00F16B5E"/>
    <w:rsid w:val="00F17D5D"/>
    <w:rsid w:val="00F219CA"/>
    <w:rsid w:val="00F227DB"/>
    <w:rsid w:val="00F245DD"/>
    <w:rsid w:val="00F260EC"/>
    <w:rsid w:val="00F277B0"/>
    <w:rsid w:val="00F27A12"/>
    <w:rsid w:val="00F30781"/>
    <w:rsid w:val="00F31197"/>
    <w:rsid w:val="00F322EB"/>
    <w:rsid w:val="00F32B0A"/>
    <w:rsid w:val="00F346D9"/>
    <w:rsid w:val="00F35552"/>
    <w:rsid w:val="00F3560E"/>
    <w:rsid w:val="00F365D1"/>
    <w:rsid w:val="00F36F44"/>
    <w:rsid w:val="00F37754"/>
    <w:rsid w:val="00F40672"/>
    <w:rsid w:val="00F41758"/>
    <w:rsid w:val="00F43689"/>
    <w:rsid w:val="00F437A0"/>
    <w:rsid w:val="00F4416E"/>
    <w:rsid w:val="00F44A07"/>
    <w:rsid w:val="00F46E86"/>
    <w:rsid w:val="00F4733D"/>
    <w:rsid w:val="00F501B3"/>
    <w:rsid w:val="00F50C87"/>
    <w:rsid w:val="00F50EA2"/>
    <w:rsid w:val="00F544F8"/>
    <w:rsid w:val="00F55894"/>
    <w:rsid w:val="00F56347"/>
    <w:rsid w:val="00F600D8"/>
    <w:rsid w:val="00F605EA"/>
    <w:rsid w:val="00F61232"/>
    <w:rsid w:val="00F6203C"/>
    <w:rsid w:val="00F623FE"/>
    <w:rsid w:val="00F62B16"/>
    <w:rsid w:val="00F65189"/>
    <w:rsid w:val="00F66D6F"/>
    <w:rsid w:val="00F721AD"/>
    <w:rsid w:val="00F72D56"/>
    <w:rsid w:val="00F7797C"/>
    <w:rsid w:val="00F846DB"/>
    <w:rsid w:val="00F84C6C"/>
    <w:rsid w:val="00F8569E"/>
    <w:rsid w:val="00F862C5"/>
    <w:rsid w:val="00F904A6"/>
    <w:rsid w:val="00F913BD"/>
    <w:rsid w:val="00F92864"/>
    <w:rsid w:val="00F92E03"/>
    <w:rsid w:val="00F93301"/>
    <w:rsid w:val="00F95247"/>
    <w:rsid w:val="00F95EE4"/>
    <w:rsid w:val="00F96600"/>
    <w:rsid w:val="00F968F8"/>
    <w:rsid w:val="00F97F13"/>
    <w:rsid w:val="00FA46B0"/>
    <w:rsid w:val="00FA61B8"/>
    <w:rsid w:val="00FA64C0"/>
    <w:rsid w:val="00FB3CEF"/>
    <w:rsid w:val="00FC04A8"/>
    <w:rsid w:val="00FC2E1A"/>
    <w:rsid w:val="00FC47DA"/>
    <w:rsid w:val="00FC4A80"/>
    <w:rsid w:val="00FC5739"/>
    <w:rsid w:val="00FC6D14"/>
    <w:rsid w:val="00FC6F5C"/>
    <w:rsid w:val="00FD0127"/>
    <w:rsid w:val="00FD081F"/>
    <w:rsid w:val="00FD1295"/>
    <w:rsid w:val="00FD1A18"/>
    <w:rsid w:val="00FD2961"/>
    <w:rsid w:val="00FD2B0A"/>
    <w:rsid w:val="00FD3182"/>
    <w:rsid w:val="00FD47FC"/>
    <w:rsid w:val="00FD5E37"/>
    <w:rsid w:val="00FE03F9"/>
    <w:rsid w:val="00FE1156"/>
    <w:rsid w:val="00FE13C0"/>
    <w:rsid w:val="00FE2719"/>
    <w:rsid w:val="00FE50B8"/>
    <w:rsid w:val="00FE5243"/>
    <w:rsid w:val="00FE5A5D"/>
    <w:rsid w:val="00FF13A3"/>
    <w:rsid w:val="00FF1F88"/>
    <w:rsid w:val="00FF2677"/>
    <w:rsid w:val="00FF2E87"/>
    <w:rsid w:val="00FF43A3"/>
    <w:rsid w:val="00FF4A0F"/>
    <w:rsid w:val="00FF5617"/>
    <w:rsid w:val="00FF5749"/>
    <w:rsid w:val="00FF69B7"/>
    <w:rsid w:val="00FF76A8"/>
    <w:rsid w:val="011F55AC"/>
    <w:rsid w:val="01858CE1"/>
    <w:rsid w:val="018CCD18"/>
    <w:rsid w:val="0201188C"/>
    <w:rsid w:val="020B284F"/>
    <w:rsid w:val="024B4332"/>
    <w:rsid w:val="02921031"/>
    <w:rsid w:val="02C13C3A"/>
    <w:rsid w:val="02F214BA"/>
    <w:rsid w:val="039D8C55"/>
    <w:rsid w:val="03AB0F49"/>
    <w:rsid w:val="04F094E9"/>
    <w:rsid w:val="052D4731"/>
    <w:rsid w:val="0540827B"/>
    <w:rsid w:val="054D891E"/>
    <w:rsid w:val="05850BD6"/>
    <w:rsid w:val="05B0D9F8"/>
    <w:rsid w:val="05F609F6"/>
    <w:rsid w:val="0694E817"/>
    <w:rsid w:val="06AA4DFA"/>
    <w:rsid w:val="06C9BAFA"/>
    <w:rsid w:val="06CEE33A"/>
    <w:rsid w:val="072B25A7"/>
    <w:rsid w:val="0789FAD3"/>
    <w:rsid w:val="07BAEB5D"/>
    <w:rsid w:val="081CC38E"/>
    <w:rsid w:val="08A3A07C"/>
    <w:rsid w:val="08C9F232"/>
    <w:rsid w:val="097FF097"/>
    <w:rsid w:val="09A88205"/>
    <w:rsid w:val="09E280E6"/>
    <w:rsid w:val="0A72EB63"/>
    <w:rsid w:val="0A9D6855"/>
    <w:rsid w:val="0B9E1A06"/>
    <w:rsid w:val="0BFE96CA"/>
    <w:rsid w:val="0CA68742"/>
    <w:rsid w:val="0CB6B258"/>
    <w:rsid w:val="0D48DF4C"/>
    <w:rsid w:val="0DCD06B6"/>
    <w:rsid w:val="0DE013FA"/>
    <w:rsid w:val="0EA64AC9"/>
    <w:rsid w:val="10214E1F"/>
    <w:rsid w:val="105C8003"/>
    <w:rsid w:val="10F01117"/>
    <w:rsid w:val="111C6E1C"/>
    <w:rsid w:val="1130DD19"/>
    <w:rsid w:val="11601918"/>
    <w:rsid w:val="116F1D3C"/>
    <w:rsid w:val="11ADE2CF"/>
    <w:rsid w:val="11E8C2D0"/>
    <w:rsid w:val="1228F857"/>
    <w:rsid w:val="12978FD6"/>
    <w:rsid w:val="12BC0298"/>
    <w:rsid w:val="12FD88A3"/>
    <w:rsid w:val="143794DD"/>
    <w:rsid w:val="14B742CA"/>
    <w:rsid w:val="1665AB4D"/>
    <w:rsid w:val="1671ED2F"/>
    <w:rsid w:val="16A2C7B8"/>
    <w:rsid w:val="171DD7A4"/>
    <w:rsid w:val="1721548A"/>
    <w:rsid w:val="175FD677"/>
    <w:rsid w:val="185685F3"/>
    <w:rsid w:val="18D7A98F"/>
    <w:rsid w:val="18DEF95A"/>
    <w:rsid w:val="197E69A5"/>
    <w:rsid w:val="198716FD"/>
    <w:rsid w:val="198F6096"/>
    <w:rsid w:val="199409F4"/>
    <w:rsid w:val="1A0B3872"/>
    <w:rsid w:val="1A257EA7"/>
    <w:rsid w:val="1A482276"/>
    <w:rsid w:val="1A4B384B"/>
    <w:rsid w:val="1A51FDA0"/>
    <w:rsid w:val="1CBE0897"/>
    <w:rsid w:val="1CFAC60F"/>
    <w:rsid w:val="1D0F635B"/>
    <w:rsid w:val="1D29B0D7"/>
    <w:rsid w:val="1D29F716"/>
    <w:rsid w:val="1DA7AC73"/>
    <w:rsid w:val="1F18A449"/>
    <w:rsid w:val="201C5E1D"/>
    <w:rsid w:val="2047041D"/>
    <w:rsid w:val="2086DEE9"/>
    <w:rsid w:val="20C8B589"/>
    <w:rsid w:val="211EEB17"/>
    <w:rsid w:val="2177DC0C"/>
    <w:rsid w:val="21F7C6FA"/>
    <w:rsid w:val="21FD6839"/>
    <w:rsid w:val="22F95831"/>
    <w:rsid w:val="2319DC06"/>
    <w:rsid w:val="232BB37A"/>
    <w:rsid w:val="23682263"/>
    <w:rsid w:val="237EA4DF"/>
    <w:rsid w:val="23801B60"/>
    <w:rsid w:val="23BE9C6F"/>
    <w:rsid w:val="23C7D61B"/>
    <w:rsid w:val="248C3FE1"/>
    <w:rsid w:val="24CF4BDE"/>
    <w:rsid w:val="251BEBC1"/>
    <w:rsid w:val="25593C3B"/>
    <w:rsid w:val="25B4DF3F"/>
    <w:rsid w:val="25E1E917"/>
    <w:rsid w:val="2624FF3E"/>
    <w:rsid w:val="26460AAB"/>
    <w:rsid w:val="2655A9EE"/>
    <w:rsid w:val="2657E21F"/>
    <w:rsid w:val="266684FF"/>
    <w:rsid w:val="268C480F"/>
    <w:rsid w:val="26B645A1"/>
    <w:rsid w:val="2709325F"/>
    <w:rsid w:val="27C49C4F"/>
    <w:rsid w:val="28281870"/>
    <w:rsid w:val="282E7A71"/>
    <w:rsid w:val="28910A35"/>
    <w:rsid w:val="289C279E"/>
    <w:rsid w:val="28FC4048"/>
    <w:rsid w:val="295E3CC2"/>
    <w:rsid w:val="296616DF"/>
    <w:rsid w:val="298B355F"/>
    <w:rsid w:val="29A94539"/>
    <w:rsid w:val="2A3BB718"/>
    <w:rsid w:val="2BAC3805"/>
    <w:rsid w:val="2BC44D59"/>
    <w:rsid w:val="2C85D68B"/>
    <w:rsid w:val="2D018EAA"/>
    <w:rsid w:val="2D9B4167"/>
    <w:rsid w:val="2E17D48C"/>
    <w:rsid w:val="2EB55767"/>
    <w:rsid w:val="2EE4A9D8"/>
    <w:rsid w:val="2F30F9AA"/>
    <w:rsid w:val="2F7617D7"/>
    <w:rsid w:val="2FAA5719"/>
    <w:rsid w:val="2FFC0834"/>
    <w:rsid w:val="304D6391"/>
    <w:rsid w:val="305D27E7"/>
    <w:rsid w:val="310A0D6A"/>
    <w:rsid w:val="31F1CB17"/>
    <w:rsid w:val="31F8F848"/>
    <w:rsid w:val="3266746B"/>
    <w:rsid w:val="334292F2"/>
    <w:rsid w:val="3394C8A9"/>
    <w:rsid w:val="339D777F"/>
    <w:rsid w:val="3552D40C"/>
    <w:rsid w:val="35A03B2E"/>
    <w:rsid w:val="35B1DAAC"/>
    <w:rsid w:val="37128929"/>
    <w:rsid w:val="37F467CF"/>
    <w:rsid w:val="37FB708B"/>
    <w:rsid w:val="388A74CE"/>
    <w:rsid w:val="390CE86A"/>
    <w:rsid w:val="39187CC1"/>
    <w:rsid w:val="39444AE3"/>
    <w:rsid w:val="39DB1D7A"/>
    <w:rsid w:val="39F445D7"/>
    <w:rsid w:val="3A1FA90D"/>
    <w:rsid w:val="3ADEA4C3"/>
    <w:rsid w:val="3B644816"/>
    <w:rsid w:val="3BC80116"/>
    <w:rsid w:val="3C6029F5"/>
    <w:rsid w:val="3CF59CF6"/>
    <w:rsid w:val="3D001877"/>
    <w:rsid w:val="3D9224B6"/>
    <w:rsid w:val="3E00A57D"/>
    <w:rsid w:val="3E2BB9AC"/>
    <w:rsid w:val="3E6CD5A7"/>
    <w:rsid w:val="3EA27EA0"/>
    <w:rsid w:val="3EE0C44E"/>
    <w:rsid w:val="3EEA6735"/>
    <w:rsid w:val="3F142902"/>
    <w:rsid w:val="3F471D74"/>
    <w:rsid w:val="3F5CD34C"/>
    <w:rsid w:val="3F6F5599"/>
    <w:rsid w:val="3FB38C67"/>
    <w:rsid w:val="40CE853F"/>
    <w:rsid w:val="416833C3"/>
    <w:rsid w:val="4190D3B5"/>
    <w:rsid w:val="41ACB2A7"/>
    <w:rsid w:val="41BD886B"/>
    <w:rsid w:val="41E85046"/>
    <w:rsid w:val="4241A93A"/>
    <w:rsid w:val="426595D9"/>
    <w:rsid w:val="42BFB916"/>
    <w:rsid w:val="42F7523C"/>
    <w:rsid w:val="436F59FB"/>
    <w:rsid w:val="43DEF01C"/>
    <w:rsid w:val="44276D02"/>
    <w:rsid w:val="45805023"/>
    <w:rsid w:val="461BDBC4"/>
    <w:rsid w:val="4643926C"/>
    <w:rsid w:val="46728D64"/>
    <w:rsid w:val="467BC2A8"/>
    <w:rsid w:val="46B02E44"/>
    <w:rsid w:val="46B9A082"/>
    <w:rsid w:val="47324088"/>
    <w:rsid w:val="4777CA34"/>
    <w:rsid w:val="47AEDCC0"/>
    <w:rsid w:val="4803DFB5"/>
    <w:rsid w:val="48124C6D"/>
    <w:rsid w:val="4834501B"/>
    <w:rsid w:val="49258147"/>
    <w:rsid w:val="4949B505"/>
    <w:rsid w:val="49B29206"/>
    <w:rsid w:val="4A1E5C6D"/>
    <w:rsid w:val="4A6EEEEF"/>
    <w:rsid w:val="4A789544"/>
    <w:rsid w:val="4C0F2C56"/>
    <w:rsid w:val="4C25AB14"/>
    <w:rsid w:val="4C68C7A3"/>
    <w:rsid w:val="4CB2D3F0"/>
    <w:rsid w:val="4D11EB4A"/>
    <w:rsid w:val="4D6DD965"/>
    <w:rsid w:val="4DA1AEE3"/>
    <w:rsid w:val="4EB20CA2"/>
    <w:rsid w:val="4F2C1947"/>
    <w:rsid w:val="4F656AC2"/>
    <w:rsid w:val="513B1D5E"/>
    <w:rsid w:val="513E8B9D"/>
    <w:rsid w:val="51FBE45A"/>
    <w:rsid w:val="5307C7F8"/>
    <w:rsid w:val="53841325"/>
    <w:rsid w:val="53C98931"/>
    <w:rsid w:val="541F778A"/>
    <w:rsid w:val="54673507"/>
    <w:rsid w:val="54CFAE7C"/>
    <w:rsid w:val="5576616E"/>
    <w:rsid w:val="567286FD"/>
    <w:rsid w:val="57323F25"/>
    <w:rsid w:val="57432ABF"/>
    <w:rsid w:val="576FC627"/>
    <w:rsid w:val="57B94C71"/>
    <w:rsid w:val="57C85753"/>
    <w:rsid w:val="5800D7B9"/>
    <w:rsid w:val="5916F90F"/>
    <w:rsid w:val="59667767"/>
    <w:rsid w:val="5B179F3A"/>
    <w:rsid w:val="5B51A0D8"/>
    <w:rsid w:val="5C2A896F"/>
    <w:rsid w:val="5C734801"/>
    <w:rsid w:val="5D2FEBE0"/>
    <w:rsid w:val="5D8ABB55"/>
    <w:rsid w:val="5E0E6070"/>
    <w:rsid w:val="5E634E0B"/>
    <w:rsid w:val="5E9D39A8"/>
    <w:rsid w:val="5F1A630E"/>
    <w:rsid w:val="5F4A6773"/>
    <w:rsid w:val="5F4DD740"/>
    <w:rsid w:val="5F9F76A6"/>
    <w:rsid w:val="600BE99E"/>
    <w:rsid w:val="60DB3312"/>
    <w:rsid w:val="613E9B63"/>
    <w:rsid w:val="61A7B9FF"/>
    <w:rsid w:val="6213AED2"/>
    <w:rsid w:val="6234BA3F"/>
    <w:rsid w:val="627749B2"/>
    <w:rsid w:val="629F7C65"/>
    <w:rsid w:val="631F10E1"/>
    <w:rsid w:val="6352ADF9"/>
    <w:rsid w:val="63BED55F"/>
    <w:rsid w:val="6486CE48"/>
    <w:rsid w:val="650E285C"/>
    <w:rsid w:val="653AFDC5"/>
    <w:rsid w:val="65555417"/>
    <w:rsid w:val="659456B9"/>
    <w:rsid w:val="65AEEA74"/>
    <w:rsid w:val="65DDEAA8"/>
    <w:rsid w:val="669A79A2"/>
    <w:rsid w:val="66AC064B"/>
    <w:rsid w:val="67E561B2"/>
    <w:rsid w:val="6816FB83"/>
    <w:rsid w:val="681BFC87"/>
    <w:rsid w:val="68729E87"/>
    <w:rsid w:val="68BE8923"/>
    <w:rsid w:val="68E644F7"/>
    <w:rsid w:val="690ABE76"/>
    <w:rsid w:val="6966617A"/>
    <w:rsid w:val="69E3A70D"/>
    <w:rsid w:val="6A28C53A"/>
    <w:rsid w:val="6B0010F4"/>
    <w:rsid w:val="6BAE0887"/>
    <w:rsid w:val="6BD99AAB"/>
    <w:rsid w:val="6BED15C1"/>
    <w:rsid w:val="6C1E2BF8"/>
    <w:rsid w:val="6C9BE155"/>
    <w:rsid w:val="6D16550A"/>
    <w:rsid w:val="6DA42DFB"/>
    <w:rsid w:val="6E253F71"/>
    <w:rsid w:val="6E9EA6E9"/>
    <w:rsid w:val="6F24B683"/>
    <w:rsid w:val="6FCB25C2"/>
    <w:rsid w:val="6FCE1C26"/>
    <w:rsid w:val="6FD1C51F"/>
    <w:rsid w:val="7092C705"/>
    <w:rsid w:val="709ABD09"/>
    <w:rsid w:val="713B96D0"/>
    <w:rsid w:val="7145C1F6"/>
    <w:rsid w:val="71EEB8F2"/>
    <w:rsid w:val="7263F3C6"/>
    <w:rsid w:val="7272D9C1"/>
    <w:rsid w:val="7276919E"/>
    <w:rsid w:val="72779F1E"/>
    <w:rsid w:val="73B2C178"/>
    <w:rsid w:val="73CB2A24"/>
    <w:rsid w:val="73E484B4"/>
    <w:rsid w:val="73F2E476"/>
    <w:rsid w:val="748F91B5"/>
    <w:rsid w:val="789E9B47"/>
    <w:rsid w:val="7900BE68"/>
    <w:rsid w:val="79F6ED3F"/>
    <w:rsid w:val="7AC1B3A5"/>
    <w:rsid w:val="7ADD9EBA"/>
    <w:rsid w:val="7AEC4FD2"/>
    <w:rsid w:val="7B3BD436"/>
    <w:rsid w:val="7B966FA9"/>
    <w:rsid w:val="7BBDD35D"/>
    <w:rsid w:val="7BF7ED41"/>
    <w:rsid w:val="7CCE7C58"/>
    <w:rsid w:val="7D231BE4"/>
    <w:rsid w:val="7D720C6A"/>
    <w:rsid w:val="7D753398"/>
    <w:rsid w:val="7DC46595"/>
    <w:rsid w:val="7DDB2B06"/>
    <w:rsid w:val="7EA94F5B"/>
    <w:rsid w:val="7EAE22DE"/>
    <w:rsid w:val="7EF65391"/>
    <w:rsid w:val="7F419873"/>
    <w:rsid w:val="7FA2684F"/>
    <w:rsid w:val="7FB61901"/>
    <w:rsid w:val="7FD29E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2FD3E"/>
  <w15:chartTrackingRefBased/>
  <w15:docId w15:val="{801762A2-A06B-4EED-9CEE-B6C55A05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B1B"/>
    <w:pPr>
      <w:spacing w:after="160" w:line="259" w:lineRule="auto"/>
    </w:pPr>
    <w:rPr>
      <w:rFonts w:ascii="Arial" w:hAnsi="Arial"/>
      <w:lang w:val="en-GB"/>
    </w:rPr>
  </w:style>
  <w:style w:type="paragraph" w:styleId="Ttulo1">
    <w:name w:val="heading 1"/>
    <w:basedOn w:val="Normal"/>
    <w:next w:val="Normal"/>
    <w:link w:val="Ttulo1Car"/>
    <w:autoRedefine/>
    <w:uiPriority w:val="9"/>
    <w:qFormat/>
    <w:rsid w:val="00181B67"/>
    <w:pPr>
      <w:keepNext/>
      <w:keepLines/>
      <w:numPr>
        <w:numId w:val="1"/>
      </w:numPr>
      <w:spacing w:before="240" w:after="0" w:line="480" w:lineRule="auto"/>
      <w:ind w:left="567" w:hanging="567"/>
      <w:contextualSpacing/>
      <w:jc w:val="center"/>
      <w:outlineLvl w:val="0"/>
    </w:pPr>
    <w:rPr>
      <w:rFonts w:eastAsiaTheme="majorEastAsia" w:cstheme="majorBidi"/>
      <w:b/>
      <w:caps/>
      <w:sz w:val="32"/>
      <w:szCs w:val="32"/>
    </w:rPr>
  </w:style>
  <w:style w:type="paragraph" w:styleId="Ttulo2">
    <w:name w:val="heading 2"/>
    <w:basedOn w:val="Normal"/>
    <w:next w:val="Normal"/>
    <w:link w:val="Ttulo2Car"/>
    <w:autoRedefine/>
    <w:uiPriority w:val="9"/>
    <w:unhideWhenUsed/>
    <w:qFormat/>
    <w:rsid w:val="005168F8"/>
    <w:pPr>
      <w:keepNext/>
      <w:keepLines/>
      <w:numPr>
        <w:ilvl w:val="1"/>
        <w:numId w:val="1"/>
      </w:numPr>
      <w:spacing w:before="240" w:after="240"/>
      <w:outlineLvl w:val="1"/>
    </w:pPr>
    <w:rPr>
      <w:rFonts w:eastAsiaTheme="majorEastAsia" w:cstheme="majorBidi"/>
      <w:b/>
      <w:caps/>
      <w:szCs w:val="26"/>
    </w:rPr>
  </w:style>
  <w:style w:type="paragraph" w:styleId="Ttulo3">
    <w:name w:val="heading 3"/>
    <w:basedOn w:val="Ttulo2"/>
    <w:next w:val="Normal"/>
    <w:link w:val="Ttulo3Car"/>
    <w:uiPriority w:val="9"/>
    <w:unhideWhenUsed/>
    <w:qFormat/>
    <w:rsid w:val="00CC6D99"/>
    <w:pPr>
      <w:numPr>
        <w:ilvl w:val="2"/>
      </w:numPr>
      <w:outlineLvl w:val="2"/>
    </w:pPr>
  </w:style>
  <w:style w:type="paragraph" w:styleId="Ttulo4">
    <w:name w:val="heading 4"/>
    <w:basedOn w:val="Normal"/>
    <w:next w:val="Normal"/>
    <w:link w:val="Ttulo4Car"/>
    <w:uiPriority w:val="9"/>
    <w:semiHidden/>
    <w:unhideWhenUsed/>
    <w:qFormat/>
    <w:rsid w:val="003766C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766C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766C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766C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766C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66C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1B67"/>
    <w:rPr>
      <w:rFonts w:ascii="Arial" w:eastAsiaTheme="majorEastAsia" w:hAnsi="Arial" w:cstheme="majorBidi"/>
      <w:b/>
      <w:caps/>
      <w:sz w:val="32"/>
      <w:szCs w:val="32"/>
      <w:lang w:val="en-GB"/>
    </w:rPr>
  </w:style>
  <w:style w:type="character" w:styleId="Hipervnculo">
    <w:name w:val="Hyperlink"/>
    <w:basedOn w:val="Fuentedeprrafopredeter"/>
    <w:uiPriority w:val="99"/>
    <w:unhideWhenUsed/>
    <w:rsid w:val="004724D5"/>
    <w:rPr>
      <w:color w:val="0563C1" w:themeColor="hyperlink"/>
      <w:u w:val="single"/>
    </w:rPr>
  </w:style>
  <w:style w:type="paragraph" w:styleId="TDC1">
    <w:name w:val="toc 1"/>
    <w:basedOn w:val="Normal"/>
    <w:next w:val="Normal"/>
    <w:autoRedefine/>
    <w:uiPriority w:val="39"/>
    <w:unhideWhenUsed/>
    <w:rsid w:val="004D5EEA"/>
    <w:pPr>
      <w:spacing w:after="100" w:line="360" w:lineRule="auto"/>
    </w:pPr>
    <w:rPr>
      <w:b/>
      <w:caps/>
    </w:rPr>
  </w:style>
  <w:style w:type="paragraph" w:styleId="Encabezado">
    <w:name w:val="header"/>
    <w:basedOn w:val="Normal"/>
    <w:link w:val="EncabezadoCar"/>
    <w:uiPriority w:val="99"/>
    <w:unhideWhenUsed/>
    <w:rsid w:val="004724D5"/>
    <w:pPr>
      <w:tabs>
        <w:tab w:val="center" w:pos="4252"/>
        <w:tab w:val="right" w:pos="8504"/>
      </w:tabs>
      <w:spacing w:after="0"/>
    </w:pPr>
  </w:style>
  <w:style w:type="character" w:customStyle="1" w:styleId="EncabezadoCar">
    <w:name w:val="Encabezado Car"/>
    <w:basedOn w:val="Fuentedeprrafopredeter"/>
    <w:link w:val="Encabezado"/>
    <w:uiPriority w:val="99"/>
    <w:rsid w:val="004724D5"/>
  </w:style>
  <w:style w:type="paragraph" w:styleId="Piedepgina">
    <w:name w:val="footer"/>
    <w:basedOn w:val="Normal"/>
    <w:link w:val="PiedepginaCar"/>
    <w:uiPriority w:val="99"/>
    <w:unhideWhenUsed/>
    <w:rsid w:val="004724D5"/>
    <w:pPr>
      <w:tabs>
        <w:tab w:val="center" w:pos="4252"/>
        <w:tab w:val="right" w:pos="8504"/>
      </w:tabs>
      <w:spacing w:after="0"/>
    </w:pPr>
  </w:style>
  <w:style w:type="character" w:customStyle="1" w:styleId="PiedepginaCar">
    <w:name w:val="Pie de página Car"/>
    <w:basedOn w:val="Fuentedeprrafopredeter"/>
    <w:link w:val="Piedepgina"/>
    <w:uiPriority w:val="99"/>
    <w:rsid w:val="004724D5"/>
  </w:style>
  <w:style w:type="paragraph" w:styleId="Descripcin">
    <w:name w:val="caption"/>
    <w:basedOn w:val="Normal"/>
    <w:next w:val="Normal"/>
    <w:uiPriority w:val="35"/>
    <w:unhideWhenUsed/>
    <w:qFormat/>
    <w:rsid w:val="004724D5"/>
    <w:rPr>
      <w:i/>
      <w:iCs/>
      <w:color w:val="44546A" w:themeColor="text2"/>
      <w:sz w:val="18"/>
      <w:szCs w:val="18"/>
    </w:rPr>
  </w:style>
  <w:style w:type="character" w:customStyle="1" w:styleId="Ttulo2Car">
    <w:name w:val="Título 2 Car"/>
    <w:basedOn w:val="Fuentedeprrafopredeter"/>
    <w:link w:val="Ttulo2"/>
    <w:uiPriority w:val="9"/>
    <w:rsid w:val="005168F8"/>
    <w:rPr>
      <w:rFonts w:ascii="Arial" w:eastAsiaTheme="majorEastAsia" w:hAnsi="Arial" w:cstheme="majorBidi"/>
      <w:b/>
      <w:caps/>
      <w:szCs w:val="26"/>
      <w:lang w:val="en-GB"/>
    </w:rPr>
  </w:style>
  <w:style w:type="character" w:customStyle="1" w:styleId="Ttulo3Car">
    <w:name w:val="Título 3 Car"/>
    <w:basedOn w:val="Fuentedeprrafopredeter"/>
    <w:link w:val="Ttulo3"/>
    <w:uiPriority w:val="9"/>
    <w:rsid w:val="00CC6D99"/>
    <w:rPr>
      <w:rFonts w:ascii="Arial" w:eastAsiaTheme="majorEastAsia" w:hAnsi="Arial" w:cstheme="majorBidi"/>
      <w:b/>
      <w:caps/>
      <w:szCs w:val="26"/>
      <w:lang w:val="en-GB"/>
    </w:rPr>
  </w:style>
  <w:style w:type="character" w:customStyle="1" w:styleId="Ttulo4Car">
    <w:name w:val="Título 4 Car"/>
    <w:basedOn w:val="Fuentedeprrafopredeter"/>
    <w:link w:val="Ttulo4"/>
    <w:uiPriority w:val="9"/>
    <w:semiHidden/>
    <w:rsid w:val="003766C1"/>
    <w:rPr>
      <w:rFonts w:asciiTheme="majorHAnsi" w:eastAsiaTheme="majorEastAsia" w:hAnsiTheme="majorHAnsi" w:cstheme="majorBidi"/>
      <w:i/>
      <w:iCs/>
      <w:color w:val="2F5496" w:themeColor="accent1" w:themeShade="BF"/>
      <w:lang w:val="en-GB"/>
    </w:rPr>
  </w:style>
  <w:style w:type="character" w:customStyle="1" w:styleId="Ttulo5Car">
    <w:name w:val="Título 5 Car"/>
    <w:basedOn w:val="Fuentedeprrafopredeter"/>
    <w:link w:val="Ttulo5"/>
    <w:uiPriority w:val="9"/>
    <w:semiHidden/>
    <w:rsid w:val="003766C1"/>
    <w:rPr>
      <w:rFonts w:asciiTheme="majorHAnsi" w:eastAsiaTheme="majorEastAsia" w:hAnsiTheme="majorHAnsi" w:cstheme="majorBidi"/>
      <w:color w:val="2F5496" w:themeColor="accent1" w:themeShade="BF"/>
      <w:lang w:val="en-GB"/>
    </w:rPr>
  </w:style>
  <w:style w:type="character" w:customStyle="1" w:styleId="Ttulo6Car">
    <w:name w:val="Título 6 Car"/>
    <w:basedOn w:val="Fuentedeprrafopredeter"/>
    <w:link w:val="Ttulo6"/>
    <w:uiPriority w:val="9"/>
    <w:semiHidden/>
    <w:rsid w:val="003766C1"/>
    <w:rPr>
      <w:rFonts w:asciiTheme="majorHAnsi" w:eastAsiaTheme="majorEastAsia" w:hAnsiTheme="majorHAnsi" w:cstheme="majorBidi"/>
      <w:color w:val="1F3763" w:themeColor="accent1" w:themeShade="7F"/>
      <w:lang w:val="en-GB"/>
    </w:rPr>
  </w:style>
  <w:style w:type="character" w:customStyle="1" w:styleId="Ttulo7Car">
    <w:name w:val="Título 7 Car"/>
    <w:basedOn w:val="Fuentedeprrafopredeter"/>
    <w:link w:val="Ttulo7"/>
    <w:uiPriority w:val="9"/>
    <w:semiHidden/>
    <w:rsid w:val="003766C1"/>
    <w:rPr>
      <w:rFonts w:asciiTheme="majorHAnsi" w:eastAsiaTheme="majorEastAsia" w:hAnsiTheme="majorHAnsi" w:cstheme="majorBidi"/>
      <w:i/>
      <w:iCs/>
      <w:color w:val="1F3763" w:themeColor="accent1" w:themeShade="7F"/>
      <w:lang w:val="en-GB"/>
    </w:rPr>
  </w:style>
  <w:style w:type="character" w:customStyle="1" w:styleId="Ttulo8Car">
    <w:name w:val="Título 8 Car"/>
    <w:basedOn w:val="Fuentedeprrafopredeter"/>
    <w:link w:val="Ttulo8"/>
    <w:uiPriority w:val="9"/>
    <w:semiHidden/>
    <w:rsid w:val="003766C1"/>
    <w:rPr>
      <w:rFonts w:asciiTheme="majorHAnsi" w:eastAsiaTheme="majorEastAsia" w:hAnsiTheme="majorHAnsi" w:cstheme="majorBidi"/>
      <w:color w:val="272727" w:themeColor="text1" w:themeTint="D8"/>
      <w:sz w:val="21"/>
      <w:szCs w:val="21"/>
      <w:lang w:val="en-GB"/>
    </w:rPr>
  </w:style>
  <w:style w:type="character" w:customStyle="1" w:styleId="Ttulo9Car">
    <w:name w:val="Título 9 Car"/>
    <w:basedOn w:val="Fuentedeprrafopredeter"/>
    <w:link w:val="Ttulo9"/>
    <w:uiPriority w:val="9"/>
    <w:semiHidden/>
    <w:rsid w:val="003766C1"/>
    <w:rPr>
      <w:rFonts w:asciiTheme="majorHAnsi" w:eastAsiaTheme="majorEastAsia" w:hAnsiTheme="majorHAnsi" w:cstheme="majorBidi"/>
      <w:i/>
      <w:iCs/>
      <w:color w:val="272727" w:themeColor="text1" w:themeTint="D8"/>
      <w:sz w:val="21"/>
      <w:szCs w:val="21"/>
      <w:lang w:val="en-GB"/>
    </w:rPr>
  </w:style>
  <w:style w:type="paragraph" w:styleId="Ttulo">
    <w:name w:val="Title"/>
    <w:basedOn w:val="Normal"/>
    <w:next w:val="Normal"/>
    <w:link w:val="TtuloCar"/>
    <w:autoRedefine/>
    <w:uiPriority w:val="10"/>
    <w:qFormat/>
    <w:rsid w:val="00BA2CA2"/>
    <w:pPr>
      <w:spacing w:before="120" w:after="120" w:line="360" w:lineRule="auto"/>
      <w:contextualSpacing/>
      <w:jc w:val="center"/>
    </w:pPr>
    <w:rPr>
      <w:rFonts w:eastAsia="Calibri" w:cstheme="majorBidi"/>
      <w:b/>
      <w:caps/>
      <w:spacing w:val="-10"/>
      <w:kern w:val="28"/>
      <w:sz w:val="36"/>
      <w:szCs w:val="56"/>
    </w:rPr>
  </w:style>
  <w:style w:type="character" w:customStyle="1" w:styleId="TtuloCar">
    <w:name w:val="Título Car"/>
    <w:basedOn w:val="Fuentedeprrafopredeter"/>
    <w:link w:val="Ttulo"/>
    <w:uiPriority w:val="10"/>
    <w:rsid w:val="00BA2CA2"/>
    <w:rPr>
      <w:rFonts w:ascii="Arial" w:eastAsia="Calibri" w:hAnsi="Arial" w:cstheme="majorBidi"/>
      <w:b/>
      <w:caps/>
      <w:noProof/>
      <w:spacing w:val="-10"/>
      <w:kern w:val="28"/>
      <w:sz w:val="36"/>
      <w:szCs w:val="56"/>
      <w:lang w:val="eu-ES"/>
    </w:rPr>
  </w:style>
  <w:style w:type="paragraph" w:styleId="Tabladeilustraciones">
    <w:name w:val="table of figures"/>
    <w:basedOn w:val="Normal"/>
    <w:next w:val="Normal"/>
    <w:autoRedefine/>
    <w:uiPriority w:val="99"/>
    <w:unhideWhenUsed/>
    <w:qFormat/>
    <w:rsid w:val="003C5175"/>
    <w:pPr>
      <w:tabs>
        <w:tab w:val="right" w:leader="dot" w:pos="9016"/>
      </w:tabs>
      <w:spacing w:after="0" w:line="360" w:lineRule="auto"/>
    </w:pPr>
  </w:style>
  <w:style w:type="paragraph" w:styleId="TDC2">
    <w:name w:val="toc 2"/>
    <w:basedOn w:val="Normal"/>
    <w:next w:val="Normal"/>
    <w:autoRedefine/>
    <w:uiPriority w:val="39"/>
    <w:unhideWhenUsed/>
    <w:rsid w:val="00442E10"/>
    <w:pPr>
      <w:spacing w:after="100"/>
      <w:ind w:left="220"/>
    </w:pPr>
  </w:style>
  <w:style w:type="paragraph" w:styleId="Bibliografa">
    <w:name w:val="Bibliography"/>
    <w:basedOn w:val="Normal"/>
    <w:next w:val="Normal"/>
    <w:uiPriority w:val="37"/>
    <w:unhideWhenUsed/>
    <w:rsid w:val="00972607"/>
  </w:style>
  <w:style w:type="paragraph" w:styleId="Sinespaciado">
    <w:name w:val="No Spacing"/>
    <w:aliases w:val="Normal 2"/>
    <w:autoRedefine/>
    <w:uiPriority w:val="1"/>
    <w:qFormat/>
    <w:rsid w:val="00723A6E"/>
    <w:pPr>
      <w:spacing w:after="0"/>
      <w:jc w:val="left"/>
    </w:pPr>
    <w:rPr>
      <w:rFonts w:ascii="Arial" w:hAnsi="Arial"/>
      <w:noProof/>
      <w:sz w:val="20"/>
      <w:szCs w:val="18"/>
    </w:rPr>
  </w:style>
  <w:style w:type="paragraph" w:customStyle="1" w:styleId="Titulo1-2">
    <w:name w:val="Titulo 1-2"/>
    <w:link w:val="Titulo1-2Car"/>
    <w:autoRedefine/>
    <w:qFormat/>
    <w:rsid w:val="00066C00"/>
    <w:pPr>
      <w:spacing w:after="80" w:line="360" w:lineRule="auto"/>
      <w:jc w:val="center"/>
    </w:pPr>
    <w:rPr>
      <w:rFonts w:ascii="Arial" w:eastAsiaTheme="majorEastAsia" w:hAnsi="Arial" w:cstheme="majorBidi"/>
      <w:b/>
      <w:caps/>
      <w:noProof/>
      <w:sz w:val="32"/>
      <w:szCs w:val="32"/>
      <w:lang w:val="eu-ES"/>
    </w:rPr>
  </w:style>
  <w:style w:type="character" w:customStyle="1" w:styleId="Titulo1-2Car">
    <w:name w:val="Titulo 1-2 Car"/>
    <w:basedOn w:val="Ttulo1Car"/>
    <w:link w:val="Titulo1-2"/>
    <w:rsid w:val="00066C00"/>
    <w:rPr>
      <w:rFonts w:ascii="Arial" w:eastAsiaTheme="majorEastAsia" w:hAnsi="Arial" w:cstheme="majorBidi"/>
      <w:b/>
      <w:caps/>
      <w:noProof/>
      <w:sz w:val="32"/>
      <w:szCs w:val="32"/>
      <w:lang w:val="eu-ES"/>
    </w:rPr>
  </w:style>
  <w:style w:type="paragraph" w:styleId="TtuloTDC">
    <w:name w:val="TOC Heading"/>
    <w:basedOn w:val="Ttulo1"/>
    <w:next w:val="Normal"/>
    <w:uiPriority w:val="39"/>
    <w:unhideWhenUsed/>
    <w:qFormat/>
    <w:rsid w:val="00B2230E"/>
    <w:pPr>
      <w:numPr>
        <w:numId w:val="0"/>
      </w:numPr>
      <w:spacing w:line="259" w:lineRule="auto"/>
      <w:jc w:val="left"/>
      <w:outlineLvl w:val="9"/>
    </w:pPr>
    <w:rPr>
      <w:rFonts w:asciiTheme="majorHAnsi" w:hAnsiTheme="majorHAnsi"/>
      <w:b w:val="0"/>
      <w:caps w:val="0"/>
      <w:color w:val="2F5496" w:themeColor="accent1" w:themeShade="BF"/>
      <w:lang w:eastAsia="eu-ES"/>
    </w:rPr>
  </w:style>
  <w:style w:type="paragraph" w:styleId="TDC3">
    <w:name w:val="toc 3"/>
    <w:basedOn w:val="Normal"/>
    <w:next w:val="Normal"/>
    <w:autoRedefine/>
    <w:uiPriority w:val="39"/>
    <w:unhideWhenUsed/>
    <w:rsid w:val="00B2230E"/>
    <w:pPr>
      <w:spacing w:after="100"/>
      <w:ind w:left="440"/>
      <w:jc w:val="left"/>
    </w:pPr>
    <w:rPr>
      <w:rFonts w:asciiTheme="minorHAnsi" w:eastAsiaTheme="minorEastAsia" w:hAnsiTheme="minorHAnsi" w:cs="Times New Roman"/>
      <w:lang w:eastAsia="eu-ES"/>
    </w:rPr>
  </w:style>
  <w:style w:type="character" w:customStyle="1" w:styleId="normaltextrun">
    <w:name w:val="normaltextrun"/>
    <w:basedOn w:val="Fuentedeprrafopredeter"/>
    <w:rsid w:val="005168F8"/>
  </w:style>
  <w:style w:type="character" w:customStyle="1" w:styleId="eop">
    <w:name w:val="eop"/>
    <w:basedOn w:val="Fuentedeprrafopredeter"/>
    <w:rsid w:val="005168F8"/>
  </w:style>
  <w:style w:type="paragraph" w:styleId="Textonotapie">
    <w:name w:val="footnote text"/>
    <w:basedOn w:val="Normal"/>
    <w:link w:val="TextonotapieCar"/>
    <w:uiPriority w:val="99"/>
    <w:semiHidden/>
    <w:unhideWhenUsed/>
    <w:rsid w:val="001B5470"/>
    <w:pPr>
      <w:spacing w:after="0"/>
    </w:pPr>
    <w:rPr>
      <w:szCs w:val="20"/>
    </w:rPr>
  </w:style>
  <w:style w:type="character" w:customStyle="1" w:styleId="TextonotapieCar">
    <w:name w:val="Texto nota pie Car"/>
    <w:basedOn w:val="Fuentedeprrafopredeter"/>
    <w:link w:val="Textonotapie"/>
    <w:uiPriority w:val="99"/>
    <w:semiHidden/>
    <w:rsid w:val="001B5470"/>
    <w:rPr>
      <w:rFonts w:ascii="Arial" w:hAnsi="Arial"/>
      <w:noProof/>
      <w:sz w:val="20"/>
      <w:szCs w:val="20"/>
      <w:lang w:val="eu-ES"/>
    </w:rPr>
  </w:style>
  <w:style w:type="character" w:styleId="Refdenotaalpie">
    <w:name w:val="footnote reference"/>
    <w:basedOn w:val="Fuentedeprrafopredeter"/>
    <w:uiPriority w:val="99"/>
    <w:semiHidden/>
    <w:unhideWhenUsed/>
    <w:rsid w:val="001B5470"/>
    <w:rPr>
      <w:vertAlign w:val="superscript"/>
    </w:rPr>
  </w:style>
  <w:style w:type="paragraph" w:styleId="HTMLconformatoprevio">
    <w:name w:val="HTML Preformatted"/>
    <w:basedOn w:val="Normal"/>
    <w:link w:val="HTMLconformatoprevioCar"/>
    <w:uiPriority w:val="99"/>
    <w:unhideWhenUsed/>
    <w:rsid w:val="00481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eastAsia="eu-ES"/>
    </w:rPr>
  </w:style>
  <w:style w:type="character" w:customStyle="1" w:styleId="HTMLconformatoprevioCar">
    <w:name w:val="HTML con formato previo Car"/>
    <w:basedOn w:val="Fuentedeprrafopredeter"/>
    <w:link w:val="HTMLconformatoprevio"/>
    <w:uiPriority w:val="99"/>
    <w:rsid w:val="004817E4"/>
    <w:rPr>
      <w:rFonts w:ascii="Courier New" w:eastAsia="Times New Roman" w:hAnsi="Courier New" w:cs="Courier New"/>
      <w:sz w:val="20"/>
      <w:szCs w:val="20"/>
      <w:lang w:val="eu-ES" w:eastAsia="eu-ES"/>
    </w:rPr>
  </w:style>
  <w:style w:type="paragraph" w:customStyle="1" w:styleId="paragraph">
    <w:name w:val="paragraph"/>
    <w:basedOn w:val="Normal"/>
    <w:rsid w:val="00C83515"/>
    <w:pPr>
      <w:spacing w:before="100" w:beforeAutospacing="1" w:after="100" w:afterAutospacing="1"/>
      <w:jc w:val="left"/>
    </w:pPr>
    <w:rPr>
      <w:rFonts w:ascii="Times New Roman" w:eastAsia="Times New Roman" w:hAnsi="Times New Roman" w:cs="Times New Roman"/>
      <w:szCs w:val="24"/>
      <w:lang w:eastAsia="eu-ES"/>
    </w:rPr>
  </w:style>
  <w:style w:type="character" w:styleId="Textodelmarcadordeposicin">
    <w:name w:val="Placeholder Text"/>
    <w:basedOn w:val="Fuentedeprrafopredeter"/>
    <w:uiPriority w:val="99"/>
    <w:semiHidden/>
    <w:rsid w:val="000374E0"/>
    <w:rPr>
      <w:color w:val="808080"/>
    </w:rPr>
  </w:style>
  <w:style w:type="table" w:styleId="Tablaconcuadrcula">
    <w:name w:val="Table Grid"/>
    <w:basedOn w:val="Tablanormal"/>
    <w:uiPriority w:val="39"/>
    <w:rsid w:val="00940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autoRedefine/>
    <w:uiPriority w:val="34"/>
    <w:qFormat/>
    <w:rsid w:val="007B6B36"/>
    <w:pPr>
      <w:numPr>
        <w:numId w:val="2"/>
      </w:numPr>
      <w:spacing w:before="120" w:after="320"/>
      <w:ind w:left="714" w:hanging="357"/>
      <w:contextualSpacing/>
    </w:pPr>
    <w:rPr>
      <w:b/>
      <w:bCs/>
    </w:rPr>
  </w:style>
  <w:style w:type="table" w:customStyle="1" w:styleId="TableGrid">
    <w:name w:val="TableGrid"/>
    <w:rsid w:val="0050654A"/>
    <w:pPr>
      <w:spacing w:after="0"/>
      <w:jc w:val="left"/>
    </w:pPr>
    <w:rPr>
      <w:rFonts w:eastAsiaTheme="minorEastAsia"/>
      <w:lang w:val="eu-ES" w:eastAsia="eu-E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F623FE"/>
    <w:rPr>
      <w:color w:val="605E5C"/>
      <w:shd w:val="clear" w:color="auto" w:fill="E1DFDD"/>
    </w:rPr>
  </w:style>
  <w:style w:type="character" w:customStyle="1" w:styleId="Mencinsinresolver2">
    <w:name w:val="Mención sin resolver2"/>
    <w:basedOn w:val="Fuentedeprrafopredeter"/>
    <w:uiPriority w:val="99"/>
    <w:semiHidden/>
    <w:unhideWhenUsed/>
    <w:rsid w:val="003F7A58"/>
    <w:rPr>
      <w:color w:val="605E5C"/>
      <w:shd w:val="clear" w:color="auto" w:fill="E1DFDD"/>
    </w:rPr>
  </w:style>
  <w:style w:type="paragraph" w:styleId="NormalWeb">
    <w:name w:val="Normal (Web)"/>
    <w:basedOn w:val="Normal"/>
    <w:uiPriority w:val="99"/>
    <w:unhideWhenUsed/>
    <w:rsid w:val="0052248D"/>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23">
      <w:bodyDiv w:val="1"/>
      <w:marLeft w:val="0"/>
      <w:marRight w:val="0"/>
      <w:marTop w:val="0"/>
      <w:marBottom w:val="0"/>
      <w:divBdr>
        <w:top w:val="none" w:sz="0" w:space="0" w:color="auto"/>
        <w:left w:val="none" w:sz="0" w:space="0" w:color="auto"/>
        <w:bottom w:val="none" w:sz="0" w:space="0" w:color="auto"/>
        <w:right w:val="none" w:sz="0" w:space="0" w:color="auto"/>
      </w:divBdr>
    </w:div>
    <w:div w:id="4136124">
      <w:bodyDiv w:val="1"/>
      <w:marLeft w:val="0"/>
      <w:marRight w:val="0"/>
      <w:marTop w:val="0"/>
      <w:marBottom w:val="0"/>
      <w:divBdr>
        <w:top w:val="none" w:sz="0" w:space="0" w:color="auto"/>
        <w:left w:val="none" w:sz="0" w:space="0" w:color="auto"/>
        <w:bottom w:val="none" w:sz="0" w:space="0" w:color="auto"/>
        <w:right w:val="none" w:sz="0" w:space="0" w:color="auto"/>
      </w:divBdr>
    </w:div>
    <w:div w:id="4678882">
      <w:bodyDiv w:val="1"/>
      <w:marLeft w:val="0"/>
      <w:marRight w:val="0"/>
      <w:marTop w:val="0"/>
      <w:marBottom w:val="0"/>
      <w:divBdr>
        <w:top w:val="none" w:sz="0" w:space="0" w:color="auto"/>
        <w:left w:val="none" w:sz="0" w:space="0" w:color="auto"/>
        <w:bottom w:val="none" w:sz="0" w:space="0" w:color="auto"/>
        <w:right w:val="none" w:sz="0" w:space="0" w:color="auto"/>
      </w:divBdr>
    </w:div>
    <w:div w:id="10113034">
      <w:bodyDiv w:val="1"/>
      <w:marLeft w:val="0"/>
      <w:marRight w:val="0"/>
      <w:marTop w:val="0"/>
      <w:marBottom w:val="0"/>
      <w:divBdr>
        <w:top w:val="none" w:sz="0" w:space="0" w:color="auto"/>
        <w:left w:val="none" w:sz="0" w:space="0" w:color="auto"/>
        <w:bottom w:val="none" w:sz="0" w:space="0" w:color="auto"/>
        <w:right w:val="none" w:sz="0" w:space="0" w:color="auto"/>
      </w:divBdr>
    </w:div>
    <w:div w:id="12149722">
      <w:bodyDiv w:val="1"/>
      <w:marLeft w:val="0"/>
      <w:marRight w:val="0"/>
      <w:marTop w:val="0"/>
      <w:marBottom w:val="0"/>
      <w:divBdr>
        <w:top w:val="none" w:sz="0" w:space="0" w:color="auto"/>
        <w:left w:val="none" w:sz="0" w:space="0" w:color="auto"/>
        <w:bottom w:val="none" w:sz="0" w:space="0" w:color="auto"/>
        <w:right w:val="none" w:sz="0" w:space="0" w:color="auto"/>
      </w:divBdr>
    </w:div>
    <w:div w:id="18243981">
      <w:bodyDiv w:val="1"/>
      <w:marLeft w:val="0"/>
      <w:marRight w:val="0"/>
      <w:marTop w:val="0"/>
      <w:marBottom w:val="0"/>
      <w:divBdr>
        <w:top w:val="none" w:sz="0" w:space="0" w:color="auto"/>
        <w:left w:val="none" w:sz="0" w:space="0" w:color="auto"/>
        <w:bottom w:val="none" w:sz="0" w:space="0" w:color="auto"/>
        <w:right w:val="none" w:sz="0" w:space="0" w:color="auto"/>
      </w:divBdr>
    </w:div>
    <w:div w:id="20593350">
      <w:bodyDiv w:val="1"/>
      <w:marLeft w:val="0"/>
      <w:marRight w:val="0"/>
      <w:marTop w:val="0"/>
      <w:marBottom w:val="0"/>
      <w:divBdr>
        <w:top w:val="none" w:sz="0" w:space="0" w:color="auto"/>
        <w:left w:val="none" w:sz="0" w:space="0" w:color="auto"/>
        <w:bottom w:val="none" w:sz="0" w:space="0" w:color="auto"/>
        <w:right w:val="none" w:sz="0" w:space="0" w:color="auto"/>
      </w:divBdr>
    </w:div>
    <w:div w:id="23333258">
      <w:bodyDiv w:val="1"/>
      <w:marLeft w:val="0"/>
      <w:marRight w:val="0"/>
      <w:marTop w:val="0"/>
      <w:marBottom w:val="0"/>
      <w:divBdr>
        <w:top w:val="none" w:sz="0" w:space="0" w:color="auto"/>
        <w:left w:val="none" w:sz="0" w:space="0" w:color="auto"/>
        <w:bottom w:val="none" w:sz="0" w:space="0" w:color="auto"/>
        <w:right w:val="none" w:sz="0" w:space="0" w:color="auto"/>
      </w:divBdr>
    </w:div>
    <w:div w:id="27221592">
      <w:bodyDiv w:val="1"/>
      <w:marLeft w:val="0"/>
      <w:marRight w:val="0"/>
      <w:marTop w:val="0"/>
      <w:marBottom w:val="0"/>
      <w:divBdr>
        <w:top w:val="none" w:sz="0" w:space="0" w:color="auto"/>
        <w:left w:val="none" w:sz="0" w:space="0" w:color="auto"/>
        <w:bottom w:val="none" w:sz="0" w:space="0" w:color="auto"/>
        <w:right w:val="none" w:sz="0" w:space="0" w:color="auto"/>
      </w:divBdr>
    </w:div>
    <w:div w:id="31077869">
      <w:bodyDiv w:val="1"/>
      <w:marLeft w:val="0"/>
      <w:marRight w:val="0"/>
      <w:marTop w:val="0"/>
      <w:marBottom w:val="0"/>
      <w:divBdr>
        <w:top w:val="none" w:sz="0" w:space="0" w:color="auto"/>
        <w:left w:val="none" w:sz="0" w:space="0" w:color="auto"/>
        <w:bottom w:val="none" w:sz="0" w:space="0" w:color="auto"/>
        <w:right w:val="none" w:sz="0" w:space="0" w:color="auto"/>
      </w:divBdr>
    </w:div>
    <w:div w:id="31154132">
      <w:bodyDiv w:val="1"/>
      <w:marLeft w:val="0"/>
      <w:marRight w:val="0"/>
      <w:marTop w:val="0"/>
      <w:marBottom w:val="0"/>
      <w:divBdr>
        <w:top w:val="none" w:sz="0" w:space="0" w:color="auto"/>
        <w:left w:val="none" w:sz="0" w:space="0" w:color="auto"/>
        <w:bottom w:val="none" w:sz="0" w:space="0" w:color="auto"/>
        <w:right w:val="none" w:sz="0" w:space="0" w:color="auto"/>
      </w:divBdr>
    </w:div>
    <w:div w:id="35157903">
      <w:bodyDiv w:val="1"/>
      <w:marLeft w:val="0"/>
      <w:marRight w:val="0"/>
      <w:marTop w:val="0"/>
      <w:marBottom w:val="0"/>
      <w:divBdr>
        <w:top w:val="none" w:sz="0" w:space="0" w:color="auto"/>
        <w:left w:val="none" w:sz="0" w:space="0" w:color="auto"/>
        <w:bottom w:val="none" w:sz="0" w:space="0" w:color="auto"/>
        <w:right w:val="none" w:sz="0" w:space="0" w:color="auto"/>
      </w:divBdr>
    </w:div>
    <w:div w:id="35618255">
      <w:bodyDiv w:val="1"/>
      <w:marLeft w:val="0"/>
      <w:marRight w:val="0"/>
      <w:marTop w:val="0"/>
      <w:marBottom w:val="0"/>
      <w:divBdr>
        <w:top w:val="none" w:sz="0" w:space="0" w:color="auto"/>
        <w:left w:val="none" w:sz="0" w:space="0" w:color="auto"/>
        <w:bottom w:val="none" w:sz="0" w:space="0" w:color="auto"/>
        <w:right w:val="none" w:sz="0" w:space="0" w:color="auto"/>
      </w:divBdr>
    </w:div>
    <w:div w:id="43649617">
      <w:bodyDiv w:val="1"/>
      <w:marLeft w:val="0"/>
      <w:marRight w:val="0"/>
      <w:marTop w:val="0"/>
      <w:marBottom w:val="0"/>
      <w:divBdr>
        <w:top w:val="none" w:sz="0" w:space="0" w:color="auto"/>
        <w:left w:val="none" w:sz="0" w:space="0" w:color="auto"/>
        <w:bottom w:val="none" w:sz="0" w:space="0" w:color="auto"/>
        <w:right w:val="none" w:sz="0" w:space="0" w:color="auto"/>
      </w:divBdr>
    </w:div>
    <w:div w:id="45616796">
      <w:bodyDiv w:val="1"/>
      <w:marLeft w:val="0"/>
      <w:marRight w:val="0"/>
      <w:marTop w:val="0"/>
      <w:marBottom w:val="0"/>
      <w:divBdr>
        <w:top w:val="none" w:sz="0" w:space="0" w:color="auto"/>
        <w:left w:val="none" w:sz="0" w:space="0" w:color="auto"/>
        <w:bottom w:val="none" w:sz="0" w:space="0" w:color="auto"/>
        <w:right w:val="none" w:sz="0" w:space="0" w:color="auto"/>
      </w:divBdr>
    </w:div>
    <w:div w:id="55862155">
      <w:bodyDiv w:val="1"/>
      <w:marLeft w:val="0"/>
      <w:marRight w:val="0"/>
      <w:marTop w:val="0"/>
      <w:marBottom w:val="0"/>
      <w:divBdr>
        <w:top w:val="none" w:sz="0" w:space="0" w:color="auto"/>
        <w:left w:val="none" w:sz="0" w:space="0" w:color="auto"/>
        <w:bottom w:val="none" w:sz="0" w:space="0" w:color="auto"/>
        <w:right w:val="none" w:sz="0" w:space="0" w:color="auto"/>
      </w:divBdr>
    </w:div>
    <w:div w:id="67271127">
      <w:bodyDiv w:val="1"/>
      <w:marLeft w:val="0"/>
      <w:marRight w:val="0"/>
      <w:marTop w:val="0"/>
      <w:marBottom w:val="0"/>
      <w:divBdr>
        <w:top w:val="none" w:sz="0" w:space="0" w:color="auto"/>
        <w:left w:val="none" w:sz="0" w:space="0" w:color="auto"/>
        <w:bottom w:val="none" w:sz="0" w:space="0" w:color="auto"/>
        <w:right w:val="none" w:sz="0" w:space="0" w:color="auto"/>
      </w:divBdr>
    </w:div>
    <w:div w:id="74785872">
      <w:bodyDiv w:val="1"/>
      <w:marLeft w:val="0"/>
      <w:marRight w:val="0"/>
      <w:marTop w:val="0"/>
      <w:marBottom w:val="0"/>
      <w:divBdr>
        <w:top w:val="none" w:sz="0" w:space="0" w:color="auto"/>
        <w:left w:val="none" w:sz="0" w:space="0" w:color="auto"/>
        <w:bottom w:val="none" w:sz="0" w:space="0" w:color="auto"/>
        <w:right w:val="none" w:sz="0" w:space="0" w:color="auto"/>
      </w:divBdr>
    </w:div>
    <w:div w:id="86050012">
      <w:bodyDiv w:val="1"/>
      <w:marLeft w:val="0"/>
      <w:marRight w:val="0"/>
      <w:marTop w:val="0"/>
      <w:marBottom w:val="0"/>
      <w:divBdr>
        <w:top w:val="none" w:sz="0" w:space="0" w:color="auto"/>
        <w:left w:val="none" w:sz="0" w:space="0" w:color="auto"/>
        <w:bottom w:val="none" w:sz="0" w:space="0" w:color="auto"/>
        <w:right w:val="none" w:sz="0" w:space="0" w:color="auto"/>
      </w:divBdr>
    </w:div>
    <w:div w:id="86852510">
      <w:bodyDiv w:val="1"/>
      <w:marLeft w:val="0"/>
      <w:marRight w:val="0"/>
      <w:marTop w:val="0"/>
      <w:marBottom w:val="0"/>
      <w:divBdr>
        <w:top w:val="none" w:sz="0" w:space="0" w:color="auto"/>
        <w:left w:val="none" w:sz="0" w:space="0" w:color="auto"/>
        <w:bottom w:val="none" w:sz="0" w:space="0" w:color="auto"/>
        <w:right w:val="none" w:sz="0" w:space="0" w:color="auto"/>
      </w:divBdr>
    </w:div>
    <w:div w:id="88160737">
      <w:bodyDiv w:val="1"/>
      <w:marLeft w:val="0"/>
      <w:marRight w:val="0"/>
      <w:marTop w:val="0"/>
      <w:marBottom w:val="0"/>
      <w:divBdr>
        <w:top w:val="none" w:sz="0" w:space="0" w:color="auto"/>
        <w:left w:val="none" w:sz="0" w:space="0" w:color="auto"/>
        <w:bottom w:val="none" w:sz="0" w:space="0" w:color="auto"/>
        <w:right w:val="none" w:sz="0" w:space="0" w:color="auto"/>
      </w:divBdr>
    </w:div>
    <w:div w:id="97220551">
      <w:bodyDiv w:val="1"/>
      <w:marLeft w:val="0"/>
      <w:marRight w:val="0"/>
      <w:marTop w:val="0"/>
      <w:marBottom w:val="0"/>
      <w:divBdr>
        <w:top w:val="none" w:sz="0" w:space="0" w:color="auto"/>
        <w:left w:val="none" w:sz="0" w:space="0" w:color="auto"/>
        <w:bottom w:val="none" w:sz="0" w:space="0" w:color="auto"/>
        <w:right w:val="none" w:sz="0" w:space="0" w:color="auto"/>
      </w:divBdr>
    </w:div>
    <w:div w:id="98649110">
      <w:bodyDiv w:val="1"/>
      <w:marLeft w:val="0"/>
      <w:marRight w:val="0"/>
      <w:marTop w:val="0"/>
      <w:marBottom w:val="0"/>
      <w:divBdr>
        <w:top w:val="none" w:sz="0" w:space="0" w:color="auto"/>
        <w:left w:val="none" w:sz="0" w:space="0" w:color="auto"/>
        <w:bottom w:val="none" w:sz="0" w:space="0" w:color="auto"/>
        <w:right w:val="none" w:sz="0" w:space="0" w:color="auto"/>
      </w:divBdr>
    </w:div>
    <w:div w:id="110252284">
      <w:bodyDiv w:val="1"/>
      <w:marLeft w:val="0"/>
      <w:marRight w:val="0"/>
      <w:marTop w:val="0"/>
      <w:marBottom w:val="0"/>
      <w:divBdr>
        <w:top w:val="none" w:sz="0" w:space="0" w:color="auto"/>
        <w:left w:val="none" w:sz="0" w:space="0" w:color="auto"/>
        <w:bottom w:val="none" w:sz="0" w:space="0" w:color="auto"/>
        <w:right w:val="none" w:sz="0" w:space="0" w:color="auto"/>
      </w:divBdr>
    </w:div>
    <w:div w:id="113408838">
      <w:bodyDiv w:val="1"/>
      <w:marLeft w:val="0"/>
      <w:marRight w:val="0"/>
      <w:marTop w:val="0"/>
      <w:marBottom w:val="0"/>
      <w:divBdr>
        <w:top w:val="none" w:sz="0" w:space="0" w:color="auto"/>
        <w:left w:val="none" w:sz="0" w:space="0" w:color="auto"/>
        <w:bottom w:val="none" w:sz="0" w:space="0" w:color="auto"/>
        <w:right w:val="none" w:sz="0" w:space="0" w:color="auto"/>
      </w:divBdr>
    </w:div>
    <w:div w:id="119881635">
      <w:bodyDiv w:val="1"/>
      <w:marLeft w:val="0"/>
      <w:marRight w:val="0"/>
      <w:marTop w:val="0"/>
      <w:marBottom w:val="0"/>
      <w:divBdr>
        <w:top w:val="none" w:sz="0" w:space="0" w:color="auto"/>
        <w:left w:val="none" w:sz="0" w:space="0" w:color="auto"/>
        <w:bottom w:val="none" w:sz="0" w:space="0" w:color="auto"/>
        <w:right w:val="none" w:sz="0" w:space="0" w:color="auto"/>
      </w:divBdr>
    </w:div>
    <w:div w:id="121657846">
      <w:bodyDiv w:val="1"/>
      <w:marLeft w:val="0"/>
      <w:marRight w:val="0"/>
      <w:marTop w:val="0"/>
      <w:marBottom w:val="0"/>
      <w:divBdr>
        <w:top w:val="none" w:sz="0" w:space="0" w:color="auto"/>
        <w:left w:val="none" w:sz="0" w:space="0" w:color="auto"/>
        <w:bottom w:val="none" w:sz="0" w:space="0" w:color="auto"/>
        <w:right w:val="none" w:sz="0" w:space="0" w:color="auto"/>
      </w:divBdr>
    </w:div>
    <w:div w:id="125245856">
      <w:bodyDiv w:val="1"/>
      <w:marLeft w:val="0"/>
      <w:marRight w:val="0"/>
      <w:marTop w:val="0"/>
      <w:marBottom w:val="0"/>
      <w:divBdr>
        <w:top w:val="none" w:sz="0" w:space="0" w:color="auto"/>
        <w:left w:val="none" w:sz="0" w:space="0" w:color="auto"/>
        <w:bottom w:val="none" w:sz="0" w:space="0" w:color="auto"/>
        <w:right w:val="none" w:sz="0" w:space="0" w:color="auto"/>
      </w:divBdr>
    </w:div>
    <w:div w:id="129515192">
      <w:bodyDiv w:val="1"/>
      <w:marLeft w:val="0"/>
      <w:marRight w:val="0"/>
      <w:marTop w:val="0"/>
      <w:marBottom w:val="0"/>
      <w:divBdr>
        <w:top w:val="none" w:sz="0" w:space="0" w:color="auto"/>
        <w:left w:val="none" w:sz="0" w:space="0" w:color="auto"/>
        <w:bottom w:val="none" w:sz="0" w:space="0" w:color="auto"/>
        <w:right w:val="none" w:sz="0" w:space="0" w:color="auto"/>
      </w:divBdr>
    </w:div>
    <w:div w:id="137652242">
      <w:bodyDiv w:val="1"/>
      <w:marLeft w:val="0"/>
      <w:marRight w:val="0"/>
      <w:marTop w:val="0"/>
      <w:marBottom w:val="0"/>
      <w:divBdr>
        <w:top w:val="none" w:sz="0" w:space="0" w:color="auto"/>
        <w:left w:val="none" w:sz="0" w:space="0" w:color="auto"/>
        <w:bottom w:val="none" w:sz="0" w:space="0" w:color="auto"/>
        <w:right w:val="none" w:sz="0" w:space="0" w:color="auto"/>
      </w:divBdr>
    </w:div>
    <w:div w:id="142619981">
      <w:bodyDiv w:val="1"/>
      <w:marLeft w:val="0"/>
      <w:marRight w:val="0"/>
      <w:marTop w:val="0"/>
      <w:marBottom w:val="0"/>
      <w:divBdr>
        <w:top w:val="none" w:sz="0" w:space="0" w:color="auto"/>
        <w:left w:val="none" w:sz="0" w:space="0" w:color="auto"/>
        <w:bottom w:val="none" w:sz="0" w:space="0" w:color="auto"/>
        <w:right w:val="none" w:sz="0" w:space="0" w:color="auto"/>
      </w:divBdr>
    </w:div>
    <w:div w:id="143085373">
      <w:bodyDiv w:val="1"/>
      <w:marLeft w:val="0"/>
      <w:marRight w:val="0"/>
      <w:marTop w:val="0"/>
      <w:marBottom w:val="0"/>
      <w:divBdr>
        <w:top w:val="none" w:sz="0" w:space="0" w:color="auto"/>
        <w:left w:val="none" w:sz="0" w:space="0" w:color="auto"/>
        <w:bottom w:val="none" w:sz="0" w:space="0" w:color="auto"/>
        <w:right w:val="none" w:sz="0" w:space="0" w:color="auto"/>
      </w:divBdr>
    </w:div>
    <w:div w:id="145055125">
      <w:bodyDiv w:val="1"/>
      <w:marLeft w:val="0"/>
      <w:marRight w:val="0"/>
      <w:marTop w:val="0"/>
      <w:marBottom w:val="0"/>
      <w:divBdr>
        <w:top w:val="none" w:sz="0" w:space="0" w:color="auto"/>
        <w:left w:val="none" w:sz="0" w:space="0" w:color="auto"/>
        <w:bottom w:val="none" w:sz="0" w:space="0" w:color="auto"/>
        <w:right w:val="none" w:sz="0" w:space="0" w:color="auto"/>
      </w:divBdr>
    </w:div>
    <w:div w:id="152910951">
      <w:bodyDiv w:val="1"/>
      <w:marLeft w:val="0"/>
      <w:marRight w:val="0"/>
      <w:marTop w:val="0"/>
      <w:marBottom w:val="0"/>
      <w:divBdr>
        <w:top w:val="none" w:sz="0" w:space="0" w:color="auto"/>
        <w:left w:val="none" w:sz="0" w:space="0" w:color="auto"/>
        <w:bottom w:val="none" w:sz="0" w:space="0" w:color="auto"/>
        <w:right w:val="none" w:sz="0" w:space="0" w:color="auto"/>
      </w:divBdr>
    </w:div>
    <w:div w:id="155002305">
      <w:bodyDiv w:val="1"/>
      <w:marLeft w:val="0"/>
      <w:marRight w:val="0"/>
      <w:marTop w:val="0"/>
      <w:marBottom w:val="0"/>
      <w:divBdr>
        <w:top w:val="none" w:sz="0" w:space="0" w:color="auto"/>
        <w:left w:val="none" w:sz="0" w:space="0" w:color="auto"/>
        <w:bottom w:val="none" w:sz="0" w:space="0" w:color="auto"/>
        <w:right w:val="none" w:sz="0" w:space="0" w:color="auto"/>
      </w:divBdr>
    </w:div>
    <w:div w:id="156116140">
      <w:bodyDiv w:val="1"/>
      <w:marLeft w:val="0"/>
      <w:marRight w:val="0"/>
      <w:marTop w:val="0"/>
      <w:marBottom w:val="0"/>
      <w:divBdr>
        <w:top w:val="none" w:sz="0" w:space="0" w:color="auto"/>
        <w:left w:val="none" w:sz="0" w:space="0" w:color="auto"/>
        <w:bottom w:val="none" w:sz="0" w:space="0" w:color="auto"/>
        <w:right w:val="none" w:sz="0" w:space="0" w:color="auto"/>
      </w:divBdr>
    </w:div>
    <w:div w:id="163397307">
      <w:bodyDiv w:val="1"/>
      <w:marLeft w:val="0"/>
      <w:marRight w:val="0"/>
      <w:marTop w:val="0"/>
      <w:marBottom w:val="0"/>
      <w:divBdr>
        <w:top w:val="none" w:sz="0" w:space="0" w:color="auto"/>
        <w:left w:val="none" w:sz="0" w:space="0" w:color="auto"/>
        <w:bottom w:val="none" w:sz="0" w:space="0" w:color="auto"/>
        <w:right w:val="none" w:sz="0" w:space="0" w:color="auto"/>
      </w:divBdr>
    </w:div>
    <w:div w:id="170728036">
      <w:bodyDiv w:val="1"/>
      <w:marLeft w:val="0"/>
      <w:marRight w:val="0"/>
      <w:marTop w:val="0"/>
      <w:marBottom w:val="0"/>
      <w:divBdr>
        <w:top w:val="none" w:sz="0" w:space="0" w:color="auto"/>
        <w:left w:val="none" w:sz="0" w:space="0" w:color="auto"/>
        <w:bottom w:val="none" w:sz="0" w:space="0" w:color="auto"/>
        <w:right w:val="none" w:sz="0" w:space="0" w:color="auto"/>
      </w:divBdr>
    </w:div>
    <w:div w:id="175390556">
      <w:bodyDiv w:val="1"/>
      <w:marLeft w:val="0"/>
      <w:marRight w:val="0"/>
      <w:marTop w:val="0"/>
      <w:marBottom w:val="0"/>
      <w:divBdr>
        <w:top w:val="none" w:sz="0" w:space="0" w:color="auto"/>
        <w:left w:val="none" w:sz="0" w:space="0" w:color="auto"/>
        <w:bottom w:val="none" w:sz="0" w:space="0" w:color="auto"/>
        <w:right w:val="none" w:sz="0" w:space="0" w:color="auto"/>
      </w:divBdr>
    </w:div>
    <w:div w:id="182593648">
      <w:bodyDiv w:val="1"/>
      <w:marLeft w:val="0"/>
      <w:marRight w:val="0"/>
      <w:marTop w:val="0"/>
      <w:marBottom w:val="0"/>
      <w:divBdr>
        <w:top w:val="none" w:sz="0" w:space="0" w:color="auto"/>
        <w:left w:val="none" w:sz="0" w:space="0" w:color="auto"/>
        <w:bottom w:val="none" w:sz="0" w:space="0" w:color="auto"/>
        <w:right w:val="none" w:sz="0" w:space="0" w:color="auto"/>
      </w:divBdr>
    </w:div>
    <w:div w:id="183902768">
      <w:bodyDiv w:val="1"/>
      <w:marLeft w:val="0"/>
      <w:marRight w:val="0"/>
      <w:marTop w:val="0"/>
      <w:marBottom w:val="0"/>
      <w:divBdr>
        <w:top w:val="none" w:sz="0" w:space="0" w:color="auto"/>
        <w:left w:val="none" w:sz="0" w:space="0" w:color="auto"/>
        <w:bottom w:val="none" w:sz="0" w:space="0" w:color="auto"/>
        <w:right w:val="none" w:sz="0" w:space="0" w:color="auto"/>
      </w:divBdr>
    </w:div>
    <w:div w:id="195705400">
      <w:bodyDiv w:val="1"/>
      <w:marLeft w:val="0"/>
      <w:marRight w:val="0"/>
      <w:marTop w:val="0"/>
      <w:marBottom w:val="0"/>
      <w:divBdr>
        <w:top w:val="none" w:sz="0" w:space="0" w:color="auto"/>
        <w:left w:val="none" w:sz="0" w:space="0" w:color="auto"/>
        <w:bottom w:val="none" w:sz="0" w:space="0" w:color="auto"/>
        <w:right w:val="none" w:sz="0" w:space="0" w:color="auto"/>
      </w:divBdr>
    </w:div>
    <w:div w:id="197161142">
      <w:bodyDiv w:val="1"/>
      <w:marLeft w:val="0"/>
      <w:marRight w:val="0"/>
      <w:marTop w:val="0"/>
      <w:marBottom w:val="0"/>
      <w:divBdr>
        <w:top w:val="none" w:sz="0" w:space="0" w:color="auto"/>
        <w:left w:val="none" w:sz="0" w:space="0" w:color="auto"/>
        <w:bottom w:val="none" w:sz="0" w:space="0" w:color="auto"/>
        <w:right w:val="none" w:sz="0" w:space="0" w:color="auto"/>
      </w:divBdr>
    </w:div>
    <w:div w:id="198974241">
      <w:bodyDiv w:val="1"/>
      <w:marLeft w:val="0"/>
      <w:marRight w:val="0"/>
      <w:marTop w:val="0"/>
      <w:marBottom w:val="0"/>
      <w:divBdr>
        <w:top w:val="none" w:sz="0" w:space="0" w:color="auto"/>
        <w:left w:val="none" w:sz="0" w:space="0" w:color="auto"/>
        <w:bottom w:val="none" w:sz="0" w:space="0" w:color="auto"/>
        <w:right w:val="none" w:sz="0" w:space="0" w:color="auto"/>
      </w:divBdr>
    </w:div>
    <w:div w:id="206989033">
      <w:bodyDiv w:val="1"/>
      <w:marLeft w:val="0"/>
      <w:marRight w:val="0"/>
      <w:marTop w:val="0"/>
      <w:marBottom w:val="0"/>
      <w:divBdr>
        <w:top w:val="none" w:sz="0" w:space="0" w:color="auto"/>
        <w:left w:val="none" w:sz="0" w:space="0" w:color="auto"/>
        <w:bottom w:val="none" w:sz="0" w:space="0" w:color="auto"/>
        <w:right w:val="none" w:sz="0" w:space="0" w:color="auto"/>
      </w:divBdr>
    </w:div>
    <w:div w:id="209420195">
      <w:bodyDiv w:val="1"/>
      <w:marLeft w:val="0"/>
      <w:marRight w:val="0"/>
      <w:marTop w:val="0"/>
      <w:marBottom w:val="0"/>
      <w:divBdr>
        <w:top w:val="none" w:sz="0" w:space="0" w:color="auto"/>
        <w:left w:val="none" w:sz="0" w:space="0" w:color="auto"/>
        <w:bottom w:val="none" w:sz="0" w:space="0" w:color="auto"/>
        <w:right w:val="none" w:sz="0" w:space="0" w:color="auto"/>
      </w:divBdr>
    </w:div>
    <w:div w:id="209727366">
      <w:bodyDiv w:val="1"/>
      <w:marLeft w:val="0"/>
      <w:marRight w:val="0"/>
      <w:marTop w:val="0"/>
      <w:marBottom w:val="0"/>
      <w:divBdr>
        <w:top w:val="none" w:sz="0" w:space="0" w:color="auto"/>
        <w:left w:val="none" w:sz="0" w:space="0" w:color="auto"/>
        <w:bottom w:val="none" w:sz="0" w:space="0" w:color="auto"/>
        <w:right w:val="none" w:sz="0" w:space="0" w:color="auto"/>
      </w:divBdr>
    </w:div>
    <w:div w:id="214784367">
      <w:bodyDiv w:val="1"/>
      <w:marLeft w:val="0"/>
      <w:marRight w:val="0"/>
      <w:marTop w:val="0"/>
      <w:marBottom w:val="0"/>
      <w:divBdr>
        <w:top w:val="none" w:sz="0" w:space="0" w:color="auto"/>
        <w:left w:val="none" w:sz="0" w:space="0" w:color="auto"/>
        <w:bottom w:val="none" w:sz="0" w:space="0" w:color="auto"/>
        <w:right w:val="none" w:sz="0" w:space="0" w:color="auto"/>
      </w:divBdr>
    </w:div>
    <w:div w:id="220484808">
      <w:bodyDiv w:val="1"/>
      <w:marLeft w:val="0"/>
      <w:marRight w:val="0"/>
      <w:marTop w:val="0"/>
      <w:marBottom w:val="0"/>
      <w:divBdr>
        <w:top w:val="none" w:sz="0" w:space="0" w:color="auto"/>
        <w:left w:val="none" w:sz="0" w:space="0" w:color="auto"/>
        <w:bottom w:val="none" w:sz="0" w:space="0" w:color="auto"/>
        <w:right w:val="none" w:sz="0" w:space="0" w:color="auto"/>
      </w:divBdr>
    </w:div>
    <w:div w:id="220988431">
      <w:bodyDiv w:val="1"/>
      <w:marLeft w:val="0"/>
      <w:marRight w:val="0"/>
      <w:marTop w:val="0"/>
      <w:marBottom w:val="0"/>
      <w:divBdr>
        <w:top w:val="none" w:sz="0" w:space="0" w:color="auto"/>
        <w:left w:val="none" w:sz="0" w:space="0" w:color="auto"/>
        <w:bottom w:val="none" w:sz="0" w:space="0" w:color="auto"/>
        <w:right w:val="none" w:sz="0" w:space="0" w:color="auto"/>
      </w:divBdr>
    </w:div>
    <w:div w:id="222372006">
      <w:bodyDiv w:val="1"/>
      <w:marLeft w:val="0"/>
      <w:marRight w:val="0"/>
      <w:marTop w:val="0"/>
      <w:marBottom w:val="0"/>
      <w:divBdr>
        <w:top w:val="none" w:sz="0" w:space="0" w:color="auto"/>
        <w:left w:val="none" w:sz="0" w:space="0" w:color="auto"/>
        <w:bottom w:val="none" w:sz="0" w:space="0" w:color="auto"/>
        <w:right w:val="none" w:sz="0" w:space="0" w:color="auto"/>
      </w:divBdr>
    </w:div>
    <w:div w:id="225335281">
      <w:bodyDiv w:val="1"/>
      <w:marLeft w:val="0"/>
      <w:marRight w:val="0"/>
      <w:marTop w:val="0"/>
      <w:marBottom w:val="0"/>
      <w:divBdr>
        <w:top w:val="none" w:sz="0" w:space="0" w:color="auto"/>
        <w:left w:val="none" w:sz="0" w:space="0" w:color="auto"/>
        <w:bottom w:val="none" w:sz="0" w:space="0" w:color="auto"/>
        <w:right w:val="none" w:sz="0" w:space="0" w:color="auto"/>
      </w:divBdr>
    </w:div>
    <w:div w:id="228884379">
      <w:bodyDiv w:val="1"/>
      <w:marLeft w:val="0"/>
      <w:marRight w:val="0"/>
      <w:marTop w:val="0"/>
      <w:marBottom w:val="0"/>
      <w:divBdr>
        <w:top w:val="none" w:sz="0" w:space="0" w:color="auto"/>
        <w:left w:val="none" w:sz="0" w:space="0" w:color="auto"/>
        <w:bottom w:val="none" w:sz="0" w:space="0" w:color="auto"/>
        <w:right w:val="none" w:sz="0" w:space="0" w:color="auto"/>
      </w:divBdr>
    </w:div>
    <w:div w:id="229467085">
      <w:bodyDiv w:val="1"/>
      <w:marLeft w:val="0"/>
      <w:marRight w:val="0"/>
      <w:marTop w:val="0"/>
      <w:marBottom w:val="0"/>
      <w:divBdr>
        <w:top w:val="none" w:sz="0" w:space="0" w:color="auto"/>
        <w:left w:val="none" w:sz="0" w:space="0" w:color="auto"/>
        <w:bottom w:val="none" w:sz="0" w:space="0" w:color="auto"/>
        <w:right w:val="none" w:sz="0" w:space="0" w:color="auto"/>
      </w:divBdr>
    </w:div>
    <w:div w:id="253321037">
      <w:bodyDiv w:val="1"/>
      <w:marLeft w:val="0"/>
      <w:marRight w:val="0"/>
      <w:marTop w:val="0"/>
      <w:marBottom w:val="0"/>
      <w:divBdr>
        <w:top w:val="none" w:sz="0" w:space="0" w:color="auto"/>
        <w:left w:val="none" w:sz="0" w:space="0" w:color="auto"/>
        <w:bottom w:val="none" w:sz="0" w:space="0" w:color="auto"/>
        <w:right w:val="none" w:sz="0" w:space="0" w:color="auto"/>
      </w:divBdr>
    </w:div>
    <w:div w:id="253563172">
      <w:bodyDiv w:val="1"/>
      <w:marLeft w:val="0"/>
      <w:marRight w:val="0"/>
      <w:marTop w:val="0"/>
      <w:marBottom w:val="0"/>
      <w:divBdr>
        <w:top w:val="none" w:sz="0" w:space="0" w:color="auto"/>
        <w:left w:val="none" w:sz="0" w:space="0" w:color="auto"/>
        <w:bottom w:val="none" w:sz="0" w:space="0" w:color="auto"/>
        <w:right w:val="none" w:sz="0" w:space="0" w:color="auto"/>
      </w:divBdr>
    </w:div>
    <w:div w:id="253631299">
      <w:bodyDiv w:val="1"/>
      <w:marLeft w:val="0"/>
      <w:marRight w:val="0"/>
      <w:marTop w:val="0"/>
      <w:marBottom w:val="0"/>
      <w:divBdr>
        <w:top w:val="none" w:sz="0" w:space="0" w:color="auto"/>
        <w:left w:val="none" w:sz="0" w:space="0" w:color="auto"/>
        <w:bottom w:val="none" w:sz="0" w:space="0" w:color="auto"/>
        <w:right w:val="none" w:sz="0" w:space="0" w:color="auto"/>
      </w:divBdr>
    </w:div>
    <w:div w:id="260188458">
      <w:bodyDiv w:val="1"/>
      <w:marLeft w:val="0"/>
      <w:marRight w:val="0"/>
      <w:marTop w:val="0"/>
      <w:marBottom w:val="0"/>
      <w:divBdr>
        <w:top w:val="none" w:sz="0" w:space="0" w:color="auto"/>
        <w:left w:val="none" w:sz="0" w:space="0" w:color="auto"/>
        <w:bottom w:val="none" w:sz="0" w:space="0" w:color="auto"/>
        <w:right w:val="none" w:sz="0" w:space="0" w:color="auto"/>
      </w:divBdr>
    </w:div>
    <w:div w:id="266499931">
      <w:bodyDiv w:val="1"/>
      <w:marLeft w:val="0"/>
      <w:marRight w:val="0"/>
      <w:marTop w:val="0"/>
      <w:marBottom w:val="0"/>
      <w:divBdr>
        <w:top w:val="none" w:sz="0" w:space="0" w:color="auto"/>
        <w:left w:val="none" w:sz="0" w:space="0" w:color="auto"/>
        <w:bottom w:val="none" w:sz="0" w:space="0" w:color="auto"/>
        <w:right w:val="none" w:sz="0" w:space="0" w:color="auto"/>
      </w:divBdr>
    </w:div>
    <w:div w:id="287246016">
      <w:bodyDiv w:val="1"/>
      <w:marLeft w:val="0"/>
      <w:marRight w:val="0"/>
      <w:marTop w:val="0"/>
      <w:marBottom w:val="0"/>
      <w:divBdr>
        <w:top w:val="none" w:sz="0" w:space="0" w:color="auto"/>
        <w:left w:val="none" w:sz="0" w:space="0" w:color="auto"/>
        <w:bottom w:val="none" w:sz="0" w:space="0" w:color="auto"/>
        <w:right w:val="none" w:sz="0" w:space="0" w:color="auto"/>
      </w:divBdr>
    </w:div>
    <w:div w:id="293483583">
      <w:bodyDiv w:val="1"/>
      <w:marLeft w:val="0"/>
      <w:marRight w:val="0"/>
      <w:marTop w:val="0"/>
      <w:marBottom w:val="0"/>
      <w:divBdr>
        <w:top w:val="none" w:sz="0" w:space="0" w:color="auto"/>
        <w:left w:val="none" w:sz="0" w:space="0" w:color="auto"/>
        <w:bottom w:val="none" w:sz="0" w:space="0" w:color="auto"/>
        <w:right w:val="none" w:sz="0" w:space="0" w:color="auto"/>
      </w:divBdr>
    </w:div>
    <w:div w:id="303588671">
      <w:bodyDiv w:val="1"/>
      <w:marLeft w:val="0"/>
      <w:marRight w:val="0"/>
      <w:marTop w:val="0"/>
      <w:marBottom w:val="0"/>
      <w:divBdr>
        <w:top w:val="none" w:sz="0" w:space="0" w:color="auto"/>
        <w:left w:val="none" w:sz="0" w:space="0" w:color="auto"/>
        <w:bottom w:val="none" w:sz="0" w:space="0" w:color="auto"/>
        <w:right w:val="none" w:sz="0" w:space="0" w:color="auto"/>
      </w:divBdr>
    </w:div>
    <w:div w:id="309138296">
      <w:bodyDiv w:val="1"/>
      <w:marLeft w:val="0"/>
      <w:marRight w:val="0"/>
      <w:marTop w:val="0"/>
      <w:marBottom w:val="0"/>
      <w:divBdr>
        <w:top w:val="none" w:sz="0" w:space="0" w:color="auto"/>
        <w:left w:val="none" w:sz="0" w:space="0" w:color="auto"/>
        <w:bottom w:val="none" w:sz="0" w:space="0" w:color="auto"/>
        <w:right w:val="none" w:sz="0" w:space="0" w:color="auto"/>
      </w:divBdr>
    </w:div>
    <w:div w:id="315115145">
      <w:bodyDiv w:val="1"/>
      <w:marLeft w:val="0"/>
      <w:marRight w:val="0"/>
      <w:marTop w:val="0"/>
      <w:marBottom w:val="0"/>
      <w:divBdr>
        <w:top w:val="none" w:sz="0" w:space="0" w:color="auto"/>
        <w:left w:val="none" w:sz="0" w:space="0" w:color="auto"/>
        <w:bottom w:val="none" w:sz="0" w:space="0" w:color="auto"/>
        <w:right w:val="none" w:sz="0" w:space="0" w:color="auto"/>
      </w:divBdr>
    </w:div>
    <w:div w:id="316302903">
      <w:bodyDiv w:val="1"/>
      <w:marLeft w:val="0"/>
      <w:marRight w:val="0"/>
      <w:marTop w:val="0"/>
      <w:marBottom w:val="0"/>
      <w:divBdr>
        <w:top w:val="none" w:sz="0" w:space="0" w:color="auto"/>
        <w:left w:val="none" w:sz="0" w:space="0" w:color="auto"/>
        <w:bottom w:val="none" w:sz="0" w:space="0" w:color="auto"/>
        <w:right w:val="none" w:sz="0" w:space="0" w:color="auto"/>
      </w:divBdr>
    </w:div>
    <w:div w:id="320279449">
      <w:bodyDiv w:val="1"/>
      <w:marLeft w:val="0"/>
      <w:marRight w:val="0"/>
      <w:marTop w:val="0"/>
      <w:marBottom w:val="0"/>
      <w:divBdr>
        <w:top w:val="none" w:sz="0" w:space="0" w:color="auto"/>
        <w:left w:val="none" w:sz="0" w:space="0" w:color="auto"/>
        <w:bottom w:val="none" w:sz="0" w:space="0" w:color="auto"/>
        <w:right w:val="none" w:sz="0" w:space="0" w:color="auto"/>
      </w:divBdr>
    </w:div>
    <w:div w:id="328213240">
      <w:bodyDiv w:val="1"/>
      <w:marLeft w:val="0"/>
      <w:marRight w:val="0"/>
      <w:marTop w:val="0"/>
      <w:marBottom w:val="0"/>
      <w:divBdr>
        <w:top w:val="none" w:sz="0" w:space="0" w:color="auto"/>
        <w:left w:val="none" w:sz="0" w:space="0" w:color="auto"/>
        <w:bottom w:val="none" w:sz="0" w:space="0" w:color="auto"/>
        <w:right w:val="none" w:sz="0" w:space="0" w:color="auto"/>
      </w:divBdr>
    </w:div>
    <w:div w:id="329796214">
      <w:bodyDiv w:val="1"/>
      <w:marLeft w:val="0"/>
      <w:marRight w:val="0"/>
      <w:marTop w:val="0"/>
      <w:marBottom w:val="0"/>
      <w:divBdr>
        <w:top w:val="none" w:sz="0" w:space="0" w:color="auto"/>
        <w:left w:val="none" w:sz="0" w:space="0" w:color="auto"/>
        <w:bottom w:val="none" w:sz="0" w:space="0" w:color="auto"/>
        <w:right w:val="none" w:sz="0" w:space="0" w:color="auto"/>
      </w:divBdr>
    </w:div>
    <w:div w:id="337076305">
      <w:bodyDiv w:val="1"/>
      <w:marLeft w:val="0"/>
      <w:marRight w:val="0"/>
      <w:marTop w:val="0"/>
      <w:marBottom w:val="0"/>
      <w:divBdr>
        <w:top w:val="none" w:sz="0" w:space="0" w:color="auto"/>
        <w:left w:val="none" w:sz="0" w:space="0" w:color="auto"/>
        <w:bottom w:val="none" w:sz="0" w:space="0" w:color="auto"/>
        <w:right w:val="none" w:sz="0" w:space="0" w:color="auto"/>
      </w:divBdr>
    </w:div>
    <w:div w:id="340544851">
      <w:bodyDiv w:val="1"/>
      <w:marLeft w:val="0"/>
      <w:marRight w:val="0"/>
      <w:marTop w:val="0"/>
      <w:marBottom w:val="0"/>
      <w:divBdr>
        <w:top w:val="none" w:sz="0" w:space="0" w:color="auto"/>
        <w:left w:val="none" w:sz="0" w:space="0" w:color="auto"/>
        <w:bottom w:val="none" w:sz="0" w:space="0" w:color="auto"/>
        <w:right w:val="none" w:sz="0" w:space="0" w:color="auto"/>
      </w:divBdr>
    </w:div>
    <w:div w:id="341471443">
      <w:bodyDiv w:val="1"/>
      <w:marLeft w:val="0"/>
      <w:marRight w:val="0"/>
      <w:marTop w:val="0"/>
      <w:marBottom w:val="0"/>
      <w:divBdr>
        <w:top w:val="none" w:sz="0" w:space="0" w:color="auto"/>
        <w:left w:val="none" w:sz="0" w:space="0" w:color="auto"/>
        <w:bottom w:val="none" w:sz="0" w:space="0" w:color="auto"/>
        <w:right w:val="none" w:sz="0" w:space="0" w:color="auto"/>
      </w:divBdr>
    </w:div>
    <w:div w:id="344597841">
      <w:bodyDiv w:val="1"/>
      <w:marLeft w:val="0"/>
      <w:marRight w:val="0"/>
      <w:marTop w:val="0"/>
      <w:marBottom w:val="0"/>
      <w:divBdr>
        <w:top w:val="none" w:sz="0" w:space="0" w:color="auto"/>
        <w:left w:val="none" w:sz="0" w:space="0" w:color="auto"/>
        <w:bottom w:val="none" w:sz="0" w:space="0" w:color="auto"/>
        <w:right w:val="none" w:sz="0" w:space="0" w:color="auto"/>
      </w:divBdr>
    </w:div>
    <w:div w:id="347756360">
      <w:bodyDiv w:val="1"/>
      <w:marLeft w:val="0"/>
      <w:marRight w:val="0"/>
      <w:marTop w:val="0"/>
      <w:marBottom w:val="0"/>
      <w:divBdr>
        <w:top w:val="none" w:sz="0" w:space="0" w:color="auto"/>
        <w:left w:val="none" w:sz="0" w:space="0" w:color="auto"/>
        <w:bottom w:val="none" w:sz="0" w:space="0" w:color="auto"/>
        <w:right w:val="none" w:sz="0" w:space="0" w:color="auto"/>
      </w:divBdr>
    </w:div>
    <w:div w:id="347801922">
      <w:bodyDiv w:val="1"/>
      <w:marLeft w:val="0"/>
      <w:marRight w:val="0"/>
      <w:marTop w:val="0"/>
      <w:marBottom w:val="0"/>
      <w:divBdr>
        <w:top w:val="none" w:sz="0" w:space="0" w:color="auto"/>
        <w:left w:val="none" w:sz="0" w:space="0" w:color="auto"/>
        <w:bottom w:val="none" w:sz="0" w:space="0" w:color="auto"/>
        <w:right w:val="none" w:sz="0" w:space="0" w:color="auto"/>
      </w:divBdr>
    </w:div>
    <w:div w:id="351303511">
      <w:bodyDiv w:val="1"/>
      <w:marLeft w:val="0"/>
      <w:marRight w:val="0"/>
      <w:marTop w:val="0"/>
      <w:marBottom w:val="0"/>
      <w:divBdr>
        <w:top w:val="none" w:sz="0" w:space="0" w:color="auto"/>
        <w:left w:val="none" w:sz="0" w:space="0" w:color="auto"/>
        <w:bottom w:val="none" w:sz="0" w:space="0" w:color="auto"/>
        <w:right w:val="none" w:sz="0" w:space="0" w:color="auto"/>
      </w:divBdr>
    </w:div>
    <w:div w:id="361829896">
      <w:bodyDiv w:val="1"/>
      <w:marLeft w:val="0"/>
      <w:marRight w:val="0"/>
      <w:marTop w:val="0"/>
      <w:marBottom w:val="0"/>
      <w:divBdr>
        <w:top w:val="none" w:sz="0" w:space="0" w:color="auto"/>
        <w:left w:val="none" w:sz="0" w:space="0" w:color="auto"/>
        <w:bottom w:val="none" w:sz="0" w:space="0" w:color="auto"/>
        <w:right w:val="none" w:sz="0" w:space="0" w:color="auto"/>
      </w:divBdr>
    </w:div>
    <w:div w:id="367997953">
      <w:bodyDiv w:val="1"/>
      <w:marLeft w:val="0"/>
      <w:marRight w:val="0"/>
      <w:marTop w:val="0"/>
      <w:marBottom w:val="0"/>
      <w:divBdr>
        <w:top w:val="none" w:sz="0" w:space="0" w:color="auto"/>
        <w:left w:val="none" w:sz="0" w:space="0" w:color="auto"/>
        <w:bottom w:val="none" w:sz="0" w:space="0" w:color="auto"/>
        <w:right w:val="none" w:sz="0" w:space="0" w:color="auto"/>
      </w:divBdr>
    </w:div>
    <w:div w:id="370417737">
      <w:bodyDiv w:val="1"/>
      <w:marLeft w:val="0"/>
      <w:marRight w:val="0"/>
      <w:marTop w:val="0"/>
      <w:marBottom w:val="0"/>
      <w:divBdr>
        <w:top w:val="none" w:sz="0" w:space="0" w:color="auto"/>
        <w:left w:val="none" w:sz="0" w:space="0" w:color="auto"/>
        <w:bottom w:val="none" w:sz="0" w:space="0" w:color="auto"/>
        <w:right w:val="none" w:sz="0" w:space="0" w:color="auto"/>
      </w:divBdr>
    </w:div>
    <w:div w:id="373236355">
      <w:bodyDiv w:val="1"/>
      <w:marLeft w:val="0"/>
      <w:marRight w:val="0"/>
      <w:marTop w:val="0"/>
      <w:marBottom w:val="0"/>
      <w:divBdr>
        <w:top w:val="none" w:sz="0" w:space="0" w:color="auto"/>
        <w:left w:val="none" w:sz="0" w:space="0" w:color="auto"/>
        <w:bottom w:val="none" w:sz="0" w:space="0" w:color="auto"/>
        <w:right w:val="none" w:sz="0" w:space="0" w:color="auto"/>
      </w:divBdr>
    </w:div>
    <w:div w:id="377777860">
      <w:bodyDiv w:val="1"/>
      <w:marLeft w:val="0"/>
      <w:marRight w:val="0"/>
      <w:marTop w:val="0"/>
      <w:marBottom w:val="0"/>
      <w:divBdr>
        <w:top w:val="none" w:sz="0" w:space="0" w:color="auto"/>
        <w:left w:val="none" w:sz="0" w:space="0" w:color="auto"/>
        <w:bottom w:val="none" w:sz="0" w:space="0" w:color="auto"/>
        <w:right w:val="none" w:sz="0" w:space="0" w:color="auto"/>
      </w:divBdr>
    </w:div>
    <w:div w:id="378481477">
      <w:bodyDiv w:val="1"/>
      <w:marLeft w:val="0"/>
      <w:marRight w:val="0"/>
      <w:marTop w:val="0"/>
      <w:marBottom w:val="0"/>
      <w:divBdr>
        <w:top w:val="none" w:sz="0" w:space="0" w:color="auto"/>
        <w:left w:val="none" w:sz="0" w:space="0" w:color="auto"/>
        <w:bottom w:val="none" w:sz="0" w:space="0" w:color="auto"/>
        <w:right w:val="none" w:sz="0" w:space="0" w:color="auto"/>
      </w:divBdr>
    </w:div>
    <w:div w:id="382606731">
      <w:bodyDiv w:val="1"/>
      <w:marLeft w:val="0"/>
      <w:marRight w:val="0"/>
      <w:marTop w:val="0"/>
      <w:marBottom w:val="0"/>
      <w:divBdr>
        <w:top w:val="none" w:sz="0" w:space="0" w:color="auto"/>
        <w:left w:val="none" w:sz="0" w:space="0" w:color="auto"/>
        <w:bottom w:val="none" w:sz="0" w:space="0" w:color="auto"/>
        <w:right w:val="none" w:sz="0" w:space="0" w:color="auto"/>
      </w:divBdr>
    </w:div>
    <w:div w:id="388848611">
      <w:bodyDiv w:val="1"/>
      <w:marLeft w:val="0"/>
      <w:marRight w:val="0"/>
      <w:marTop w:val="0"/>
      <w:marBottom w:val="0"/>
      <w:divBdr>
        <w:top w:val="none" w:sz="0" w:space="0" w:color="auto"/>
        <w:left w:val="none" w:sz="0" w:space="0" w:color="auto"/>
        <w:bottom w:val="none" w:sz="0" w:space="0" w:color="auto"/>
        <w:right w:val="none" w:sz="0" w:space="0" w:color="auto"/>
      </w:divBdr>
    </w:div>
    <w:div w:id="391971603">
      <w:bodyDiv w:val="1"/>
      <w:marLeft w:val="0"/>
      <w:marRight w:val="0"/>
      <w:marTop w:val="0"/>
      <w:marBottom w:val="0"/>
      <w:divBdr>
        <w:top w:val="none" w:sz="0" w:space="0" w:color="auto"/>
        <w:left w:val="none" w:sz="0" w:space="0" w:color="auto"/>
        <w:bottom w:val="none" w:sz="0" w:space="0" w:color="auto"/>
        <w:right w:val="none" w:sz="0" w:space="0" w:color="auto"/>
      </w:divBdr>
    </w:div>
    <w:div w:id="396323596">
      <w:bodyDiv w:val="1"/>
      <w:marLeft w:val="0"/>
      <w:marRight w:val="0"/>
      <w:marTop w:val="0"/>
      <w:marBottom w:val="0"/>
      <w:divBdr>
        <w:top w:val="none" w:sz="0" w:space="0" w:color="auto"/>
        <w:left w:val="none" w:sz="0" w:space="0" w:color="auto"/>
        <w:bottom w:val="none" w:sz="0" w:space="0" w:color="auto"/>
        <w:right w:val="none" w:sz="0" w:space="0" w:color="auto"/>
      </w:divBdr>
    </w:div>
    <w:div w:id="409469935">
      <w:bodyDiv w:val="1"/>
      <w:marLeft w:val="0"/>
      <w:marRight w:val="0"/>
      <w:marTop w:val="0"/>
      <w:marBottom w:val="0"/>
      <w:divBdr>
        <w:top w:val="none" w:sz="0" w:space="0" w:color="auto"/>
        <w:left w:val="none" w:sz="0" w:space="0" w:color="auto"/>
        <w:bottom w:val="none" w:sz="0" w:space="0" w:color="auto"/>
        <w:right w:val="none" w:sz="0" w:space="0" w:color="auto"/>
      </w:divBdr>
    </w:div>
    <w:div w:id="420613396">
      <w:bodyDiv w:val="1"/>
      <w:marLeft w:val="0"/>
      <w:marRight w:val="0"/>
      <w:marTop w:val="0"/>
      <w:marBottom w:val="0"/>
      <w:divBdr>
        <w:top w:val="none" w:sz="0" w:space="0" w:color="auto"/>
        <w:left w:val="none" w:sz="0" w:space="0" w:color="auto"/>
        <w:bottom w:val="none" w:sz="0" w:space="0" w:color="auto"/>
        <w:right w:val="none" w:sz="0" w:space="0" w:color="auto"/>
      </w:divBdr>
    </w:div>
    <w:div w:id="421999033">
      <w:bodyDiv w:val="1"/>
      <w:marLeft w:val="0"/>
      <w:marRight w:val="0"/>
      <w:marTop w:val="0"/>
      <w:marBottom w:val="0"/>
      <w:divBdr>
        <w:top w:val="none" w:sz="0" w:space="0" w:color="auto"/>
        <w:left w:val="none" w:sz="0" w:space="0" w:color="auto"/>
        <w:bottom w:val="none" w:sz="0" w:space="0" w:color="auto"/>
        <w:right w:val="none" w:sz="0" w:space="0" w:color="auto"/>
      </w:divBdr>
    </w:div>
    <w:div w:id="423259392">
      <w:bodyDiv w:val="1"/>
      <w:marLeft w:val="0"/>
      <w:marRight w:val="0"/>
      <w:marTop w:val="0"/>
      <w:marBottom w:val="0"/>
      <w:divBdr>
        <w:top w:val="none" w:sz="0" w:space="0" w:color="auto"/>
        <w:left w:val="none" w:sz="0" w:space="0" w:color="auto"/>
        <w:bottom w:val="none" w:sz="0" w:space="0" w:color="auto"/>
        <w:right w:val="none" w:sz="0" w:space="0" w:color="auto"/>
      </w:divBdr>
    </w:div>
    <w:div w:id="424039591">
      <w:bodyDiv w:val="1"/>
      <w:marLeft w:val="0"/>
      <w:marRight w:val="0"/>
      <w:marTop w:val="0"/>
      <w:marBottom w:val="0"/>
      <w:divBdr>
        <w:top w:val="none" w:sz="0" w:space="0" w:color="auto"/>
        <w:left w:val="none" w:sz="0" w:space="0" w:color="auto"/>
        <w:bottom w:val="none" w:sz="0" w:space="0" w:color="auto"/>
        <w:right w:val="none" w:sz="0" w:space="0" w:color="auto"/>
      </w:divBdr>
    </w:div>
    <w:div w:id="426586591">
      <w:bodyDiv w:val="1"/>
      <w:marLeft w:val="0"/>
      <w:marRight w:val="0"/>
      <w:marTop w:val="0"/>
      <w:marBottom w:val="0"/>
      <w:divBdr>
        <w:top w:val="none" w:sz="0" w:space="0" w:color="auto"/>
        <w:left w:val="none" w:sz="0" w:space="0" w:color="auto"/>
        <w:bottom w:val="none" w:sz="0" w:space="0" w:color="auto"/>
        <w:right w:val="none" w:sz="0" w:space="0" w:color="auto"/>
      </w:divBdr>
    </w:div>
    <w:div w:id="427040881">
      <w:bodyDiv w:val="1"/>
      <w:marLeft w:val="0"/>
      <w:marRight w:val="0"/>
      <w:marTop w:val="0"/>
      <w:marBottom w:val="0"/>
      <w:divBdr>
        <w:top w:val="none" w:sz="0" w:space="0" w:color="auto"/>
        <w:left w:val="none" w:sz="0" w:space="0" w:color="auto"/>
        <w:bottom w:val="none" w:sz="0" w:space="0" w:color="auto"/>
        <w:right w:val="none" w:sz="0" w:space="0" w:color="auto"/>
      </w:divBdr>
    </w:div>
    <w:div w:id="432871034">
      <w:bodyDiv w:val="1"/>
      <w:marLeft w:val="0"/>
      <w:marRight w:val="0"/>
      <w:marTop w:val="0"/>
      <w:marBottom w:val="0"/>
      <w:divBdr>
        <w:top w:val="none" w:sz="0" w:space="0" w:color="auto"/>
        <w:left w:val="none" w:sz="0" w:space="0" w:color="auto"/>
        <w:bottom w:val="none" w:sz="0" w:space="0" w:color="auto"/>
        <w:right w:val="none" w:sz="0" w:space="0" w:color="auto"/>
      </w:divBdr>
    </w:div>
    <w:div w:id="439450793">
      <w:bodyDiv w:val="1"/>
      <w:marLeft w:val="0"/>
      <w:marRight w:val="0"/>
      <w:marTop w:val="0"/>
      <w:marBottom w:val="0"/>
      <w:divBdr>
        <w:top w:val="none" w:sz="0" w:space="0" w:color="auto"/>
        <w:left w:val="none" w:sz="0" w:space="0" w:color="auto"/>
        <w:bottom w:val="none" w:sz="0" w:space="0" w:color="auto"/>
        <w:right w:val="none" w:sz="0" w:space="0" w:color="auto"/>
      </w:divBdr>
    </w:div>
    <w:div w:id="440609502">
      <w:bodyDiv w:val="1"/>
      <w:marLeft w:val="0"/>
      <w:marRight w:val="0"/>
      <w:marTop w:val="0"/>
      <w:marBottom w:val="0"/>
      <w:divBdr>
        <w:top w:val="none" w:sz="0" w:space="0" w:color="auto"/>
        <w:left w:val="none" w:sz="0" w:space="0" w:color="auto"/>
        <w:bottom w:val="none" w:sz="0" w:space="0" w:color="auto"/>
        <w:right w:val="none" w:sz="0" w:space="0" w:color="auto"/>
      </w:divBdr>
    </w:div>
    <w:div w:id="453524022">
      <w:bodyDiv w:val="1"/>
      <w:marLeft w:val="0"/>
      <w:marRight w:val="0"/>
      <w:marTop w:val="0"/>
      <w:marBottom w:val="0"/>
      <w:divBdr>
        <w:top w:val="none" w:sz="0" w:space="0" w:color="auto"/>
        <w:left w:val="none" w:sz="0" w:space="0" w:color="auto"/>
        <w:bottom w:val="none" w:sz="0" w:space="0" w:color="auto"/>
        <w:right w:val="none" w:sz="0" w:space="0" w:color="auto"/>
      </w:divBdr>
    </w:div>
    <w:div w:id="457846330">
      <w:bodyDiv w:val="1"/>
      <w:marLeft w:val="0"/>
      <w:marRight w:val="0"/>
      <w:marTop w:val="0"/>
      <w:marBottom w:val="0"/>
      <w:divBdr>
        <w:top w:val="none" w:sz="0" w:space="0" w:color="auto"/>
        <w:left w:val="none" w:sz="0" w:space="0" w:color="auto"/>
        <w:bottom w:val="none" w:sz="0" w:space="0" w:color="auto"/>
        <w:right w:val="none" w:sz="0" w:space="0" w:color="auto"/>
      </w:divBdr>
    </w:div>
    <w:div w:id="477693174">
      <w:bodyDiv w:val="1"/>
      <w:marLeft w:val="0"/>
      <w:marRight w:val="0"/>
      <w:marTop w:val="0"/>
      <w:marBottom w:val="0"/>
      <w:divBdr>
        <w:top w:val="none" w:sz="0" w:space="0" w:color="auto"/>
        <w:left w:val="none" w:sz="0" w:space="0" w:color="auto"/>
        <w:bottom w:val="none" w:sz="0" w:space="0" w:color="auto"/>
        <w:right w:val="none" w:sz="0" w:space="0" w:color="auto"/>
      </w:divBdr>
    </w:div>
    <w:div w:id="483353405">
      <w:bodyDiv w:val="1"/>
      <w:marLeft w:val="0"/>
      <w:marRight w:val="0"/>
      <w:marTop w:val="0"/>
      <w:marBottom w:val="0"/>
      <w:divBdr>
        <w:top w:val="none" w:sz="0" w:space="0" w:color="auto"/>
        <w:left w:val="none" w:sz="0" w:space="0" w:color="auto"/>
        <w:bottom w:val="none" w:sz="0" w:space="0" w:color="auto"/>
        <w:right w:val="none" w:sz="0" w:space="0" w:color="auto"/>
      </w:divBdr>
    </w:div>
    <w:div w:id="485899279">
      <w:bodyDiv w:val="1"/>
      <w:marLeft w:val="0"/>
      <w:marRight w:val="0"/>
      <w:marTop w:val="0"/>
      <w:marBottom w:val="0"/>
      <w:divBdr>
        <w:top w:val="none" w:sz="0" w:space="0" w:color="auto"/>
        <w:left w:val="none" w:sz="0" w:space="0" w:color="auto"/>
        <w:bottom w:val="none" w:sz="0" w:space="0" w:color="auto"/>
        <w:right w:val="none" w:sz="0" w:space="0" w:color="auto"/>
      </w:divBdr>
    </w:div>
    <w:div w:id="490828724">
      <w:bodyDiv w:val="1"/>
      <w:marLeft w:val="0"/>
      <w:marRight w:val="0"/>
      <w:marTop w:val="0"/>
      <w:marBottom w:val="0"/>
      <w:divBdr>
        <w:top w:val="none" w:sz="0" w:space="0" w:color="auto"/>
        <w:left w:val="none" w:sz="0" w:space="0" w:color="auto"/>
        <w:bottom w:val="none" w:sz="0" w:space="0" w:color="auto"/>
        <w:right w:val="none" w:sz="0" w:space="0" w:color="auto"/>
      </w:divBdr>
    </w:div>
    <w:div w:id="512840992">
      <w:bodyDiv w:val="1"/>
      <w:marLeft w:val="0"/>
      <w:marRight w:val="0"/>
      <w:marTop w:val="0"/>
      <w:marBottom w:val="0"/>
      <w:divBdr>
        <w:top w:val="none" w:sz="0" w:space="0" w:color="auto"/>
        <w:left w:val="none" w:sz="0" w:space="0" w:color="auto"/>
        <w:bottom w:val="none" w:sz="0" w:space="0" w:color="auto"/>
        <w:right w:val="none" w:sz="0" w:space="0" w:color="auto"/>
      </w:divBdr>
    </w:div>
    <w:div w:id="514223003">
      <w:bodyDiv w:val="1"/>
      <w:marLeft w:val="0"/>
      <w:marRight w:val="0"/>
      <w:marTop w:val="0"/>
      <w:marBottom w:val="0"/>
      <w:divBdr>
        <w:top w:val="none" w:sz="0" w:space="0" w:color="auto"/>
        <w:left w:val="none" w:sz="0" w:space="0" w:color="auto"/>
        <w:bottom w:val="none" w:sz="0" w:space="0" w:color="auto"/>
        <w:right w:val="none" w:sz="0" w:space="0" w:color="auto"/>
      </w:divBdr>
    </w:div>
    <w:div w:id="515967418">
      <w:bodyDiv w:val="1"/>
      <w:marLeft w:val="0"/>
      <w:marRight w:val="0"/>
      <w:marTop w:val="0"/>
      <w:marBottom w:val="0"/>
      <w:divBdr>
        <w:top w:val="none" w:sz="0" w:space="0" w:color="auto"/>
        <w:left w:val="none" w:sz="0" w:space="0" w:color="auto"/>
        <w:bottom w:val="none" w:sz="0" w:space="0" w:color="auto"/>
        <w:right w:val="none" w:sz="0" w:space="0" w:color="auto"/>
      </w:divBdr>
    </w:div>
    <w:div w:id="520819058">
      <w:bodyDiv w:val="1"/>
      <w:marLeft w:val="0"/>
      <w:marRight w:val="0"/>
      <w:marTop w:val="0"/>
      <w:marBottom w:val="0"/>
      <w:divBdr>
        <w:top w:val="none" w:sz="0" w:space="0" w:color="auto"/>
        <w:left w:val="none" w:sz="0" w:space="0" w:color="auto"/>
        <w:bottom w:val="none" w:sz="0" w:space="0" w:color="auto"/>
        <w:right w:val="none" w:sz="0" w:space="0" w:color="auto"/>
      </w:divBdr>
    </w:div>
    <w:div w:id="539826901">
      <w:bodyDiv w:val="1"/>
      <w:marLeft w:val="0"/>
      <w:marRight w:val="0"/>
      <w:marTop w:val="0"/>
      <w:marBottom w:val="0"/>
      <w:divBdr>
        <w:top w:val="none" w:sz="0" w:space="0" w:color="auto"/>
        <w:left w:val="none" w:sz="0" w:space="0" w:color="auto"/>
        <w:bottom w:val="none" w:sz="0" w:space="0" w:color="auto"/>
        <w:right w:val="none" w:sz="0" w:space="0" w:color="auto"/>
      </w:divBdr>
    </w:div>
    <w:div w:id="540820963">
      <w:bodyDiv w:val="1"/>
      <w:marLeft w:val="0"/>
      <w:marRight w:val="0"/>
      <w:marTop w:val="0"/>
      <w:marBottom w:val="0"/>
      <w:divBdr>
        <w:top w:val="none" w:sz="0" w:space="0" w:color="auto"/>
        <w:left w:val="none" w:sz="0" w:space="0" w:color="auto"/>
        <w:bottom w:val="none" w:sz="0" w:space="0" w:color="auto"/>
        <w:right w:val="none" w:sz="0" w:space="0" w:color="auto"/>
      </w:divBdr>
    </w:div>
    <w:div w:id="544635140">
      <w:bodyDiv w:val="1"/>
      <w:marLeft w:val="0"/>
      <w:marRight w:val="0"/>
      <w:marTop w:val="0"/>
      <w:marBottom w:val="0"/>
      <w:divBdr>
        <w:top w:val="none" w:sz="0" w:space="0" w:color="auto"/>
        <w:left w:val="none" w:sz="0" w:space="0" w:color="auto"/>
        <w:bottom w:val="none" w:sz="0" w:space="0" w:color="auto"/>
        <w:right w:val="none" w:sz="0" w:space="0" w:color="auto"/>
      </w:divBdr>
    </w:div>
    <w:div w:id="552933092">
      <w:bodyDiv w:val="1"/>
      <w:marLeft w:val="0"/>
      <w:marRight w:val="0"/>
      <w:marTop w:val="0"/>
      <w:marBottom w:val="0"/>
      <w:divBdr>
        <w:top w:val="none" w:sz="0" w:space="0" w:color="auto"/>
        <w:left w:val="none" w:sz="0" w:space="0" w:color="auto"/>
        <w:bottom w:val="none" w:sz="0" w:space="0" w:color="auto"/>
        <w:right w:val="none" w:sz="0" w:space="0" w:color="auto"/>
      </w:divBdr>
    </w:div>
    <w:div w:id="568465148">
      <w:bodyDiv w:val="1"/>
      <w:marLeft w:val="0"/>
      <w:marRight w:val="0"/>
      <w:marTop w:val="0"/>
      <w:marBottom w:val="0"/>
      <w:divBdr>
        <w:top w:val="none" w:sz="0" w:space="0" w:color="auto"/>
        <w:left w:val="none" w:sz="0" w:space="0" w:color="auto"/>
        <w:bottom w:val="none" w:sz="0" w:space="0" w:color="auto"/>
        <w:right w:val="none" w:sz="0" w:space="0" w:color="auto"/>
      </w:divBdr>
    </w:div>
    <w:div w:id="569001978">
      <w:bodyDiv w:val="1"/>
      <w:marLeft w:val="0"/>
      <w:marRight w:val="0"/>
      <w:marTop w:val="0"/>
      <w:marBottom w:val="0"/>
      <w:divBdr>
        <w:top w:val="none" w:sz="0" w:space="0" w:color="auto"/>
        <w:left w:val="none" w:sz="0" w:space="0" w:color="auto"/>
        <w:bottom w:val="none" w:sz="0" w:space="0" w:color="auto"/>
        <w:right w:val="none" w:sz="0" w:space="0" w:color="auto"/>
      </w:divBdr>
    </w:div>
    <w:div w:id="580873050">
      <w:bodyDiv w:val="1"/>
      <w:marLeft w:val="0"/>
      <w:marRight w:val="0"/>
      <w:marTop w:val="0"/>
      <w:marBottom w:val="0"/>
      <w:divBdr>
        <w:top w:val="none" w:sz="0" w:space="0" w:color="auto"/>
        <w:left w:val="none" w:sz="0" w:space="0" w:color="auto"/>
        <w:bottom w:val="none" w:sz="0" w:space="0" w:color="auto"/>
        <w:right w:val="none" w:sz="0" w:space="0" w:color="auto"/>
      </w:divBdr>
    </w:div>
    <w:div w:id="585188120">
      <w:bodyDiv w:val="1"/>
      <w:marLeft w:val="0"/>
      <w:marRight w:val="0"/>
      <w:marTop w:val="0"/>
      <w:marBottom w:val="0"/>
      <w:divBdr>
        <w:top w:val="none" w:sz="0" w:space="0" w:color="auto"/>
        <w:left w:val="none" w:sz="0" w:space="0" w:color="auto"/>
        <w:bottom w:val="none" w:sz="0" w:space="0" w:color="auto"/>
        <w:right w:val="none" w:sz="0" w:space="0" w:color="auto"/>
      </w:divBdr>
    </w:div>
    <w:div w:id="590314213">
      <w:bodyDiv w:val="1"/>
      <w:marLeft w:val="0"/>
      <w:marRight w:val="0"/>
      <w:marTop w:val="0"/>
      <w:marBottom w:val="0"/>
      <w:divBdr>
        <w:top w:val="none" w:sz="0" w:space="0" w:color="auto"/>
        <w:left w:val="none" w:sz="0" w:space="0" w:color="auto"/>
        <w:bottom w:val="none" w:sz="0" w:space="0" w:color="auto"/>
        <w:right w:val="none" w:sz="0" w:space="0" w:color="auto"/>
      </w:divBdr>
    </w:div>
    <w:div w:id="590818030">
      <w:bodyDiv w:val="1"/>
      <w:marLeft w:val="0"/>
      <w:marRight w:val="0"/>
      <w:marTop w:val="0"/>
      <w:marBottom w:val="0"/>
      <w:divBdr>
        <w:top w:val="none" w:sz="0" w:space="0" w:color="auto"/>
        <w:left w:val="none" w:sz="0" w:space="0" w:color="auto"/>
        <w:bottom w:val="none" w:sz="0" w:space="0" w:color="auto"/>
        <w:right w:val="none" w:sz="0" w:space="0" w:color="auto"/>
      </w:divBdr>
    </w:div>
    <w:div w:id="598099095">
      <w:bodyDiv w:val="1"/>
      <w:marLeft w:val="0"/>
      <w:marRight w:val="0"/>
      <w:marTop w:val="0"/>
      <w:marBottom w:val="0"/>
      <w:divBdr>
        <w:top w:val="none" w:sz="0" w:space="0" w:color="auto"/>
        <w:left w:val="none" w:sz="0" w:space="0" w:color="auto"/>
        <w:bottom w:val="none" w:sz="0" w:space="0" w:color="auto"/>
        <w:right w:val="none" w:sz="0" w:space="0" w:color="auto"/>
      </w:divBdr>
    </w:div>
    <w:div w:id="598372952">
      <w:bodyDiv w:val="1"/>
      <w:marLeft w:val="0"/>
      <w:marRight w:val="0"/>
      <w:marTop w:val="0"/>
      <w:marBottom w:val="0"/>
      <w:divBdr>
        <w:top w:val="none" w:sz="0" w:space="0" w:color="auto"/>
        <w:left w:val="none" w:sz="0" w:space="0" w:color="auto"/>
        <w:bottom w:val="none" w:sz="0" w:space="0" w:color="auto"/>
        <w:right w:val="none" w:sz="0" w:space="0" w:color="auto"/>
      </w:divBdr>
    </w:div>
    <w:div w:id="599685239">
      <w:bodyDiv w:val="1"/>
      <w:marLeft w:val="0"/>
      <w:marRight w:val="0"/>
      <w:marTop w:val="0"/>
      <w:marBottom w:val="0"/>
      <w:divBdr>
        <w:top w:val="none" w:sz="0" w:space="0" w:color="auto"/>
        <w:left w:val="none" w:sz="0" w:space="0" w:color="auto"/>
        <w:bottom w:val="none" w:sz="0" w:space="0" w:color="auto"/>
        <w:right w:val="none" w:sz="0" w:space="0" w:color="auto"/>
      </w:divBdr>
    </w:div>
    <w:div w:id="602960381">
      <w:bodyDiv w:val="1"/>
      <w:marLeft w:val="0"/>
      <w:marRight w:val="0"/>
      <w:marTop w:val="0"/>
      <w:marBottom w:val="0"/>
      <w:divBdr>
        <w:top w:val="none" w:sz="0" w:space="0" w:color="auto"/>
        <w:left w:val="none" w:sz="0" w:space="0" w:color="auto"/>
        <w:bottom w:val="none" w:sz="0" w:space="0" w:color="auto"/>
        <w:right w:val="none" w:sz="0" w:space="0" w:color="auto"/>
      </w:divBdr>
    </w:div>
    <w:div w:id="604459346">
      <w:bodyDiv w:val="1"/>
      <w:marLeft w:val="0"/>
      <w:marRight w:val="0"/>
      <w:marTop w:val="0"/>
      <w:marBottom w:val="0"/>
      <w:divBdr>
        <w:top w:val="none" w:sz="0" w:space="0" w:color="auto"/>
        <w:left w:val="none" w:sz="0" w:space="0" w:color="auto"/>
        <w:bottom w:val="none" w:sz="0" w:space="0" w:color="auto"/>
        <w:right w:val="none" w:sz="0" w:space="0" w:color="auto"/>
      </w:divBdr>
    </w:div>
    <w:div w:id="604848199">
      <w:bodyDiv w:val="1"/>
      <w:marLeft w:val="0"/>
      <w:marRight w:val="0"/>
      <w:marTop w:val="0"/>
      <w:marBottom w:val="0"/>
      <w:divBdr>
        <w:top w:val="none" w:sz="0" w:space="0" w:color="auto"/>
        <w:left w:val="none" w:sz="0" w:space="0" w:color="auto"/>
        <w:bottom w:val="none" w:sz="0" w:space="0" w:color="auto"/>
        <w:right w:val="none" w:sz="0" w:space="0" w:color="auto"/>
      </w:divBdr>
    </w:div>
    <w:div w:id="607391104">
      <w:bodyDiv w:val="1"/>
      <w:marLeft w:val="0"/>
      <w:marRight w:val="0"/>
      <w:marTop w:val="0"/>
      <w:marBottom w:val="0"/>
      <w:divBdr>
        <w:top w:val="none" w:sz="0" w:space="0" w:color="auto"/>
        <w:left w:val="none" w:sz="0" w:space="0" w:color="auto"/>
        <w:bottom w:val="none" w:sz="0" w:space="0" w:color="auto"/>
        <w:right w:val="none" w:sz="0" w:space="0" w:color="auto"/>
      </w:divBdr>
    </w:div>
    <w:div w:id="609239363">
      <w:bodyDiv w:val="1"/>
      <w:marLeft w:val="0"/>
      <w:marRight w:val="0"/>
      <w:marTop w:val="0"/>
      <w:marBottom w:val="0"/>
      <w:divBdr>
        <w:top w:val="none" w:sz="0" w:space="0" w:color="auto"/>
        <w:left w:val="none" w:sz="0" w:space="0" w:color="auto"/>
        <w:bottom w:val="none" w:sz="0" w:space="0" w:color="auto"/>
        <w:right w:val="none" w:sz="0" w:space="0" w:color="auto"/>
      </w:divBdr>
    </w:div>
    <w:div w:id="613680271">
      <w:bodyDiv w:val="1"/>
      <w:marLeft w:val="0"/>
      <w:marRight w:val="0"/>
      <w:marTop w:val="0"/>
      <w:marBottom w:val="0"/>
      <w:divBdr>
        <w:top w:val="none" w:sz="0" w:space="0" w:color="auto"/>
        <w:left w:val="none" w:sz="0" w:space="0" w:color="auto"/>
        <w:bottom w:val="none" w:sz="0" w:space="0" w:color="auto"/>
        <w:right w:val="none" w:sz="0" w:space="0" w:color="auto"/>
      </w:divBdr>
    </w:div>
    <w:div w:id="614094403">
      <w:bodyDiv w:val="1"/>
      <w:marLeft w:val="0"/>
      <w:marRight w:val="0"/>
      <w:marTop w:val="0"/>
      <w:marBottom w:val="0"/>
      <w:divBdr>
        <w:top w:val="none" w:sz="0" w:space="0" w:color="auto"/>
        <w:left w:val="none" w:sz="0" w:space="0" w:color="auto"/>
        <w:bottom w:val="none" w:sz="0" w:space="0" w:color="auto"/>
        <w:right w:val="none" w:sz="0" w:space="0" w:color="auto"/>
      </w:divBdr>
    </w:div>
    <w:div w:id="622807368">
      <w:bodyDiv w:val="1"/>
      <w:marLeft w:val="0"/>
      <w:marRight w:val="0"/>
      <w:marTop w:val="0"/>
      <w:marBottom w:val="0"/>
      <w:divBdr>
        <w:top w:val="none" w:sz="0" w:space="0" w:color="auto"/>
        <w:left w:val="none" w:sz="0" w:space="0" w:color="auto"/>
        <w:bottom w:val="none" w:sz="0" w:space="0" w:color="auto"/>
        <w:right w:val="none" w:sz="0" w:space="0" w:color="auto"/>
      </w:divBdr>
    </w:div>
    <w:div w:id="623464268">
      <w:bodyDiv w:val="1"/>
      <w:marLeft w:val="0"/>
      <w:marRight w:val="0"/>
      <w:marTop w:val="0"/>
      <w:marBottom w:val="0"/>
      <w:divBdr>
        <w:top w:val="none" w:sz="0" w:space="0" w:color="auto"/>
        <w:left w:val="none" w:sz="0" w:space="0" w:color="auto"/>
        <w:bottom w:val="none" w:sz="0" w:space="0" w:color="auto"/>
        <w:right w:val="none" w:sz="0" w:space="0" w:color="auto"/>
      </w:divBdr>
    </w:div>
    <w:div w:id="624967298">
      <w:bodyDiv w:val="1"/>
      <w:marLeft w:val="0"/>
      <w:marRight w:val="0"/>
      <w:marTop w:val="0"/>
      <w:marBottom w:val="0"/>
      <w:divBdr>
        <w:top w:val="none" w:sz="0" w:space="0" w:color="auto"/>
        <w:left w:val="none" w:sz="0" w:space="0" w:color="auto"/>
        <w:bottom w:val="none" w:sz="0" w:space="0" w:color="auto"/>
        <w:right w:val="none" w:sz="0" w:space="0" w:color="auto"/>
      </w:divBdr>
    </w:div>
    <w:div w:id="626202993">
      <w:bodyDiv w:val="1"/>
      <w:marLeft w:val="0"/>
      <w:marRight w:val="0"/>
      <w:marTop w:val="0"/>
      <w:marBottom w:val="0"/>
      <w:divBdr>
        <w:top w:val="none" w:sz="0" w:space="0" w:color="auto"/>
        <w:left w:val="none" w:sz="0" w:space="0" w:color="auto"/>
        <w:bottom w:val="none" w:sz="0" w:space="0" w:color="auto"/>
        <w:right w:val="none" w:sz="0" w:space="0" w:color="auto"/>
      </w:divBdr>
    </w:div>
    <w:div w:id="626349644">
      <w:bodyDiv w:val="1"/>
      <w:marLeft w:val="0"/>
      <w:marRight w:val="0"/>
      <w:marTop w:val="0"/>
      <w:marBottom w:val="0"/>
      <w:divBdr>
        <w:top w:val="none" w:sz="0" w:space="0" w:color="auto"/>
        <w:left w:val="none" w:sz="0" w:space="0" w:color="auto"/>
        <w:bottom w:val="none" w:sz="0" w:space="0" w:color="auto"/>
        <w:right w:val="none" w:sz="0" w:space="0" w:color="auto"/>
      </w:divBdr>
    </w:div>
    <w:div w:id="629437608">
      <w:bodyDiv w:val="1"/>
      <w:marLeft w:val="0"/>
      <w:marRight w:val="0"/>
      <w:marTop w:val="0"/>
      <w:marBottom w:val="0"/>
      <w:divBdr>
        <w:top w:val="none" w:sz="0" w:space="0" w:color="auto"/>
        <w:left w:val="none" w:sz="0" w:space="0" w:color="auto"/>
        <w:bottom w:val="none" w:sz="0" w:space="0" w:color="auto"/>
        <w:right w:val="none" w:sz="0" w:space="0" w:color="auto"/>
      </w:divBdr>
    </w:div>
    <w:div w:id="633293968">
      <w:bodyDiv w:val="1"/>
      <w:marLeft w:val="0"/>
      <w:marRight w:val="0"/>
      <w:marTop w:val="0"/>
      <w:marBottom w:val="0"/>
      <w:divBdr>
        <w:top w:val="none" w:sz="0" w:space="0" w:color="auto"/>
        <w:left w:val="none" w:sz="0" w:space="0" w:color="auto"/>
        <w:bottom w:val="none" w:sz="0" w:space="0" w:color="auto"/>
        <w:right w:val="none" w:sz="0" w:space="0" w:color="auto"/>
      </w:divBdr>
    </w:div>
    <w:div w:id="633562614">
      <w:bodyDiv w:val="1"/>
      <w:marLeft w:val="0"/>
      <w:marRight w:val="0"/>
      <w:marTop w:val="0"/>
      <w:marBottom w:val="0"/>
      <w:divBdr>
        <w:top w:val="none" w:sz="0" w:space="0" w:color="auto"/>
        <w:left w:val="none" w:sz="0" w:space="0" w:color="auto"/>
        <w:bottom w:val="none" w:sz="0" w:space="0" w:color="auto"/>
        <w:right w:val="none" w:sz="0" w:space="0" w:color="auto"/>
      </w:divBdr>
    </w:div>
    <w:div w:id="636645349">
      <w:bodyDiv w:val="1"/>
      <w:marLeft w:val="0"/>
      <w:marRight w:val="0"/>
      <w:marTop w:val="0"/>
      <w:marBottom w:val="0"/>
      <w:divBdr>
        <w:top w:val="none" w:sz="0" w:space="0" w:color="auto"/>
        <w:left w:val="none" w:sz="0" w:space="0" w:color="auto"/>
        <w:bottom w:val="none" w:sz="0" w:space="0" w:color="auto"/>
        <w:right w:val="none" w:sz="0" w:space="0" w:color="auto"/>
      </w:divBdr>
    </w:div>
    <w:div w:id="644432244">
      <w:bodyDiv w:val="1"/>
      <w:marLeft w:val="0"/>
      <w:marRight w:val="0"/>
      <w:marTop w:val="0"/>
      <w:marBottom w:val="0"/>
      <w:divBdr>
        <w:top w:val="none" w:sz="0" w:space="0" w:color="auto"/>
        <w:left w:val="none" w:sz="0" w:space="0" w:color="auto"/>
        <w:bottom w:val="none" w:sz="0" w:space="0" w:color="auto"/>
        <w:right w:val="none" w:sz="0" w:space="0" w:color="auto"/>
      </w:divBdr>
    </w:div>
    <w:div w:id="647445183">
      <w:bodyDiv w:val="1"/>
      <w:marLeft w:val="0"/>
      <w:marRight w:val="0"/>
      <w:marTop w:val="0"/>
      <w:marBottom w:val="0"/>
      <w:divBdr>
        <w:top w:val="none" w:sz="0" w:space="0" w:color="auto"/>
        <w:left w:val="none" w:sz="0" w:space="0" w:color="auto"/>
        <w:bottom w:val="none" w:sz="0" w:space="0" w:color="auto"/>
        <w:right w:val="none" w:sz="0" w:space="0" w:color="auto"/>
      </w:divBdr>
    </w:div>
    <w:div w:id="647587285">
      <w:bodyDiv w:val="1"/>
      <w:marLeft w:val="0"/>
      <w:marRight w:val="0"/>
      <w:marTop w:val="0"/>
      <w:marBottom w:val="0"/>
      <w:divBdr>
        <w:top w:val="none" w:sz="0" w:space="0" w:color="auto"/>
        <w:left w:val="none" w:sz="0" w:space="0" w:color="auto"/>
        <w:bottom w:val="none" w:sz="0" w:space="0" w:color="auto"/>
        <w:right w:val="none" w:sz="0" w:space="0" w:color="auto"/>
      </w:divBdr>
    </w:div>
    <w:div w:id="655568990">
      <w:bodyDiv w:val="1"/>
      <w:marLeft w:val="0"/>
      <w:marRight w:val="0"/>
      <w:marTop w:val="0"/>
      <w:marBottom w:val="0"/>
      <w:divBdr>
        <w:top w:val="none" w:sz="0" w:space="0" w:color="auto"/>
        <w:left w:val="none" w:sz="0" w:space="0" w:color="auto"/>
        <w:bottom w:val="none" w:sz="0" w:space="0" w:color="auto"/>
        <w:right w:val="none" w:sz="0" w:space="0" w:color="auto"/>
      </w:divBdr>
      <w:divsChild>
        <w:div w:id="1118527071">
          <w:marLeft w:val="0"/>
          <w:marRight w:val="0"/>
          <w:marTop w:val="0"/>
          <w:marBottom w:val="0"/>
          <w:divBdr>
            <w:top w:val="none" w:sz="0" w:space="0" w:color="auto"/>
            <w:left w:val="none" w:sz="0" w:space="0" w:color="auto"/>
            <w:bottom w:val="none" w:sz="0" w:space="0" w:color="auto"/>
            <w:right w:val="none" w:sz="0" w:space="0" w:color="auto"/>
          </w:divBdr>
          <w:divsChild>
            <w:div w:id="66462914">
              <w:marLeft w:val="0"/>
              <w:marRight w:val="0"/>
              <w:marTop w:val="0"/>
              <w:marBottom w:val="0"/>
              <w:divBdr>
                <w:top w:val="none" w:sz="0" w:space="0" w:color="auto"/>
                <w:left w:val="none" w:sz="0" w:space="0" w:color="auto"/>
                <w:bottom w:val="none" w:sz="0" w:space="0" w:color="auto"/>
                <w:right w:val="none" w:sz="0" w:space="0" w:color="auto"/>
              </w:divBdr>
            </w:div>
          </w:divsChild>
        </w:div>
        <w:div w:id="888537635">
          <w:marLeft w:val="0"/>
          <w:marRight w:val="0"/>
          <w:marTop w:val="0"/>
          <w:marBottom w:val="0"/>
          <w:divBdr>
            <w:top w:val="none" w:sz="0" w:space="0" w:color="auto"/>
            <w:left w:val="none" w:sz="0" w:space="0" w:color="auto"/>
            <w:bottom w:val="none" w:sz="0" w:space="0" w:color="auto"/>
            <w:right w:val="none" w:sz="0" w:space="0" w:color="auto"/>
          </w:divBdr>
          <w:divsChild>
            <w:div w:id="292835668">
              <w:marLeft w:val="0"/>
              <w:marRight w:val="0"/>
              <w:marTop w:val="0"/>
              <w:marBottom w:val="0"/>
              <w:divBdr>
                <w:top w:val="none" w:sz="0" w:space="0" w:color="auto"/>
                <w:left w:val="none" w:sz="0" w:space="0" w:color="auto"/>
                <w:bottom w:val="none" w:sz="0" w:space="0" w:color="auto"/>
                <w:right w:val="none" w:sz="0" w:space="0" w:color="auto"/>
              </w:divBdr>
            </w:div>
          </w:divsChild>
        </w:div>
        <w:div w:id="2020884693">
          <w:marLeft w:val="0"/>
          <w:marRight w:val="0"/>
          <w:marTop w:val="0"/>
          <w:marBottom w:val="0"/>
          <w:divBdr>
            <w:top w:val="none" w:sz="0" w:space="0" w:color="auto"/>
            <w:left w:val="none" w:sz="0" w:space="0" w:color="auto"/>
            <w:bottom w:val="none" w:sz="0" w:space="0" w:color="auto"/>
            <w:right w:val="none" w:sz="0" w:space="0" w:color="auto"/>
          </w:divBdr>
          <w:divsChild>
            <w:div w:id="1857882082">
              <w:marLeft w:val="0"/>
              <w:marRight w:val="0"/>
              <w:marTop w:val="0"/>
              <w:marBottom w:val="0"/>
              <w:divBdr>
                <w:top w:val="none" w:sz="0" w:space="0" w:color="auto"/>
                <w:left w:val="none" w:sz="0" w:space="0" w:color="auto"/>
                <w:bottom w:val="none" w:sz="0" w:space="0" w:color="auto"/>
                <w:right w:val="none" w:sz="0" w:space="0" w:color="auto"/>
              </w:divBdr>
            </w:div>
          </w:divsChild>
        </w:div>
        <w:div w:id="1573467950">
          <w:marLeft w:val="0"/>
          <w:marRight w:val="0"/>
          <w:marTop w:val="0"/>
          <w:marBottom w:val="0"/>
          <w:divBdr>
            <w:top w:val="none" w:sz="0" w:space="0" w:color="auto"/>
            <w:left w:val="none" w:sz="0" w:space="0" w:color="auto"/>
            <w:bottom w:val="none" w:sz="0" w:space="0" w:color="auto"/>
            <w:right w:val="none" w:sz="0" w:space="0" w:color="auto"/>
          </w:divBdr>
          <w:divsChild>
            <w:div w:id="1345938648">
              <w:marLeft w:val="0"/>
              <w:marRight w:val="0"/>
              <w:marTop w:val="0"/>
              <w:marBottom w:val="0"/>
              <w:divBdr>
                <w:top w:val="none" w:sz="0" w:space="0" w:color="auto"/>
                <w:left w:val="none" w:sz="0" w:space="0" w:color="auto"/>
                <w:bottom w:val="none" w:sz="0" w:space="0" w:color="auto"/>
                <w:right w:val="none" w:sz="0" w:space="0" w:color="auto"/>
              </w:divBdr>
            </w:div>
          </w:divsChild>
        </w:div>
        <w:div w:id="852957763">
          <w:marLeft w:val="0"/>
          <w:marRight w:val="0"/>
          <w:marTop w:val="0"/>
          <w:marBottom w:val="0"/>
          <w:divBdr>
            <w:top w:val="none" w:sz="0" w:space="0" w:color="auto"/>
            <w:left w:val="none" w:sz="0" w:space="0" w:color="auto"/>
            <w:bottom w:val="none" w:sz="0" w:space="0" w:color="auto"/>
            <w:right w:val="none" w:sz="0" w:space="0" w:color="auto"/>
          </w:divBdr>
          <w:divsChild>
            <w:div w:id="2042778287">
              <w:marLeft w:val="0"/>
              <w:marRight w:val="0"/>
              <w:marTop w:val="0"/>
              <w:marBottom w:val="0"/>
              <w:divBdr>
                <w:top w:val="none" w:sz="0" w:space="0" w:color="auto"/>
                <w:left w:val="none" w:sz="0" w:space="0" w:color="auto"/>
                <w:bottom w:val="none" w:sz="0" w:space="0" w:color="auto"/>
                <w:right w:val="none" w:sz="0" w:space="0" w:color="auto"/>
              </w:divBdr>
            </w:div>
          </w:divsChild>
        </w:div>
        <w:div w:id="143398168">
          <w:marLeft w:val="0"/>
          <w:marRight w:val="0"/>
          <w:marTop w:val="0"/>
          <w:marBottom w:val="0"/>
          <w:divBdr>
            <w:top w:val="none" w:sz="0" w:space="0" w:color="auto"/>
            <w:left w:val="none" w:sz="0" w:space="0" w:color="auto"/>
            <w:bottom w:val="none" w:sz="0" w:space="0" w:color="auto"/>
            <w:right w:val="none" w:sz="0" w:space="0" w:color="auto"/>
          </w:divBdr>
          <w:divsChild>
            <w:div w:id="2075002677">
              <w:marLeft w:val="0"/>
              <w:marRight w:val="0"/>
              <w:marTop w:val="0"/>
              <w:marBottom w:val="0"/>
              <w:divBdr>
                <w:top w:val="none" w:sz="0" w:space="0" w:color="auto"/>
                <w:left w:val="none" w:sz="0" w:space="0" w:color="auto"/>
                <w:bottom w:val="none" w:sz="0" w:space="0" w:color="auto"/>
                <w:right w:val="none" w:sz="0" w:space="0" w:color="auto"/>
              </w:divBdr>
            </w:div>
            <w:div w:id="189226034">
              <w:marLeft w:val="0"/>
              <w:marRight w:val="0"/>
              <w:marTop w:val="0"/>
              <w:marBottom w:val="0"/>
              <w:divBdr>
                <w:top w:val="none" w:sz="0" w:space="0" w:color="auto"/>
                <w:left w:val="none" w:sz="0" w:space="0" w:color="auto"/>
                <w:bottom w:val="none" w:sz="0" w:space="0" w:color="auto"/>
                <w:right w:val="none" w:sz="0" w:space="0" w:color="auto"/>
              </w:divBdr>
            </w:div>
          </w:divsChild>
        </w:div>
        <w:div w:id="1136024082">
          <w:marLeft w:val="0"/>
          <w:marRight w:val="0"/>
          <w:marTop w:val="0"/>
          <w:marBottom w:val="0"/>
          <w:divBdr>
            <w:top w:val="none" w:sz="0" w:space="0" w:color="auto"/>
            <w:left w:val="none" w:sz="0" w:space="0" w:color="auto"/>
            <w:bottom w:val="none" w:sz="0" w:space="0" w:color="auto"/>
            <w:right w:val="none" w:sz="0" w:space="0" w:color="auto"/>
          </w:divBdr>
          <w:divsChild>
            <w:div w:id="1129863976">
              <w:marLeft w:val="0"/>
              <w:marRight w:val="0"/>
              <w:marTop w:val="0"/>
              <w:marBottom w:val="0"/>
              <w:divBdr>
                <w:top w:val="none" w:sz="0" w:space="0" w:color="auto"/>
                <w:left w:val="none" w:sz="0" w:space="0" w:color="auto"/>
                <w:bottom w:val="none" w:sz="0" w:space="0" w:color="auto"/>
                <w:right w:val="none" w:sz="0" w:space="0" w:color="auto"/>
              </w:divBdr>
            </w:div>
          </w:divsChild>
        </w:div>
        <w:div w:id="390690971">
          <w:marLeft w:val="0"/>
          <w:marRight w:val="0"/>
          <w:marTop w:val="0"/>
          <w:marBottom w:val="0"/>
          <w:divBdr>
            <w:top w:val="none" w:sz="0" w:space="0" w:color="auto"/>
            <w:left w:val="none" w:sz="0" w:space="0" w:color="auto"/>
            <w:bottom w:val="none" w:sz="0" w:space="0" w:color="auto"/>
            <w:right w:val="none" w:sz="0" w:space="0" w:color="auto"/>
          </w:divBdr>
          <w:divsChild>
            <w:div w:id="2011907040">
              <w:marLeft w:val="0"/>
              <w:marRight w:val="0"/>
              <w:marTop w:val="0"/>
              <w:marBottom w:val="0"/>
              <w:divBdr>
                <w:top w:val="none" w:sz="0" w:space="0" w:color="auto"/>
                <w:left w:val="none" w:sz="0" w:space="0" w:color="auto"/>
                <w:bottom w:val="none" w:sz="0" w:space="0" w:color="auto"/>
                <w:right w:val="none" w:sz="0" w:space="0" w:color="auto"/>
              </w:divBdr>
            </w:div>
          </w:divsChild>
        </w:div>
        <w:div w:id="1236089542">
          <w:marLeft w:val="0"/>
          <w:marRight w:val="0"/>
          <w:marTop w:val="0"/>
          <w:marBottom w:val="0"/>
          <w:divBdr>
            <w:top w:val="none" w:sz="0" w:space="0" w:color="auto"/>
            <w:left w:val="none" w:sz="0" w:space="0" w:color="auto"/>
            <w:bottom w:val="none" w:sz="0" w:space="0" w:color="auto"/>
            <w:right w:val="none" w:sz="0" w:space="0" w:color="auto"/>
          </w:divBdr>
          <w:divsChild>
            <w:div w:id="228618083">
              <w:marLeft w:val="0"/>
              <w:marRight w:val="0"/>
              <w:marTop w:val="0"/>
              <w:marBottom w:val="0"/>
              <w:divBdr>
                <w:top w:val="none" w:sz="0" w:space="0" w:color="auto"/>
                <w:left w:val="none" w:sz="0" w:space="0" w:color="auto"/>
                <w:bottom w:val="none" w:sz="0" w:space="0" w:color="auto"/>
                <w:right w:val="none" w:sz="0" w:space="0" w:color="auto"/>
              </w:divBdr>
            </w:div>
          </w:divsChild>
        </w:div>
        <w:div w:id="191311853">
          <w:marLeft w:val="0"/>
          <w:marRight w:val="0"/>
          <w:marTop w:val="0"/>
          <w:marBottom w:val="0"/>
          <w:divBdr>
            <w:top w:val="none" w:sz="0" w:space="0" w:color="auto"/>
            <w:left w:val="none" w:sz="0" w:space="0" w:color="auto"/>
            <w:bottom w:val="none" w:sz="0" w:space="0" w:color="auto"/>
            <w:right w:val="none" w:sz="0" w:space="0" w:color="auto"/>
          </w:divBdr>
          <w:divsChild>
            <w:div w:id="1786659178">
              <w:marLeft w:val="0"/>
              <w:marRight w:val="0"/>
              <w:marTop w:val="0"/>
              <w:marBottom w:val="0"/>
              <w:divBdr>
                <w:top w:val="none" w:sz="0" w:space="0" w:color="auto"/>
                <w:left w:val="none" w:sz="0" w:space="0" w:color="auto"/>
                <w:bottom w:val="none" w:sz="0" w:space="0" w:color="auto"/>
                <w:right w:val="none" w:sz="0" w:space="0" w:color="auto"/>
              </w:divBdr>
            </w:div>
          </w:divsChild>
        </w:div>
        <w:div w:id="1759671835">
          <w:marLeft w:val="0"/>
          <w:marRight w:val="0"/>
          <w:marTop w:val="0"/>
          <w:marBottom w:val="0"/>
          <w:divBdr>
            <w:top w:val="none" w:sz="0" w:space="0" w:color="auto"/>
            <w:left w:val="none" w:sz="0" w:space="0" w:color="auto"/>
            <w:bottom w:val="none" w:sz="0" w:space="0" w:color="auto"/>
            <w:right w:val="none" w:sz="0" w:space="0" w:color="auto"/>
          </w:divBdr>
          <w:divsChild>
            <w:div w:id="918245761">
              <w:marLeft w:val="0"/>
              <w:marRight w:val="0"/>
              <w:marTop w:val="0"/>
              <w:marBottom w:val="0"/>
              <w:divBdr>
                <w:top w:val="none" w:sz="0" w:space="0" w:color="auto"/>
                <w:left w:val="none" w:sz="0" w:space="0" w:color="auto"/>
                <w:bottom w:val="none" w:sz="0" w:space="0" w:color="auto"/>
                <w:right w:val="none" w:sz="0" w:space="0" w:color="auto"/>
              </w:divBdr>
            </w:div>
          </w:divsChild>
        </w:div>
        <w:div w:id="1900553391">
          <w:marLeft w:val="0"/>
          <w:marRight w:val="0"/>
          <w:marTop w:val="0"/>
          <w:marBottom w:val="0"/>
          <w:divBdr>
            <w:top w:val="none" w:sz="0" w:space="0" w:color="auto"/>
            <w:left w:val="none" w:sz="0" w:space="0" w:color="auto"/>
            <w:bottom w:val="none" w:sz="0" w:space="0" w:color="auto"/>
            <w:right w:val="none" w:sz="0" w:space="0" w:color="auto"/>
          </w:divBdr>
          <w:divsChild>
            <w:div w:id="5035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11">
      <w:bodyDiv w:val="1"/>
      <w:marLeft w:val="0"/>
      <w:marRight w:val="0"/>
      <w:marTop w:val="0"/>
      <w:marBottom w:val="0"/>
      <w:divBdr>
        <w:top w:val="none" w:sz="0" w:space="0" w:color="auto"/>
        <w:left w:val="none" w:sz="0" w:space="0" w:color="auto"/>
        <w:bottom w:val="none" w:sz="0" w:space="0" w:color="auto"/>
        <w:right w:val="none" w:sz="0" w:space="0" w:color="auto"/>
      </w:divBdr>
    </w:div>
    <w:div w:id="682318013">
      <w:bodyDiv w:val="1"/>
      <w:marLeft w:val="0"/>
      <w:marRight w:val="0"/>
      <w:marTop w:val="0"/>
      <w:marBottom w:val="0"/>
      <w:divBdr>
        <w:top w:val="none" w:sz="0" w:space="0" w:color="auto"/>
        <w:left w:val="none" w:sz="0" w:space="0" w:color="auto"/>
        <w:bottom w:val="none" w:sz="0" w:space="0" w:color="auto"/>
        <w:right w:val="none" w:sz="0" w:space="0" w:color="auto"/>
      </w:divBdr>
    </w:div>
    <w:div w:id="684209440">
      <w:bodyDiv w:val="1"/>
      <w:marLeft w:val="0"/>
      <w:marRight w:val="0"/>
      <w:marTop w:val="0"/>
      <w:marBottom w:val="0"/>
      <w:divBdr>
        <w:top w:val="none" w:sz="0" w:space="0" w:color="auto"/>
        <w:left w:val="none" w:sz="0" w:space="0" w:color="auto"/>
        <w:bottom w:val="none" w:sz="0" w:space="0" w:color="auto"/>
        <w:right w:val="none" w:sz="0" w:space="0" w:color="auto"/>
      </w:divBdr>
    </w:div>
    <w:div w:id="687830894">
      <w:bodyDiv w:val="1"/>
      <w:marLeft w:val="0"/>
      <w:marRight w:val="0"/>
      <w:marTop w:val="0"/>
      <w:marBottom w:val="0"/>
      <w:divBdr>
        <w:top w:val="none" w:sz="0" w:space="0" w:color="auto"/>
        <w:left w:val="none" w:sz="0" w:space="0" w:color="auto"/>
        <w:bottom w:val="none" w:sz="0" w:space="0" w:color="auto"/>
        <w:right w:val="none" w:sz="0" w:space="0" w:color="auto"/>
      </w:divBdr>
    </w:div>
    <w:div w:id="690182450">
      <w:bodyDiv w:val="1"/>
      <w:marLeft w:val="0"/>
      <w:marRight w:val="0"/>
      <w:marTop w:val="0"/>
      <w:marBottom w:val="0"/>
      <w:divBdr>
        <w:top w:val="none" w:sz="0" w:space="0" w:color="auto"/>
        <w:left w:val="none" w:sz="0" w:space="0" w:color="auto"/>
        <w:bottom w:val="none" w:sz="0" w:space="0" w:color="auto"/>
        <w:right w:val="none" w:sz="0" w:space="0" w:color="auto"/>
      </w:divBdr>
    </w:div>
    <w:div w:id="690767918">
      <w:bodyDiv w:val="1"/>
      <w:marLeft w:val="0"/>
      <w:marRight w:val="0"/>
      <w:marTop w:val="0"/>
      <w:marBottom w:val="0"/>
      <w:divBdr>
        <w:top w:val="none" w:sz="0" w:space="0" w:color="auto"/>
        <w:left w:val="none" w:sz="0" w:space="0" w:color="auto"/>
        <w:bottom w:val="none" w:sz="0" w:space="0" w:color="auto"/>
        <w:right w:val="none" w:sz="0" w:space="0" w:color="auto"/>
      </w:divBdr>
    </w:div>
    <w:div w:id="693457396">
      <w:bodyDiv w:val="1"/>
      <w:marLeft w:val="0"/>
      <w:marRight w:val="0"/>
      <w:marTop w:val="0"/>
      <w:marBottom w:val="0"/>
      <w:divBdr>
        <w:top w:val="none" w:sz="0" w:space="0" w:color="auto"/>
        <w:left w:val="none" w:sz="0" w:space="0" w:color="auto"/>
        <w:bottom w:val="none" w:sz="0" w:space="0" w:color="auto"/>
        <w:right w:val="none" w:sz="0" w:space="0" w:color="auto"/>
      </w:divBdr>
    </w:div>
    <w:div w:id="697193936">
      <w:bodyDiv w:val="1"/>
      <w:marLeft w:val="0"/>
      <w:marRight w:val="0"/>
      <w:marTop w:val="0"/>
      <w:marBottom w:val="0"/>
      <w:divBdr>
        <w:top w:val="none" w:sz="0" w:space="0" w:color="auto"/>
        <w:left w:val="none" w:sz="0" w:space="0" w:color="auto"/>
        <w:bottom w:val="none" w:sz="0" w:space="0" w:color="auto"/>
        <w:right w:val="none" w:sz="0" w:space="0" w:color="auto"/>
      </w:divBdr>
    </w:div>
    <w:div w:id="700280324">
      <w:bodyDiv w:val="1"/>
      <w:marLeft w:val="0"/>
      <w:marRight w:val="0"/>
      <w:marTop w:val="0"/>
      <w:marBottom w:val="0"/>
      <w:divBdr>
        <w:top w:val="none" w:sz="0" w:space="0" w:color="auto"/>
        <w:left w:val="none" w:sz="0" w:space="0" w:color="auto"/>
        <w:bottom w:val="none" w:sz="0" w:space="0" w:color="auto"/>
        <w:right w:val="none" w:sz="0" w:space="0" w:color="auto"/>
      </w:divBdr>
    </w:div>
    <w:div w:id="701594315">
      <w:bodyDiv w:val="1"/>
      <w:marLeft w:val="0"/>
      <w:marRight w:val="0"/>
      <w:marTop w:val="0"/>
      <w:marBottom w:val="0"/>
      <w:divBdr>
        <w:top w:val="none" w:sz="0" w:space="0" w:color="auto"/>
        <w:left w:val="none" w:sz="0" w:space="0" w:color="auto"/>
        <w:bottom w:val="none" w:sz="0" w:space="0" w:color="auto"/>
        <w:right w:val="none" w:sz="0" w:space="0" w:color="auto"/>
      </w:divBdr>
    </w:div>
    <w:div w:id="711223632">
      <w:bodyDiv w:val="1"/>
      <w:marLeft w:val="0"/>
      <w:marRight w:val="0"/>
      <w:marTop w:val="0"/>
      <w:marBottom w:val="0"/>
      <w:divBdr>
        <w:top w:val="none" w:sz="0" w:space="0" w:color="auto"/>
        <w:left w:val="none" w:sz="0" w:space="0" w:color="auto"/>
        <w:bottom w:val="none" w:sz="0" w:space="0" w:color="auto"/>
        <w:right w:val="none" w:sz="0" w:space="0" w:color="auto"/>
      </w:divBdr>
    </w:div>
    <w:div w:id="711537918">
      <w:bodyDiv w:val="1"/>
      <w:marLeft w:val="0"/>
      <w:marRight w:val="0"/>
      <w:marTop w:val="0"/>
      <w:marBottom w:val="0"/>
      <w:divBdr>
        <w:top w:val="none" w:sz="0" w:space="0" w:color="auto"/>
        <w:left w:val="none" w:sz="0" w:space="0" w:color="auto"/>
        <w:bottom w:val="none" w:sz="0" w:space="0" w:color="auto"/>
        <w:right w:val="none" w:sz="0" w:space="0" w:color="auto"/>
      </w:divBdr>
    </w:div>
    <w:div w:id="712728702">
      <w:bodyDiv w:val="1"/>
      <w:marLeft w:val="0"/>
      <w:marRight w:val="0"/>
      <w:marTop w:val="0"/>
      <w:marBottom w:val="0"/>
      <w:divBdr>
        <w:top w:val="none" w:sz="0" w:space="0" w:color="auto"/>
        <w:left w:val="none" w:sz="0" w:space="0" w:color="auto"/>
        <w:bottom w:val="none" w:sz="0" w:space="0" w:color="auto"/>
        <w:right w:val="none" w:sz="0" w:space="0" w:color="auto"/>
      </w:divBdr>
    </w:div>
    <w:div w:id="715007257">
      <w:bodyDiv w:val="1"/>
      <w:marLeft w:val="0"/>
      <w:marRight w:val="0"/>
      <w:marTop w:val="0"/>
      <w:marBottom w:val="0"/>
      <w:divBdr>
        <w:top w:val="none" w:sz="0" w:space="0" w:color="auto"/>
        <w:left w:val="none" w:sz="0" w:space="0" w:color="auto"/>
        <w:bottom w:val="none" w:sz="0" w:space="0" w:color="auto"/>
        <w:right w:val="none" w:sz="0" w:space="0" w:color="auto"/>
      </w:divBdr>
    </w:div>
    <w:div w:id="726148601">
      <w:bodyDiv w:val="1"/>
      <w:marLeft w:val="0"/>
      <w:marRight w:val="0"/>
      <w:marTop w:val="0"/>
      <w:marBottom w:val="0"/>
      <w:divBdr>
        <w:top w:val="none" w:sz="0" w:space="0" w:color="auto"/>
        <w:left w:val="none" w:sz="0" w:space="0" w:color="auto"/>
        <w:bottom w:val="none" w:sz="0" w:space="0" w:color="auto"/>
        <w:right w:val="none" w:sz="0" w:space="0" w:color="auto"/>
      </w:divBdr>
    </w:div>
    <w:div w:id="726339636">
      <w:bodyDiv w:val="1"/>
      <w:marLeft w:val="0"/>
      <w:marRight w:val="0"/>
      <w:marTop w:val="0"/>
      <w:marBottom w:val="0"/>
      <w:divBdr>
        <w:top w:val="none" w:sz="0" w:space="0" w:color="auto"/>
        <w:left w:val="none" w:sz="0" w:space="0" w:color="auto"/>
        <w:bottom w:val="none" w:sz="0" w:space="0" w:color="auto"/>
        <w:right w:val="none" w:sz="0" w:space="0" w:color="auto"/>
      </w:divBdr>
    </w:div>
    <w:div w:id="732310802">
      <w:bodyDiv w:val="1"/>
      <w:marLeft w:val="0"/>
      <w:marRight w:val="0"/>
      <w:marTop w:val="0"/>
      <w:marBottom w:val="0"/>
      <w:divBdr>
        <w:top w:val="none" w:sz="0" w:space="0" w:color="auto"/>
        <w:left w:val="none" w:sz="0" w:space="0" w:color="auto"/>
        <w:bottom w:val="none" w:sz="0" w:space="0" w:color="auto"/>
        <w:right w:val="none" w:sz="0" w:space="0" w:color="auto"/>
      </w:divBdr>
    </w:div>
    <w:div w:id="735125916">
      <w:bodyDiv w:val="1"/>
      <w:marLeft w:val="0"/>
      <w:marRight w:val="0"/>
      <w:marTop w:val="0"/>
      <w:marBottom w:val="0"/>
      <w:divBdr>
        <w:top w:val="none" w:sz="0" w:space="0" w:color="auto"/>
        <w:left w:val="none" w:sz="0" w:space="0" w:color="auto"/>
        <w:bottom w:val="none" w:sz="0" w:space="0" w:color="auto"/>
        <w:right w:val="none" w:sz="0" w:space="0" w:color="auto"/>
      </w:divBdr>
    </w:div>
    <w:div w:id="740912935">
      <w:bodyDiv w:val="1"/>
      <w:marLeft w:val="0"/>
      <w:marRight w:val="0"/>
      <w:marTop w:val="0"/>
      <w:marBottom w:val="0"/>
      <w:divBdr>
        <w:top w:val="none" w:sz="0" w:space="0" w:color="auto"/>
        <w:left w:val="none" w:sz="0" w:space="0" w:color="auto"/>
        <w:bottom w:val="none" w:sz="0" w:space="0" w:color="auto"/>
        <w:right w:val="none" w:sz="0" w:space="0" w:color="auto"/>
      </w:divBdr>
    </w:div>
    <w:div w:id="748846327">
      <w:bodyDiv w:val="1"/>
      <w:marLeft w:val="0"/>
      <w:marRight w:val="0"/>
      <w:marTop w:val="0"/>
      <w:marBottom w:val="0"/>
      <w:divBdr>
        <w:top w:val="none" w:sz="0" w:space="0" w:color="auto"/>
        <w:left w:val="none" w:sz="0" w:space="0" w:color="auto"/>
        <w:bottom w:val="none" w:sz="0" w:space="0" w:color="auto"/>
        <w:right w:val="none" w:sz="0" w:space="0" w:color="auto"/>
      </w:divBdr>
    </w:div>
    <w:div w:id="754940635">
      <w:bodyDiv w:val="1"/>
      <w:marLeft w:val="0"/>
      <w:marRight w:val="0"/>
      <w:marTop w:val="0"/>
      <w:marBottom w:val="0"/>
      <w:divBdr>
        <w:top w:val="none" w:sz="0" w:space="0" w:color="auto"/>
        <w:left w:val="none" w:sz="0" w:space="0" w:color="auto"/>
        <w:bottom w:val="none" w:sz="0" w:space="0" w:color="auto"/>
        <w:right w:val="none" w:sz="0" w:space="0" w:color="auto"/>
      </w:divBdr>
    </w:div>
    <w:div w:id="758985446">
      <w:bodyDiv w:val="1"/>
      <w:marLeft w:val="0"/>
      <w:marRight w:val="0"/>
      <w:marTop w:val="0"/>
      <w:marBottom w:val="0"/>
      <w:divBdr>
        <w:top w:val="none" w:sz="0" w:space="0" w:color="auto"/>
        <w:left w:val="none" w:sz="0" w:space="0" w:color="auto"/>
        <w:bottom w:val="none" w:sz="0" w:space="0" w:color="auto"/>
        <w:right w:val="none" w:sz="0" w:space="0" w:color="auto"/>
      </w:divBdr>
    </w:div>
    <w:div w:id="759908456">
      <w:bodyDiv w:val="1"/>
      <w:marLeft w:val="0"/>
      <w:marRight w:val="0"/>
      <w:marTop w:val="0"/>
      <w:marBottom w:val="0"/>
      <w:divBdr>
        <w:top w:val="none" w:sz="0" w:space="0" w:color="auto"/>
        <w:left w:val="none" w:sz="0" w:space="0" w:color="auto"/>
        <w:bottom w:val="none" w:sz="0" w:space="0" w:color="auto"/>
        <w:right w:val="none" w:sz="0" w:space="0" w:color="auto"/>
      </w:divBdr>
    </w:div>
    <w:div w:id="766535073">
      <w:bodyDiv w:val="1"/>
      <w:marLeft w:val="0"/>
      <w:marRight w:val="0"/>
      <w:marTop w:val="0"/>
      <w:marBottom w:val="0"/>
      <w:divBdr>
        <w:top w:val="none" w:sz="0" w:space="0" w:color="auto"/>
        <w:left w:val="none" w:sz="0" w:space="0" w:color="auto"/>
        <w:bottom w:val="none" w:sz="0" w:space="0" w:color="auto"/>
        <w:right w:val="none" w:sz="0" w:space="0" w:color="auto"/>
      </w:divBdr>
    </w:div>
    <w:div w:id="774247393">
      <w:bodyDiv w:val="1"/>
      <w:marLeft w:val="0"/>
      <w:marRight w:val="0"/>
      <w:marTop w:val="0"/>
      <w:marBottom w:val="0"/>
      <w:divBdr>
        <w:top w:val="none" w:sz="0" w:space="0" w:color="auto"/>
        <w:left w:val="none" w:sz="0" w:space="0" w:color="auto"/>
        <w:bottom w:val="none" w:sz="0" w:space="0" w:color="auto"/>
        <w:right w:val="none" w:sz="0" w:space="0" w:color="auto"/>
      </w:divBdr>
    </w:div>
    <w:div w:id="788428201">
      <w:bodyDiv w:val="1"/>
      <w:marLeft w:val="0"/>
      <w:marRight w:val="0"/>
      <w:marTop w:val="0"/>
      <w:marBottom w:val="0"/>
      <w:divBdr>
        <w:top w:val="none" w:sz="0" w:space="0" w:color="auto"/>
        <w:left w:val="none" w:sz="0" w:space="0" w:color="auto"/>
        <w:bottom w:val="none" w:sz="0" w:space="0" w:color="auto"/>
        <w:right w:val="none" w:sz="0" w:space="0" w:color="auto"/>
      </w:divBdr>
    </w:div>
    <w:div w:id="789084690">
      <w:bodyDiv w:val="1"/>
      <w:marLeft w:val="0"/>
      <w:marRight w:val="0"/>
      <w:marTop w:val="0"/>
      <w:marBottom w:val="0"/>
      <w:divBdr>
        <w:top w:val="none" w:sz="0" w:space="0" w:color="auto"/>
        <w:left w:val="none" w:sz="0" w:space="0" w:color="auto"/>
        <w:bottom w:val="none" w:sz="0" w:space="0" w:color="auto"/>
        <w:right w:val="none" w:sz="0" w:space="0" w:color="auto"/>
      </w:divBdr>
    </w:div>
    <w:div w:id="792333041">
      <w:bodyDiv w:val="1"/>
      <w:marLeft w:val="0"/>
      <w:marRight w:val="0"/>
      <w:marTop w:val="0"/>
      <w:marBottom w:val="0"/>
      <w:divBdr>
        <w:top w:val="none" w:sz="0" w:space="0" w:color="auto"/>
        <w:left w:val="none" w:sz="0" w:space="0" w:color="auto"/>
        <w:bottom w:val="none" w:sz="0" w:space="0" w:color="auto"/>
        <w:right w:val="none" w:sz="0" w:space="0" w:color="auto"/>
      </w:divBdr>
    </w:div>
    <w:div w:id="795102060">
      <w:bodyDiv w:val="1"/>
      <w:marLeft w:val="0"/>
      <w:marRight w:val="0"/>
      <w:marTop w:val="0"/>
      <w:marBottom w:val="0"/>
      <w:divBdr>
        <w:top w:val="none" w:sz="0" w:space="0" w:color="auto"/>
        <w:left w:val="none" w:sz="0" w:space="0" w:color="auto"/>
        <w:bottom w:val="none" w:sz="0" w:space="0" w:color="auto"/>
        <w:right w:val="none" w:sz="0" w:space="0" w:color="auto"/>
      </w:divBdr>
    </w:div>
    <w:div w:id="796021794">
      <w:bodyDiv w:val="1"/>
      <w:marLeft w:val="0"/>
      <w:marRight w:val="0"/>
      <w:marTop w:val="0"/>
      <w:marBottom w:val="0"/>
      <w:divBdr>
        <w:top w:val="none" w:sz="0" w:space="0" w:color="auto"/>
        <w:left w:val="none" w:sz="0" w:space="0" w:color="auto"/>
        <w:bottom w:val="none" w:sz="0" w:space="0" w:color="auto"/>
        <w:right w:val="none" w:sz="0" w:space="0" w:color="auto"/>
      </w:divBdr>
    </w:div>
    <w:div w:id="797258120">
      <w:bodyDiv w:val="1"/>
      <w:marLeft w:val="0"/>
      <w:marRight w:val="0"/>
      <w:marTop w:val="0"/>
      <w:marBottom w:val="0"/>
      <w:divBdr>
        <w:top w:val="none" w:sz="0" w:space="0" w:color="auto"/>
        <w:left w:val="none" w:sz="0" w:space="0" w:color="auto"/>
        <w:bottom w:val="none" w:sz="0" w:space="0" w:color="auto"/>
        <w:right w:val="none" w:sz="0" w:space="0" w:color="auto"/>
      </w:divBdr>
    </w:div>
    <w:div w:id="797643287">
      <w:bodyDiv w:val="1"/>
      <w:marLeft w:val="0"/>
      <w:marRight w:val="0"/>
      <w:marTop w:val="0"/>
      <w:marBottom w:val="0"/>
      <w:divBdr>
        <w:top w:val="none" w:sz="0" w:space="0" w:color="auto"/>
        <w:left w:val="none" w:sz="0" w:space="0" w:color="auto"/>
        <w:bottom w:val="none" w:sz="0" w:space="0" w:color="auto"/>
        <w:right w:val="none" w:sz="0" w:space="0" w:color="auto"/>
      </w:divBdr>
    </w:div>
    <w:div w:id="803812538">
      <w:bodyDiv w:val="1"/>
      <w:marLeft w:val="0"/>
      <w:marRight w:val="0"/>
      <w:marTop w:val="0"/>
      <w:marBottom w:val="0"/>
      <w:divBdr>
        <w:top w:val="none" w:sz="0" w:space="0" w:color="auto"/>
        <w:left w:val="none" w:sz="0" w:space="0" w:color="auto"/>
        <w:bottom w:val="none" w:sz="0" w:space="0" w:color="auto"/>
        <w:right w:val="none" w:sz="0" w:space="0" w:color="auto"/>
      </w:divBdr>
    </w:div>
    <w:div w:id="808401235">
      <w:bodyDiv w:val="1"/>
      <w:marLeft w:val="0"/>
      <w:marRight w:val="0"/>
      <w:marTop w:val="0"/>
      <w:marBottom w:val="0"/>
      <w:divBdr>
        <w:top w:val="none" w:sz="0" w:space="0" w:color="auto"/>
        <w:left w:val="none" w:sz="0" w:space="0" w:color="auto"/>
        <w:bottom w:val="none" w:sz="0" w:space="0" w:color="auto"/>
        <w:right w:val="none" w:sz="0" w:space="0" w:color="auto"/>
      </w:divBdr>
    </w:div>
    <w:div w:id="813258828">
      <w:bodyDiv w:val="1"/>
      <w:marLeft w:val="0"/>
      <w:marRight w:val="0"/>
      <w:marTop w:val="0"/>
      <w:marBottom w:val="0"/>
      <w:divBdr>
        <w:top w:val="none" w:sz="0" w:space="0" w:color="auto"/>
        <w:left w:val="none" w:sz="0" w:space="0" w:color="auto"/>
        <w:bottom w:val="none" w:sz="0" w:space="0" w:color="auto"/>
        <w:right w:val="none" w:sz="0" w:space="0" w:color="auto"/>
      </w:divBdr>
    </w:div>
    <w:div w:id="823357908">
      <w:bodyDiv w:val="1"/>
      <w:marLeft w:val="0"/>
      <w:marRight w:val="0"/>
      <w:marTop w:val="0"/>
      <w:marBottom w:val="0"/>
      <w:divBdr>
        <w:top w:val="none" w:sz="0" w:space="0" w:color="auto"/>
        <w:left w:val="none" w:sz="0" w:space="0" w:color="auto"/>
        <w:bottom w:val="none" w:sz="0" w:space="0" w:color="auto"/>
        <w:right w:val="none" w:sz="0" w:space="0" w:color="auto"/>
      </w:divBdr>
    </w:div>
    <w:div w:id="830561153">
      <w:bodyDiv w:val="1"/>
      <w:marLeft w:val="0"/>
      <w:marRight w:val="0"/>
      <w:marTop w:val="0"/>
      <w:marBottom w:val="0"/>
      <w:divBdr>
        <w:top w:val="none" w:sz="0" w:space="0" w:color="auto"/>
        <w:left w:val="none" w:sz="0" w:space="0" w:color="auto"/>
        <w:bottom w:val="none" w:sz="0" w:space="0" w:color="auto"/>
        <w:right w:val="none" w:sz="0" w:space="0" w:color="auto"/>
      </w:divBdr>
    </w:div>
    <w:div w:id="831722936">
      <w:bodyDiv w:val="1"/>
      <w:marLeft w:val="0"/>
      <w:marRight w:val="0"/>
      <w:marTop w:val="0"/>
      <w:marBottom w:val="0"/>
      <w:divBdr>
        <w:top w:val="none" w:sz="0" w:space="0" w:color="auto"/>
        <w:left w:val="none" w:sz="0" w:space="0" w:color="auto"/>
        <w:bottom w:val="none" w:sz="0" w:space="0" w:color="auto"/>
        <w:right w:val="none" w:sz="0" w:space="0" w:color="auto"/>
      </w:divBdr>
    </w:div>
    <w:div w:id="840125202">
      <w:bodyDiv w:val="1"/>
      <w:marLeft w:val="0"/>
      <w:marRight w:val="0"/>
      <w:marTop w:val="0"/>
      <w:marBottom w:val="0"/>
      <w:divBdr>
        <w:top w:val="none" w:sz="0" w:space="0" w:color="auto"/>
        <w:left w:val="none" w:sz="0" w:space="0" w:color="auto"/>
        <w:bottom w:val="none" w:sz="0" w:space="0" w:color="auto"/>
        <w:right w:val="none" w:sz="0" w:space="0" w:color="auto"/>
      </w:divBdr>
    </w:div>
    <w:div w:id="850949513">
      <w:bodyDiv w:val="1"/>
      <w:marLeft w:val="0"/>
      <w:marRight w:val="0"/>
      <w:marTop w:val="0"/>
      <w:marBottom w:val="0"/>
      <w:divBdr>
        <w:top w:val="none" w:sz="0" w:space="0" w:color="auto"/>
        <w:left w:val="none" w:sz="0" w:space="0" w:color="auto"/>
        <w:bottom w:val="none" w:sz="0" w:space="0" w:color="auto"/>
        <w:right w:val="none" w:sz="0" w:space="0" w:color="auto"/>
      </w:divBdr>
    </w:div>
    <w:div w:id="855538527">
      <w:bodyDiv w:val="1"/>
      <w:marLeft w:val="0"/>
      <w:marRight w:val="0"/>
      <w:marTop w:val="0"/>
      <w:marBottom w:val="0"/>
      <w:divBdr>
        <w:top w:val="none" w:sz="0" w:space="0" w:color="auto"/>
        <w:left w:val="none" w:sz="0" w:space="0" w:color="auto"/>
        <w:bottom w:val="none" w:sz="0" w:space="0" w:color="auto"/>
        <w:right w:val="none" w:sz="0" w:space="0" w:color="auto"/>
      </w:divBdr>
    </w:div>
    <w:div w:id="857889869">
      <w:bodyDiv w:val="1"/>
      <w:marLeft w:val="0"/>
      <w:marRight w:val="0"/>
      <w:marTop w:val="0"/>
      <w:marBottom w:val="0"/>
      <w:divBdr>
        <w:top w:val="none" w:sz="0" w:space="0" w:color="auto"/>
        <w:left w:val="none" w:sz="0" w:space="0" w:color="auto"/>
        <w:bottom w:val="none" w:sz="0" w:space="0" w:color="auto"/>
        <w:right w:val="none" w:sz="0" w:space="0" w:color="auto"/>
      </w:divBdr>
    </w:div>
    <w:div w:id="859853745">
      <w:bodyDiv w:val="1"/>
      <w:marLeft w:val="0"/>
      <w:marRight w:val="0"/>
      <w:marTop w:val="0"/>
      <w:marBottom w:val="0"/>
      <w:divBdr>
        <w:top w:val="none" w:sz="0" w:space="0" w:color="auto"/>
        <w:left w:val="none" w:sz="0" w:space="0" w:color="auto"/>
        <w:bottom w:val="none" w:sz="0" w:space="0" w:color="auto"/>
        <w:right w:val="none" w:sz="0" w:space="0" w:color="auto"/>
      </w:divBdr>
    </w:div>
    <w:div w:id="869301440">
      <w:bodyDiv w:val="1"/>
      <w:marLeft w:val="0"/>
      <w:marRight w:val="0"/>
      <w:marTop w:val="0"/>
      <w:marBottom w:val="0"/>
      <w:divBdr>
        <w:top w:val="none" w:sz="0" w:space="0" w:color="auto"/>
        <w:left w:val="none" w:sz="0" w:space="0" w:color="auto"/>
        <w:bottom w:val="none" w:sz="0" w:space="0" w:color="auto"/>
        <w:right w:val="none" w:sz="0" w:space="0" w:color="auto"/>
      </w:divBdr>
    </w:div>
    <w:div w:id="877812590">
      <w:bodyDiv w:val="1"/>
      <w:marLeft w:val="0"/>
      <w:marRight w:val="0"/>
      <w:marTop w:val="0"/>
      <w:marBottom w:val="0"/>
      <w:divBdr>
        <w:top w:val="none" w:sz="0" w:space="0" w:color="auto"/>
        <w:left w:val="none" w:sz="0" w:space="0" w:color="auto"/>
        <w:bottom w:val="none" w:sz="0" w:space="0" w:color="auto"/>
        <w:right w:val="none" w:sz="0" w:space="0" w:color="auto"/>
      </w:divBdr>
    </w:div>
    <w:div w:id="880753626">
      <w:bodyDiv w:val="1"/>
      <w:marLeft w:val="0"/>
      <w:marRight w:val="0"/>
      <w:marTop w:val="0"/>
      <w:marBottom w:val="0"/>
      <w:divBdr>
        <w:top w:val="none" w:sz="0" w:space="0" w:color="auto"/>
        <w:left w:val="none" w:sz="0" w:space="0" w:color="auto"/>
        <w:bottom w:val="none" w:sz="0" w:space="0" w:color="auto"/>
        <w:right w:val="none" w:sz="0" w:space="0" w:color="auto"/>
      </w:divBdr>
    </w:div>
    <w:div w:id="885721591">
      <w:bodyDiv w:val="1"/>
      <w:marLeft w:val="0"/>
      <w:marRight w:val="0"/>
      <w:marTop w:val="0"/>
      <w:marBottom w:val="0"/>
      <w:divBdr>
        <w:top w:val="none" w:sz="0" w:space="0" w:color="auto"/>
        <w:left w:val="none" w:sz="0" w:space="0" w:color="auto"/>
        <w:bottom w:val="none" w:sz="0" w:space="0" w:color="auto"/>
        <w:right w:val="none" w:sz="0" w:space="0" w:color="auto"/>
      </w:divBdr>
    </w:div>
    <w:div w:id="888537426">
      <w:bodyDiv w:val="1"/>
      <w:marLeft w:val="0"/>
      <w:marRight w:val="0"/>
      <w:marTop w:val="0"/>
      <w:marBottom w:val="0"/>
      <w:divBdr>
        <w:top w:val="none" w:sz="0" w:space="0" w:color="auto"/>
        <w:left w:val="none" w:sz="0" w:space="0" w:color="auto"/>
        <w:bottom w:val="none" w:sz="0" w:space="0" w:color="auto"/>
        <w:right w:val="none" w:sz="0" w:space="0" w:color="auto"/>
      </w:divBdr>
    </w:div>
    <w:div w:id="891230424">
      <w:bodyDiv w:val="1"/>
      <w:marLeft w:val="0"/>
      <w:marRight w:val="0"/>
      <w:marTop w:val="0"/>
      <w:marBottom w:val="0"/>
      <w:divBdr>
        <w:top w:val="none" w:sz="0" w:space="0" w:color="auto"/>
        <w:left w:val="none" w:sz="0" w:space="0" w:color="auto"/>
        <w:bottom w:val="none" w:sz="0" w:space="0" w:color="auto"/>
        <w:right w:val="none" w:sz="0" w:space="0" w:color="auto"/>
      </w:divBdr>
    </w:div>
    <w:div w:id="893663163">
      <w:bodyDiv w:val="1"/>
      <w:marLeft w:val="0"/>
      <w:marRight w:val="0"/>
      <w:marTop w:val="0"/>
      <w:marBottom w:val="0"/>
      <w:divBdr>
        <w:top w:val="none" w:sz="0" w:space="0" w:color="auto"/>
        <w:left w:val="none" w:sz="0" w:space="0" w:color="auto"/>
        <w:bottom w:val="none" w:sz="0" w:space="0" w:color="auto"/>
        <w:right w:val="none" w:sz="0" w:space="0" w:color="auto"/>
      </w:divBdr>
    </w:div>
    <w:div w:id="893928362">
      <w:bodyDiv w:val="1"/>
      <w:marLeft w:val="0"/>
      <w:marRight w:val="0"/>
      <w:marTop w:val="0"/>
      <w:marBottom w:val="0"/>
      <w:divBdr>
        <w:top w:val="none" w:sz="0" w:space="0" w:color="auto"/>
        <w:left w:val="none" w:sz="0" w:space="0" w:color="auto"/>
        <w:bottom w:val="none" w:sz="0" w:space="0" w:color="auto"/>
        <w:right w:val="none" w:sz="0" w:space="0" w:color="auto"/>
      </w:divBdr>
    </w:div>
    <w:div w:id="895043939">
      <w:bodyDiv w:val="1"/>
      <w:marLeft w:val="0"/>
      <w:marRight w:val="0"/>
      <w:marTop w:val="0"/>
      <w:marBottom w:val="0"/>
      <w:divBdr>
        <w:top w:val="none" w:sz="0" w:space="0" w:color="auto"/>
        <w:left w:val="none" w:sz="0" w:space="0" w:color="auto"/>
        <w:bottom w:val="none" w:sz="0" w:space="0" w:color="auto"/>
        <w:right w:val="none" w:sz="0" w:space="0" w:color="auto"/>
      </w:divBdr>
    </w:div>
    <w:div w:id="900410395">
      <w:bodyDiv w:val="1"/>
      <w:marLeft w:val="0"/>
      <w:marRight w:val="0"/>
      <w:marTop w:val="0"/>
      <w:marBottom w:val="0"/>
      <w:divBdr>
        <w:top w:val="none" w:sz="0" w:space="0" w:color="auto"/>
        <w:left w:val="none" w:sz="0" w:space="0" w:color="auto"/>
        <w:bottom w:val="none" w:sz="0" w:space="0" w:color="auto"/>
        <w:right w:val="none" w:sz="0" w:space="0" w:color="auto"/>
      </w:divBdr>
    </w:div>
    <w:div w:id="902521107">
      <w:bodyDiv w:val="1"/>
      <w:marLeft w:val="0"/>
      <w:marRight w:val="0"/>
      <w:marTop w:val="0"/>
      <w:marBottom w:val="0"/>
      <w:divBdr>
        <w:top w:val="none" w:sz="0" w:space="0" w:color="auto"/>
        <w:left w:val="none" w:sz="0" w:space="0" w:color="auto"/>
        <w:bottom w:val="none" w:sz="0" w:space="0" w:color="auto"/>
        <w:right w:val="none" w:sz="0" w:space="0" w:color="auto"/>
      </w:divBdr>
    </w:div>
    <w:div w:id="905459844">
      <w:bodyDiv w:val="1"/>
      <w:marLeft w:val="0"/>
      <w:marRight w:val="0"/>
      <w:marTop w:val="0"/>
      <w:marBottom w:val="0"/>
      <w:divBdr>
        <w:top w:val="none" w:sz="0" w:space="0" w:color="auto"/>
        <w:left w:val="none" w:sz="0" w:space="0" w:color="auto"/>
        <w:bottom w:val="none" w:sz="0" w:space="0" w:color="auto"/>
        <w:right w:val="none" w:sz="0" w:space="0" w:color="auto"/>
      </w:divBdr>
    </w:div>
    <w:div w:id="908610100">
      <w:bodyDiv w:val="1"/>
      <w:marLeft w:val="0"/>
      <w:marRight w:val="0"/>
      <w:marTop w:val="0"/>
      <w:marBottom w:val="0"/>
      <w:divBdr>
        <w:top w:val="none" w:sz="0" w:space="0" w:color="auto"/>
        <w:left w:val="none" w:sz="0" w:space="0" w:color="auto"/>
        <w:bottom w:val="none" w:sz="0" w:space="0" w:color="auto"/>
        <w:right w:val="none" w:sz="0" w:space="0" w:color="auto"/>
      </w:divBdr>
    </w:div>
    <w:div w:id="910701529">
      <w:bodyDiv w:val="1"/>
      <w:marLeft w:val="0"/>
      <w:marRight w:val="0"/>
      <w:marTop w:val="0"/>
      <w:marBottom w:val="0"/>
      <w:divBdr>
        <w:top w:val="none" w:sz="0" w:space="0" w:color="auto"/>
        <w:left w:val="none" w:sz="0" w:space="0" w:color="auto"/>
        <w:bottom w:val="none" w:sz="0" w:space="0" w:color="auto"/>
        <w:right w:val="none" w:sz="0" w:space="0" w:color="auto"/>
      </w:divBdr>
    </w:div>
    <w:div w:id="916860313">
      <w:bodyDiv w:val="1"/>
      <w:marLeft w:val="0"/>
      <w:marRight w:val="0"/>
      <w:marTop w:val="0"/>
      <w:marBottom w:val="0"/>
      <w:divBdr>
        <w:top w:val="none" w:sz="0" w:space="0" w:color="auto"/>
        <w:left w:val="none" w:sz="0" w:space="0" w:color="auto"/>
        <w:bottom w:val="none" w:sz="0" w:space="0" w:color="auto"/>
        <w:right w:val="none" w:sz="0" w:space="0" w:color="auto"/>
      </w:divBdr>
    </w:div>
    <w:div w:id="917207341">
      <w:bodyDiv w:val="1"/>
      <w:marLeft w:val="0"/>
      <w:marRight w:val="0"/>
      <w:marTop w:val="0"/>
      <w:marBottom w:val="0"/>
      <w:divBdr>
        <w:top w:val="none" w:sz="0" w:space="0" w:color="auto"/>
        <w:left w:val="none" w:sz="0" w:space="0" w:color="auto"/>
        <w:bottom w:val="none" w:sz="0" w:space="0" w:color="auto"/>
        <w:right w:val="none" w:sz="0" w:space="0" w:color="auto"/>
      </w:divBdr>
    </w:div>
    <w:div w:id="917635556">
      <w:bodyDiv w:val="1"/>
      <w:marLeft w:val="0"/>
      <w:marRight w:val="0"/>
      <w:marTop w:val="0"/>
      <w:marBottom w:val="0"/>
      <w:divBdr>
        <w:top w:val="none" w:sz="0" w:space="0" w:color="auto"/>
        <w:left w:val="none" w:sz="0" w:space="0" w:color="auto"/>
        <w:bottom w:val="none" w:sz="0" w:space="0" w:color="auto"/>
        <w:right w:val="none" w:sz="0" w:space="0" w:color="auto"/>
      </w:divBdr>
    </w:div>
    <w:div w:id="929196752">
      <w:bodyDiv w:val="1"/>
      <w:marLeft w:val="0"/>
      <w:marRight w:val="0"/>
      <w:marTop w:val="0"/>
      <w:marBottom w:val="0"/>
      <w:divBdr>
        <w:top w:val="none" w:sz="0" w:space="0" w:color="auto"/>
        <w:left w:val="none" w:sz="0" w:space="0" w:color="auto"/>
        <w:bottom w:val="none" w:sz="0" w:space="0" w:color="auto"/>
        <w:right w:val="none" w:sz="0" w:space="0" w:color="auto"/>
      </w:divBdr>
    </w:div>
    <w:div w:id="936791676">
      <w:bodyDiv w:val="1"/>
      <w:marLeft w:val="0"/>
      <w:marRight w:val="0"/>
      <w:marTop w:val="0"/>
      <w:marBottom w:val="0"/>
      <w:divBdr>
        <w:top w:val="none" w:sz="0" w:space="0" w:color="auto"/>
        <w:left w:val="none" w:sz="0" w:space="0" w:color="auto"/>
        <w:bottom w:val="none" w:sz="0" w:space="0" w:color="auto"/>
        <w:right w:val="none" w:sz="0" w:space="0" w:color="auto"/>
      </w:divBdr>
    </w:div>
    <w:div w:id="945037348">
      <w:bodyDiv w:val="1"/>
      <w:marLeft w:val="0"/>
      <w:marRight w:val="0"/>
      <w:marTop w:val="0"/>
      <w:marBottom w:val="0"/>
      <w:divBdr>
        <w:top w:val="none" w:sz="0" w:space="0" w:color="auto"/>
        <w:left w:val="none" w:sz="0" w:space="0" w:color="auto"/>
        <w:bottom w:val="none" w:sz="0" w:space="0" w:color="auto"/>
        <w:right w:val="none" w:sz="0" w:space="0" w:color="auto"/>
      </w:divBdr>
    </w:div>
    <w:div w:id="945575783">
      <w:bodyDiv w:val="1"/>
      <w:marLeft w:val="0"/>
      <w:marRight w:val="0"/>
      <w:marTop w:val="0"/>
      <w:marBottom w:val="0"/>
      <w:divBdr>
        <w:top w:val="none" w:sz="0" w:space="0" w:color="auto"/>
        <w:left w:val="none" w:sz="0" w:space="0" w:color="auto"/>
        <w:bottom w:val="none" w:sz="0" w:space="0" w:color="auto"/>
        <w:right w:val="none" w:sz="0" w:space="0" w:color="auto"/>
      </w:divBdr>
    </w:div>
    <w:div w:id="951011387">
      <w:bodyDiv w:val="1"/>
      <w:marLeft w:val="0"/>
      <w:marRight w:val="0"/>
      <w:marTop w:val="0"/>
      <w:marBottom w:val="0"/>
      <w:divBdr>
        <w:top w:val="none" w:sz="0" w:space="0" w:color="auto"/>
        <w:left w:val="none" w:sz="0" w:space="0" w:color="auto"/>
        <w:bottom w:val="none" w:sz="0" w:space="0" w:color="auto"/>
        <w:right w:val="none" w:sz="0" w:space="0" w:color="auto"/>
      </w:divBdr>
    </w:div>
    <w:div w:id="957688629">
      <w:bodyDiv w:val="1"/>
      <w:marLeft w:val="0"/>
      <w:marRight w:val="0"/>
      <w:marTop w:val="0"/>
      <w:marBottom w:val="0"/>
      <w:divBdr>
        <w:top w:val="none" w:sz="0" w:space="0" w:color="auto"/>
        <w:left w:val="none" w:sz="0" w:space="0" w:color="auto"/>
        <w:bottom w:val="none" w:sz="0" w:space="0" w:color="auto"/>
        <w:right w:val="none" w:sz="0" w:space="0" w:color="auto"/>
      </w:divBdr>
    </w:div>
    <w:div w:id="958729456">
      <w:bodyDiv w:val="1"/>
      <w:marLeft w:val="0"/>
      <w:marRight w:val="0"/>
      <w:marTop w:val="0"/>
      <w:marBottom w:val="0"/>
      <w:divBdr>
        <w:top w:val="none" w:sz="0" w:space="0" w:color="auto"/>
        <w:left w:val="none" w:sz="0" w:space="0" w:color="auto"/>
        <w:bottom w:val="none" w:sz="0" w:space="0" w:color="auto"/>
        <w:right w:val="none" w:sz="0" w:space="0" w:color="auto"/>
      </w:divBdr>
    </w:div>
    <w:div w:id="963805120">
      <w:bodyDiv w:val="1"/>
      <w:marLeft w:val="0"/>
      <w:marRight w:val="0"/>
      <w:marTop w:val="0"/>
      <w:marBottom w:val="0"/>
      <w:divBdr>
        <w:top w:val="none" w:sz="0" w:space="0" w:color="auto"/>
        <w:left w:val="none" w:sz="0" w:space="0" w:color="auto"/>
        <w:bottom w:val="none" w:sz="0" w:space="0" w:color="auto"/>
        <w:right w:val="none" w:sz="0" w:space="0" w:color="auto"/>
      </w:divBdr>
    </w:div>
    <w:div w:id="964852211">
      <w:bodyDiv w:val="1"/>
      <w:marLeft w:val="0"/>
      <w:marRight w:val="0"/>
      <w:marTop w:val="0"/>
      <w:marBottom w:val="0"/>
      <w:divBdr>
        <w:top w:val="none" w:sz="0" w:space="0" w:color="auto"/>
        <w:left w:val="none" w:sz="0" w:space="0" w:color="auto"/>
        <w:bottom w:val="none" w:sz="0" w:space="0" w:color="auto"/>
        <w:right w:val="none" w:sz="0" w:space="0" w:color="auto"/>
      </w:divBdr>
    </w:div>
    <w:div w:id="969626570">
      <w:bodyDiv w:val="1"/>
      <w:marLeft w:val="0"/>
      <w:marRight w:val="0"/>
      <w:marTop w:val="0"/>
      <w:marBottom w:val="0"/>
      <w:divBdr>
        <w:top w:val="none" w:sz="0" w:space="0" w:color="auto"/>
        <w:left w:val="none" w:sz="0" w:space="0" w:color="auto"/>
        <w:bottom w:val="none" w:sz="0" w:space="0" w:color="auto"/>
        <w:right w:val="none" w:sz="0" w:space="0" w:color="auto"/>
      </w:divBdr>
    </w:div>
    <w:div w:id="985011478">
      <w:bodyDiv w:val="1"/>
      <w:marLeft w:val="0"/>
      <w:marRight w:val="0"/>
      <w:marTop w:val="0"/>
      <w:marBottom w:val="0"/>
      <w:divBdr>
        <w:top w:val="none" w:sz="0" w:space="0" w:color="auto"/>
        <w:left w:val="none" w:sz="0" w:space="0" w:color="auto"/>
        <w:bottom w:val="none" w:sz="0" w:space="0" w:color="auto"/>
        <w:right w:val="none" w:sz="0" w:space="0" w:color="auto"/>
      </w:divBdr>
    </w:div>
    <w:div w:id="999039237">
      <w:bodyDiv w:val="1"/>
      <w:marLeft w:val="0"/>
      <w:marRight w:val="0"/>
      <w:marTop w:val="0"/>
      <w:marBottom w:val="0"/>
      <w:divBdr>
        <w:top w:val="none" w:sz="0" w:space="0" w:color="auto"/>
        <w:left w:val="none" w:sz="0" w:space="0" w:color="auto"/>
        <w:bottom w:val="none" w:sz="0" w:space="0" w:color="auto"/>
        <w:right w:val="none" w:sz="0" w:space="0" w:color="auto"/>
      </w:divBdr>
    </w:div>
    <w:div w:id="1013611300">
      <w:bodyDiv w:val="1"/>
      <w:marLeft w:val="0"/>
      <w:marRight w:val="0"/>
      <w:marTop w:val="0"/>
      <w:marBottom w:val="0"/>
      <w:divBdr>
        <w:top w:val="none" w:sz="0" w:space="0" w:color="auto"/>
        <w:left w:val="none" w:sz="0" w:space="0" w:color="auto"/>
        <w:bottom w:val="none" w:sz="0" w:space="0" w:color="auto"/>
        <w:right w:val="none" w:sz="0" w:space="0" w:color="auto"/>
      </w:divBdr>
    </w:div>
    <w:div w:id="1019700754">
      <w:bodyDiv w:val="1"/>
      <w:marLeft w:val="0"/>
      <w:marRight w:val="0"/>
      <w:marTop w:val="0"/>
      <w:marBottom w:val="0"/>
      <w:divBdr>
        <w:top w:val="none" w:sz="0" w:space="0" w:color="auto"/>
        <w:left w:val="none" w:sz="0" w:space="0" w:color="auto"/>
        <w:bottom w:val="none" w:sz="0" w:space="0" w:color="auto"/>
        <w:right w:val="none" w:sz="0" w:space="0" w:color="auto"/>
      </w:divBdr>
    </w:div>
    <w:div w:id="1019821380">
      <w:bodyDiv w:val="1"/>
      <w:marLeft w:val="0"/>
      <w:marRight w:val="0"/>
      <w:marTop w:val="0"/>
      <w:marBottom w:val="0"/>
      <w:divBdr>
        <w:top w:val="none" w:sz="0" w:space="0" w:color="auto"/>
        <w:left w:val="none" w:sz="0" w:space="0" w:color="auto"/>
        <w:bottom w:val="none" w:sz="0" w:space="0" w:color="auto"/>
        <w:right w:val="none" w:sz="0" w:space="0" w:color="auto"/>
      </w:divBdr>
    </w:div>
    <w:div w:id="1022896588">
      <w:bodyDiv w:val="1"/>
      <w:marLeft w:val="0"/>
      <w:marRight w:val="0"/>
      <w:marTop w:val="0"/>
      <w:marBottom w:val="0"/>
      <w:divBdr>
        <w:top w:val="none" w:sz="0" w:space="0" w:color="auto"/>
        <w:left w:val="none" w:sz="0" w:space="0" w:color="auto"/>
        <w:bottom w:val="none" w:sz="0" w:space="0" w:color="auto"/>
        <w:right w:val="none" w:sz="0" w:space="0" w:color="auto"/>
      </w:divBdr>
    </w:div>
    <w:div w:id="1026715476">
      <w:bodyDiv w:val="1"/>
      <w:marLeft w:val="0"/>
      <w:marRight w:val="0"/>
      <w:marTop w:val="0"/>
      <w:marBottom w:val="0"/>
      <w:divBdr>
        <w:top w:val="none" w:sz="0" w:space="0" w:color="auto"/>
        <w:left w:val="none" w:sz="0" w:space="0" w:color="auto"/>
        <w:bottom w:val="none" w:sz="0" w:space="0" w:color="auto"/>
        <w:right w:val="none" w:sz="0" w:space="0" w:color="auto"/>
      </w:divBdr>
    </w:div>
    <w:div w:id="1038161976">
      <w:bodyDiv w:val="1"/>
      <w:marLeft w:val="0"/>
      <w:marRight w:val="0"/>
      <w:marTop w:val="0"/>
      <w:marBottom w:val="0"/>
      <w:divBdr>
        <w:top w:val="none" w:sz="0" w:space="0" w:color="auto"/>
        <w:left w:val="none" w:sz="0" w:space="0" w:color="auto"/>
        <w:bottom w:val="none" w:sz="0" w:space="0" w:color="auto"/>
        <w:right w:val="none" w:sz="0" w:space="0" w:color="auto"/>
      </w:divBdr>
    </w:div>
    <w:div w:id="1058161563">
      <w:bodyDiv w:val="1"/>
      <w:marLeft w:val="0"/>
      <w:marRight w:val="0"/>
      <w:marTop w:val="0"/>
      <w:marBottom w:val="0"/>
      <w:divBdr>
        <w:top w:val="none" w:sz="0" w:space="0" w:color="auto"/>
        <w:left w:val="none" w:sz="0" w:space="0" w:color="auto"/>
        <w:bottom w:val="none" w:sz="0" w:space="0" w:color="auto"/>
        <w:right w:val="none" w:sz="0" w:space="0" w:color="auto"/>
      </w:divBdr>
      <w:divsChild>
        <w:div w:id="454056651">
          <w:marLeft w:val="720"/>
          <w:marRight w:val="0"/>
          <w:marTop w:val="0"/>
          <w:marBottom w:val="0"/>
          <w:divBdr>
            <w:top w:val="none" w:sz="0" w:space="0" w:color="auto"/>
            <w:left w:val="none" w:sz="0" w:space="0" w:color="auto"/>
            <w:bottom w:val="none" w:sz="0" w:space="0" w:color="auto"/>
            <w:right w:val="none" w:sz="0" w:space="0" w:color="auto"/>
          </w:divBdr>
        </w:div>
      </w:divsChild>
    </w:div>
    <w:div w:id="1066492983">
      <w:bodyDiv w:val="1"/>
      <w:marLeft w:val="0"/>
      <w:marRight w:val="0"/>
      <w:marTop w:val="0"/>
      <w:marBottom w:val="0"/>
      <w:divBdr>
        <w:top w:val="none" w:sz="0" w:space="0" w:color="auto"/>
        <w:left w:val="none" w:sz="0" w:space="0" w:color="auto"/>
        <w:bottom w:val="none" w:sz="0" w:space="0" w:color="auto"/>
        <w:right w:val="none" w:sz="0" w:space="0" w:color="auto"/>
      </w:divBdr>
    </w:div>
    <w:div w:id="1067001059">
      <w:bodyDiv w:val="1"/>
      <w:marLeft w:val="0"/>
      <w:marRight w:val="0"/>
      <w:marTop w:val="0"/>
      <w:marBottom w:val="0"/>
      <w:divBdr>
        <w:top w:val="none" w:sz="0" w:space="0" w:color="auto"/>
        <w:left w:val="none" w:sz="0" w:space="0" w:color="auto"/>
        <w:bottom w:val="none" w:sz="0" w:space="0" w:color="auto"/>
        <w:right w:val="none" w:sz="0" w:space="0" w:color="auto"/>
      </w:divBdr>
    </w:div>
    <w:div w:id="1067386685">
      <w:bodyDiv w:val="1"/>
      <w:marLeft w:val="0"/>
      <w:marRight w:val="0"/>
      <w:marTop w:val="0"/>
      <w:marBottom w:val="0"/>
      <w:divBdr>
        <w:top w:val="none" w:sz="0" w:space="0" w:color="auto"/>
        <w:left w:val="none" w:sz="0" w:space="0" w:color="auto"/>
        <w:bottom w:val="none" w:sz="0" w:space="0" w:color="auto"/>
        <w:right w:val="none" w:sz="0" w:space="0" w:color="auto"/>
      </w:divBdr>
    </w:div>
    <w:div w:id="1068309018">
      <w:bodyDiv w:val="1"/>
      <w:marLeft w:val="0"/>
      <w:marRight w:val="0"/>
      <w:marTop w:val="0"/>
      <w:marBottom w:val="0"/>
      <w:divBdr>
        <w:top w:val="none" w:sz="0" w:space="0" w:color="auto"/>
        <w:left w:val="none" w:sz="0" w:space="0" w:color="auto"/>
        <w:bottom w:val="none" w:sz="0" w:space="0" w:color="auto"/>
        <w:right w:val="none" w:sz="0" w:space="0" w:color="auto"/>
      </w:divBdr>
    </w:div>
    <w:div w:id="1076436611">
      <w:bodyDiv w:val="1"/>
      <w:marLeft w:val="0"/>
      <w:marRight w:val="0"/>
      <w:marTop w:val="0"/>
      <w:marBottom w:val="0"/>
      <w:divBdr>
        <w:top w:val="none" w:sz="0" w:space="0" w:color="auto"/>
        <w:left w:val="none" w:sz="0" w:space="0" w:color="auto"/>
        <w:bottom w:val="none" w:sz="0" w:space="0" w:color="auto"/>
        <w:right w:val="none" w:sz="0" w:space="0" w:color="auto"/>
      </w:divBdr>
    </w:div>
    <w:div w:id="1085490540">
      <w:bodyDiv w:val="1"/>
      <w:marLeft w:val="0"/>
      <w:marRight w:val="0"/>
      <w:marTop w:val="0"/>
      <w:marBottom w:val="0"/>
      <w:divBdr>
        <w:top w:val="none" w:sz="0" w:space="0" w:color="auto"/>
        <w:left w:val="none" w:sz="0" w:space="0" w:color="auto"/>
        <w:bottom w:val="none" w:sz="0" w:space="0" w:color="auto"/>
        <w:right w:val="none" w:sz="0" w:space="0" w:color="auto"/>
      </w:divBdr>
    </w:div>
    <w:div w:id="1093742021">
      <w:bodyDiv w:val="1"/>
      <w:marLeft w:val="0"/>
      <w:marRight w:val="0"/>
      <w:marTop w:val="0"/>
      <w:marBottom w:val="0"/>
      <w:divBdr>
        <w:top w:val="none" w:sz="0" w:space="0" w:color="auto"/>
        <w:left w:val="none" w:sz="0" w:space="0" w:color="auto"/>
        <w:bottom w:val="none" w:sz="0" w:space="0" w:color="auto"/>
        <w:right w:val="none" w:sz="0" w:space="0" w:color="auto"/>
      </w:divBdr>
    </w:div>
    <w:div w:id="1099327871">
      <w:bodyDiv w:val="1"/>
      <w:marLeft w:val="0"/>
      <w:marRight w:val="0"/>
      <w:marTop w:val="0"/>
      <w:marBottom w:val="0"/>
      <w:divBdr>
        <w:top w:val="none" w:sz="0" w:space="0" w:color="auto"/>
        <w:left w:val="none" w:sz="0" w:space="0" w:color="auto"/>
        <w:bottom w:val="none" w:sz="0" w:space="0" w:color="auto"/>
        <w:right w:val="none" w:sz="0" w:space="0" w:color="auto"/>
      </w:divBdr>
    </w:div>
    <w:div w:id="1102844404">
      <w:bodyDiv w:val="1"/>
      <w:marLeft w:val="0"/>
      <w:marRight w:val="0"/>
      <w:marTop w:val="0"/>
      <w:marBottom w:val="0"/>
      <w:divBdr>
        <w:top w:val="none" w:sz="0" w:space="0" w:color="auto"/>
        <w:left w:val="none" w:sz="0" w:space="0" w:color="auto"/>
        <w:bottom w:val="none" w:sz="0" w:space="0" w:color="auto"/>
        <w:right w:val="none" w:sz="0" w:space="0" w:color="auto"/>
      </w:divBdr>
    </w:div>
    <w:div w:id="1104611477">
      <w:bodyDiv w:val="1"/>
      <w:marLeft w:val="0"/>
      <w:marRight w:val="0"/>
      <w:marTop w:val="0"/>
      <w:marBottom w:val="0"/>
      <w:divBdr>
        <w:top w:val="none" w:sz="0" w:space="0" w:color="auto"/>
        <w:left w:val="none" w:sz="0" w:space="0" w:color="auto"/>
        <w:bottom w:val="none" w:sz="0" w:space="0" w:color="auto"/>
        <w:right w:val="none" w:sz="0" w:space="0" w:color="auto"/>
      </w:divBdr>
    </w:div>
    <w:div w:id="1105030072">
      <w:bodyDiv w:val="1"/>
      <w:marLeft w:val="0"/>
      <w:marRight w:val="0"/>
      <w:marTop w:val="0"/>
      <w:marBottom w:val="0"/>
      <w:divBdr>
        <w:top w:val="none" w:sz="0" w:space="0" w:color="auto"/>
        <w:left w:val="none" w:sz="0" w:space="0" w:color="auto"/>
        <w:bottom w:val="none" w:sz="0" w:space="0" w:color="auto"/>
        <w:right w:val="none" w:sz="0" w:space="0" w:color="auto"/>
      </w:divBdr>
    </w:div>
    <w:div w:id="1109005381">
      <w:bodyDiv w:val="1"/>
      <w:marLeft w:val="0"/>
      <w:marRight w:val="0"/>
      <w:marTop w:val="0"/>
      <w:marBottom w:val="0"/>
      <w:divBdr>
        <w:top w:val="none" w:sz="0" w:space="0" w:color="auto"/>
        <w:left w:val="none" w:sz="0" w:space="0" w:color="auto"/>
        <w:bottom w:val="none" w:sz="0" w:space="0" w:color="auto"/>
        <w:right w:val="none" w:sz="0" w:space="0" w:color="auto"/>
      </w:divBdr>
    </w:div>
    <w:div w:id="1111315032">
      <w:bodyDiv w:val="1"/>
      <w:marLeft w:val="0"/>
      <w:marRight w:val="0"/>
      <w:marTop w:val="0"/>
      <w:marBottom w:val="0"/>
      <w:divBdr>
        <w:top w:val="none" w:sz="0" w:space="0" w:color="auto"/>
        <w:left w:val="none" w:sz="0" w:space="0" w:color="auto"/>
        <w:bottom w:val="none" w:sz="0" w:space="0" w:color="auto"/>
        <w:right w:val="none" w:sz="0" w:space="0" w:color="auto"/>
      </w:divBdr>
    </w:div>
    <w:div w:id="1113405717">
      <w:bodyDiv w:val="1"/>
      <w:marLeft w:val="0"/>
      <w:marRight w:val="0"/>
      <w:marTop w:val="0"/>
      <w:marBottom w:val="0"/>
      <w:divBdr>
        <w:top w:val="none" w:sz="0" w:space="0" w:color="auto"/>
        <w:left w:val="none" w:sz="0" w:space="0" w:color="auto"/>
        <w:bottom w:val="none" w:sz="0" w:space="0" w:color="auto"/>
        <w:right w:val="none" w:sz="0" w:space="0" w:color="auto"/>
      </w:divBdr>
    </w:div>
    <w:div w:id="1115517749">
      <w:bodyDiv w:val="1"/>
      <w:marLeft w:val="0"/>
      <w:marRight w:val="0"/>
      <w:marTop w:val="0"/>
      <w:marBottom w:val="0"/>
      <w:divBdr>
        <w:top w:val="none" w:sz="0" w:space="0" w:color="auto"/>
        <w:left w:val="none" w:sz="0" w:space="0" w:color="auto"/>
        <w:bottom w:val="none" w:sz="0" w:space="0" w:color="auto"/>
        <w:right w:val="none" w:sz="0" w:space="0" w:color="auto"/>
      </w:divBdr>
    </w:div>
    <w:div w:id="1119297621">
      <w:bodyDiv w:val="1"/>
      <w:marLeft w:val="0"/>
      <w:marRight w:val="0"/>
      <w:marTop w:val="0"/>
      <w:marBottom w:val="0"/>
      <w:divBdr>
        <w:top w:val="none" w:sz="0" w:space="0" w:color="auto"/>
        <w:left w:val="none" w:sz="0" w:space="0" w:color="auto"/>
        <w:bottom w:val="none" w:sz="0" w:space="0" w:color="auto"/>
        <w:right w:val="none" w:sz="0" w:space="0" w:color="auto"/>
      </w:divBdr>
    </w:div>
    <w:div w:id="1127626689">
      <w:bodyDiv w:val="1"/>
      <w:marLeft w:val="0"/>
      <w:marRight w:val="0"/>
      <w:marTop w:val="0"/>
      <w:marBottom w:val="0"/>
      <w:divBdr>
        <w:top w:val="none" w:sz="0" w:space="0" w:color="auto"/>
        <w:left w:val="none" w:sz="0" w:space="0" w:color="auto"/>
        <w:bottom w:val="none" w:sz="0" w:space="0" w:color="auto"/>
        <w:right w:val="none" w:sz="0" w:space="0" w:color="auto"/>
      </w:divBdr>
    </w:div>
    <w:div w:id="1132868471">
      <w:bodyDiv w:val="1"/>
      <w:marLeft w:val="0"/>
      <w:marRight w:val="0"/>
      <w:marTop w:val="0"/>
      <w:marBottom w:val="0"/>
      <w:divBdr>
        <w:top w:val="none" w:sz="0" w:space="0" w:color="auto"/>
        <w:left w:val="none" w:sz="0" w:space="0" w:color="auto"/>
        <w:bottom w:val="none" w:sz="0" w:space="0" w:color="auto"/>
        <w:right w:val="none" w:sz="0" w:space="0" w:color="auto"/>
      </w:divBdr>
    </w:div>
    <w:div w:id="1134759946">
      <w:bodyDiv w:val="1"/>
      <w:marLeft w:val="0"/>
      <w:marRight w:val="0"/>
      <w:marTop w:val="0"/>
      <w:marBottom w:val="0"/>
      <w:divBdr>
        <w:top w:val="none" w:sz="0" w:space="0" w:color="auto"/>
        <w:left w:val="none" w:sz="0" w:space="0" w:color="auto"/>
        <w:bottom w:val="none" w:sz="0" w:space="0" w:color="auto"/>
        <w:right w:val="none" w:sz="0" w:space="0" w:color="auto"/>
      </w:divBdr>
    </w:div>
    <w:div w:id="1135949659">
      <w:bodyDiv w:val="1"/>
      <w:marLeft w:val="0"/>
      <w:marRight w:val="0"/>
      <w:marTop w:val="0"/>
      <w:marBottom w:val="0"/>
      <w:divBdr>
        <w:top w:val="none" w:sz="0" w:space="0" w:color="auto"/>
        <w:left w:val="none" w:sz="0" w:space="0" w:color="auto"/>
        <w:bottom w:val="none" w:sz="0" w:space="0" w:color="auto"/>
        <w:right w:val="none" w:sz="0" w:space="0" w:color="auto"/>
      </w:divBdr>
    </w:div>
    <w:div w:id="1137526696">
      <w:bodyDiv w:val="1"/>
      <w:marLeft w:val="0"/>
      <w:marRight w:val="0"/>
      <w:marTop w:val="0"/>
      <w:marBottom w:val="0"/>
      <w:divBdr>
        <w:top w:val="none" w:sz="0" w:space="0" w:color="auto"/>
        <w:left w:val="none" w:sz="0" w:space="0" w:color="auto"/>
        <w:bottom w:val="none" w:sz="0" w:space="0" w:color="auto"/>
        <w:right w:val="none" w:sz="0" w:space="0" w:color="auto"/>
      </w:divBdr>
    </w:div>
    <w:div w:id="1143814380">
      <w:bodyDiv w:val="1"/>
      <w:marLeft w:val="0"/>
      <w:marRight w:val="0"/>
      <w:marTop w:val="0"/>
      <w:marBottom w:val="0"/>
      <w:divBdr>
        <w:top w:val="none" w:sz="0" w:space="0" w:color="auto"/>
        <w:left w:val="none" w:sz="0" w:space="0" w:color="auto"/>
        <w:bottom w:val="none" w:sz="0" w:space="0" w:color="auto"/>
        <w:right w:val="none" w:sz="0" w:space="0" w:color="auto"/>
      </w:divBdr>
    </w:div>
    <w:div w:id="1146817159">
      <w:bodyDiv w:val="1"/>
      <w:marLeft w:val="0"/>
      <w:marRight w:val="0"/>
      <w:marTop w:val="0"/>
      <w:marBottom w:val="0"/>
      <w:divBdr>
        <w:top w:val="none" w:sz="0" w:space="0" w:color="auto"/>
        <w:left w:val="none" w:sz="0" w:space="0" w:color="auto"/>
        <w:bottom w:val="none" w:sz="0" w:space="0" w:color="auto"/>
        <w:right w:val="none" w:sz="0" w:space="0" w:color="auto"/>
      </w:divBdr>
    </w:div>
    <w:div w:id="1162162381">
      <w:bodyDiv w:val="1"/>
      <w:marLeft w:val="0"/>
      <w:marRight w:val="0"/>
      <w:marTop w:val="0"/>
      <w:marBottom w:val="0"/>
      <w:divBdr>
        <w:top w:val="none" w:sz="0" w:space="0" w:color="auto"/>
        <w:left w:val="none" w:sz="0" w:space="0" w:color="auto"/>
        <w:bottom w:val="none" w:sz="0" w:space="0" w:color="auto"/>
        <w:right w:val="none" w:sz="0" w:space="0" w:color="auto"/>
      </w:divBdr>
    </w:div>
    <w:div w:id="1162811894">
      <w:bodyDiv w:val="1"/>
      <w:marLeft w:val="0"/>
      <w:marRight w:val="0"/>
      <w:marTop w:val="0"/>
      <w:marBottom w:val="0"/>
      <w:divBdr>
        <w:top w:val="none" w:sz="0" w:space="0" w:color="auto"/>
        <w:left w:val="none" w:sz="0" w:space="0" w:color="auto"/>
        <w:bottom w:val="none" w:sz="0" w:space="0" w:color="auto"/>
        <w:right w:val="none" w:sz="0" w:space="0" w:color="auto"/>
      </w:divBdr>
    </w:div>
    <w:div w:id="1169295932">
      <w:bodyDiv w:val="1"/>
      <w:marLeft w:val="0"/>
      <w:marRight w:val="0"/>
      <w:marTop w:val="0"/>
      <w:marBottom w:val="0"/>
      <w:divBdr>
        <w:top w:val="none" w:sz="0" w:space="0" w:color="auto"/>
        <w:left w:val="none" w:sz="0" w:space="0" w:color="auto"/>
        <w:bottom w:val="none" w:sz="0" w:space="0" w:color="auto"/>
        <w:right w:val="none" w:sz="0" w:space="0" w:color="auto"/>
      </w:divBdr>
    </w:div>
    <w:div w:id="1169490726">
      <w:bodyDiv w:val="1"/>
      <w:marLeft w:val="0"/>
      <w:marRight w:val="0"/>
      <w:marTop w:val="0"/>
      <w:marBottom w:val="0"/>
      <w:divBdr>
        <w:top w:val="none" w:sz="0" w:space="0" w:color="auto"/>
        <w:left w:val="none" w:sz="0" w:space="0" w:color="auto"/>
        <w:bottom w:val="none" w:sz="0" w:space="0" w:color="auto"/>
        <w:right w:val="none" w:sz="0" w:space="0" w:color="auto"/>
      </w:divBdr>
    </w:div>
    <w:div w:id="1186209072">
      <w:bodyDiv w:val="1"/>
      <w:marLeft w:val="0"/>
      <w:marRight w:val="0"/>
      <w:marTop w:val="0"/>
      <w:marBottom w:val="0"/>
      <w:divBdr>
        <w:top w:val="none" w:sz="0" w:space="0" w:color="auto"/>
        <w:left w:val="none" w:sz="0" w:space="0" w:color="auto"/>
        <w:bottom w:val="none" w:sz="0" w:space="0" w:color="auto"/>
        <w:right w:val="none" w:sz="0" w:space="0" w:color="auto"/>
      </w:divBdr>
    </w:div>
    <w:div w:id="1189223698">
      <w:bodyDiv w:val="1"/>
      <w:marLeft w:val="0"/>
      <w:marRight w:val="0"/>
      <w:marTop w:val="0"/>
      <w:marBottom w:val="0"/>
      <w:divBdr>
        <w:top w:val="none" w:sz="0" w:space="0" w:color="auto"/>
        <w:left w:val="none" w:sz="0" w:space="0" w:color="auto"/>
        <w:bottom w:val="none" w:sz="0" w:space="0" w:color="auto"/>
        <w:right w:val="none" w:sz="0" w:space="0" w:color="auto"/>
      </w:divBdr>
    </w:div>
    <w:div w:id="1196194707">
      <w:bodyDiv w:val="1"/>
      <w:marLeft w:val="0"/>
      <w:marRight w:val="0"/>
      <w:marTop w:val="0"/>
      <w:marBottom w:val="0"/>
      <w:divBdr>
        <w:top w:val="none" w:sz="0" w:space="0" w:color="auto"/>
        <w:left w:val="none" w:sz="0" w:space="0" w:color="auto"/>
        <w:bottom w:val="none" w:sz="0" w:space="0" w:color="auto"/>
        <w:right w:val="none" w:sz="0" w:space="0" w:color="auto"/>
      </w:divBdr>
    </w:div>
    <w:div w:id="1203203497">
      <w:bodyDiv w:val="1"/>
      <w:marLeft w:val="0"/>
      <w:marRight w:val="0"/>
      <w:marTop w:val="0"/>
      <w:marBottom w:val="0"/>
      <w:divBdr>
        <w:top w:val="none" w:sz="0" w:space="0" w:color="auto"/>
        <w:left w:val="none" w:sz="0" w:space="0" w:color="auto"/>
        <w:bottom w:val="none" w:sz="0" w:space="0" w:color="auto"/>
        <w:right w:val="none" w:sz="0" w:space="0" w:color="auto"/>
      </w:divBdr>
    </w:div>
    <w:div w:id="1204556867">
      <w:bodyDiv w:val="1"/>
      <w:marLeft w:val="0"/>
      <w:marRight w:val="0"/>
      <w:marTop w:val="0"/>
      <w:marBottom w:val="0"/>
      <w:divBdr>
        <w:top w:val="none" w:sz="0" w:space="0" w:color="auto"/>
        <w:left w:val="none" w:sz="0" w:space="0" w:color="auto"/>
        <w:bottom w:val="none" w:sz="0" w:space="0" w:color="auto"/>
        <w:right w:val="none" w:sz="0" w:space="0" w:color="auto"/>
      </w:divBdr>
    </w:div>
    <w:div w:id="1205097383">
      <w:bodyDiv w:val="1"/>
      <w:marLeft w:val="0"/>
      <w:marRight w:val="0"/>
      <w:marTop w:val="0"/>
      <w:marBottom w:val="0"/>
      <w:divBdr>
        <w:top w:val="none" w:sz="0" w:space="0" w:color="auto"/>
        <w:left w:val="none" w:sz="0" w:space="0" w:color="auto"/>
        <w:bottom w:val="none" w:sz="0" w:space="0" w:color="auto"/>
        <w:right w:val="none" w:sz="0" w:space="0" w:color="auto"/>
      </w:divBdr>
    </w:div>
    <w:div w:id="1210261917">
      <w:bodyDiv w:val="1"/>
      <w:marLeft w:val="0"/>
      <w:marRight w:val="0"/>
      <w:marTop w:val="0"/>
      <w:marBottom w:val="0"/>
      <w:divBdr>
        <w:top w:val="none" w:sz="0" w:space="0" w:color="auto"/>
        <w:left w:val="none" w:sz="0" w:space="0" w:color="auto"/>
        <w:bottom w:val="none" w:sz="0" w:space="0" w:color="auto"/>
        <w:right w:val="none" w:sz="0" w:space="0" w:color="auto"/>
      </w:divBdr>
    </w:div>
    <w:div w:id="1212421341">
      <w:bodyDiv w:val="1"/>
      <w:marLeft w:val="0"/>
      <w:marRight w:val="0"/>
      <w:marTop w:val="0"/>
      <w:marBottom w:val="0"/>
      <w:divBdr>
        <w:top w:val="none" w:sz="0" w:space="0" w:color="auto"/>
        <w:left w:val="none" w:sz="0" w:space="0" w:color="auto"/>
        <w:bottom w:val="none" w:sz="0" w:space="0" w:color="auto"/>
        <w:right w:val="none" w:sz="0" w:space="0" w:color="auto"/>
      </w:divBdr>
    </w:div>
    <w:div w:id="1221672281">
      <w:bodyDiv w:val="1"/>
      <w:marLeft w:val="0"/>
      <w:marRight w:val="0"/>
      <w:marTop w:val="0"/>
      <w:marBottom w:val="0"/>
      <w:divBdr>
        <w:top w:val="none" w:sz="0" w:space="0" w:color="auto"/>
        <w:left w:val="none" w:sz="0" w:space="0" w:color="auto"/>
        <w:bottom w:val="none" w:sz="0" w:space="0" w:color="auto"/>
        <w:right w:val="none" w:sz="0" w:space="0" w:color="auto"/>
      </w:divBdr>
    </w:div>
    <w:div w:id="1228615280">
      <w:bodyDiv w:val="1"/>
      <w:marLeft w:val="0"/>
      <w:marRight w:val="0"/>
      <w:marTop w:val="0"/>
      <w:marBottom w:val="0"/>
      <w:divBdr>
        <w:top w:val="none" w:sz="0" w:space="0" w:color="auto"/>
        <w:left w:val="none" w:sz="0" w:space="0" w:color="auto"/>
        <w:bottom w:val="none" w:sz="0" w:space="0" w:color="auto"/>
        <w:right w:val="none" w:sz="0" w:space="0" w:color="auto"/>
      </w:divBdr>
    </w:div>
    <w:div w:id="1228767178">
      <w:bodyDiv w:val="1"/>
      <w:marLeft w:val="0"/>
      <w:marRight w:val="0"/>
      <w:marTop w:val="0"/>
      <w:marBottom w:val="0"/>
      <w:divBdr>
        <w:top w:val="none" w:sz="0" w:space="0" w:color="auto"/>
        <w:left w:val="none" w:sz="0" w:space="0" w:color="auto"/>
        <w:bottom w:val="none" w:sz="0" w:space="0" w:color="auto"/>
        <w:right w:val="none" w:sz="0" w:space="0" w:color="auto"/>
      </w:divBdr>
    </w:div>
    <w:div w:id="1229728369">
      <w:bodyDiv w:val="1"/>
      <w:marLeft w:val="0"/>
      <w:marRight w:val="0"/>
      <w:marTop w:val="0"/>
      <w:marBottom w:val="0"/>
      <w:divBdr>
        <w:top w:val="none" w:sz="0" w:space="0" w:color="auto"/>
        <w:left w:val="none" w:sz="0" w:space="0" w:color="auto"/>
        <w:bottom w:val="none" w:sz="0" w:space="0" w:color="auto"/>
        <w:right w:val="none" w:sz="0" w:space="0" w:color="auto"/>
      </w:divBdr>
    </w:div>
    <w:div w:id="1230850530">
      <w:bodyDiv w:val="1"/>
      <w:marLeft w:val="0"/>
      <w:marRight w:val="0"/>
      <w:marTop w:val="0"/>
      <w:marBottom w:val="0"/>
      <w:divBdr>
        <w:top w:val="none" w:sz="0" w:space="0" w:color="auto"/>
        <w:left w:val="none" w:sz="0" w:space="0" w:color="auto"/>
        <w:bottom w:val="none" w:sz="0" w:space="0" w:color="auto"/>
        <w:right w:val="none" w:sz="0" w:space="0" w:color="auto"/>
      </w:divBdr>
    </w:div>
    <w:div w:id="1233586987">
      <w:bodyDiv w:val="1"/>
      <w:marLeft w:val="0"/>
      <w:marRight w:val="0"/>
      <w:marTop w:val="0"/>
      <w:marBottom w:val="0"/>
      <w:divBdr>
        <w:top w:val="none" w:sz="0" w:space="0" w:color="auto"/>
        <w:left w:val="none" w:sz="0" w:space="0" w:color="auto"/>
        <w:bottom w:val="none" w:sz="0" w:space="0" w:color="auto"/>
        <w:right w:val="none" w:sz="0" w:space="0" w:color="auto"/>
      </w:divBdr>
    </w:div>
    <w:div w:id="1245262132">
      <w:bodyDiv w:val="1"/>
      <w:marLeft w:val="0"/>
      <w:marRight w:val="0"/>
      <w:marTop w:val="0"/>
      <w:marBottom w:val="0"/>
      <w:divBdr>
        <w:top w:val="none" w:sz="0" w:space="0" w:color="auto"/>
        <w:left w:val="none" w:sz="0" w:space="0" w:color="auto"/>
        <w:bottom w:val="none" w:sz="0" w:space="0" w:color="auto"/>
        <w:right w:val="none" w:sz="0" w:space="0" w:color="auto"/>
      </w:divBdr>
    </w:div>
    <w:div w:id="1247686689">
      <w:bodyDiv w:val="1"/>
      <w:marLeft w:val="0"/>
      <w:marRight w:val="0"/>
      <w:marTop w:val="0"/>
      <w:marBottom w:val="0"/>
      <w:divBdr>
        <w:top w:val="none" w:sz="0" w:space="0" w:color="auto"/>
        <w:left w:val="none" w:sz="0" w:space="0" w:color="auto"/>
        <w:bottom w:val="none" w:sz="0" w:space="0" w:color="auto"/>
        <w:right w:val="none" w:sz="0" w:space="0" w:color="auto"/>
      </w:divBdr>
    </w:div>
    <w:div w:id="1249844351">
      <w:bodyDiv w:val="1"/>
      <w:marLeft w:val="0"/>
      <w:marRight w:val="0"/>
      <w:marTop w:val="0"/>
      <w:marBottom w:val="0"/>
      <w:divBdr>
        <w:top w:val="none" w:sz="0" w:space="0" w:color="auto"/>
        <w:left w:val="none" w:sz="0" w:space="0" w:color="auto"/>
        <w:bottom w:val="none" w:sz="0" w:space="0" w:color="auto"/>
        <w:right w:val="none" w:sz="0" w:space="0" w:color="auto"/>
      </w:divBdr>
    </w:div>
    <w:div w:id="1251739228">
      <w:bodyDiv w:val="1"/>
      <w:marLeft w:val="0"/>
      <w:marRight w:val="0"/>
      <w:marTop w:val="0"/>
      <w:marBottom w:val="0"/>
      <w:divBdr>
        <w:top w:val="none" w:sz="0" w:space="0" w:color="auto"/>
        <w:left w:val="none" w:sz="0" w:space="0" w:color="auto"/>
        <w:bottom w:val="none" w:sz="0" w:space="0" w:color="auto"/>
        <w:right w:val="none" w:sz="0" w:space="0" w:color="auto"/>
      </w:divBdr>
    </w:div>
    <w:div w:id="1260870908">
      <w:bodyDiv w:val="1"/>
      <w:marLeft w:val="0"/>
      <w:marRight w:val="0"/>
      <w:marTop w:val="0"/>
      <w:marBottom w:val="0"/>
      <w:divBdr>
        <w:top w:val="none" w:sz="0" w:space="0" w:color="auto"/>
        <w:left w:val="none" w:sz="0" w:space="0" w:color="auto"/>
        <w:bottom w:val="none" w:sz="0" w:space="0" w:color="auto"/>
        <w:right w:val="none" w:sz="0" w:space="0" w:color="auto"/>
      </w:divBdr>
    </w:div>
    <w:div w:id="1266230163">
      <w:bodyDiv w:val="1"/>
      <w:marLeft w:val="0"/>
      <w:marRight w:val="0"/>
      <w:marTop w:val="0"/>
      <w:marBottom w:val="0"/>
      <w:divBdr>
        <w:top w:val="none" w:sz="0" w:space="0" w:color="auto"/>
        <w:left w:val="none" w:sz="0" w:space="0" w:color="auto"/>
        <w:bottom w:val="none" w:sz="0" w:space="0" w:color="auto"/>
        <w:right w:val="none" w:sz="0" w:space="0" w:color="auto"/>
      </w:divBdr>
    </w:div>
    <w:div w:id="1270315246">
      <w:bodyDiv w:val="1"/>
      <w:marLeft w:val="0"/>
      <w:marRight w:val="0"/>
      <w:marTop w:val="0"/>
      <w:marBottom w:val="0"/>
      <w:divBdr>
        <w:top w:val="none" w:sz="0" w:space="0" w:color="auto"/>
        <w:left w:val="none" w:sz="0" w:space="0" w:color="auto"/>
        <w:bottom w:val="none" w:sz="0" w:space="0" w:color="auto"/>
        <w:right w:val="none" w:sz="0" w:space="0" w:color="auto"/>
      </w:divBdr>
    </w:div>
    <w:div w:id="1271550307">
      <w:bodyDiv w:val="1"/>
      <w:marLeft w:val="0"/>
      <w:marRight w:val="0"/>
      <w:marTop w:val="0"/>
      <w:marBottom w:val="0"/>
      <w:divBdr>
        <w:top w:val="none" w:sz="0" w:space="0" w:color="auto"/>
        <w:left w:val="none" w:sz="0" w:space="0" w:color="auto"/>
        <w:bottom w:val="none" w:sz="0" w:space="0" w:color="auto"/>
        <w:right w:val="none" w:sz="0" w:space="0" w:color="auto"/>
      </w:divBdr>
    </w:div>
    <w:div w:id="1275596812">
      <w:bodyDiv w:val="1"/>
      <w:marLeft w:val="0"/>
      <w:marRight w:val="0"/>
      <w:marTop w:val="0"/>
      <w:marBottom w:val="0"/>
      <w:divBdr>
        <w:top w:val="none" w:sz="0" w:space="0" w:color="auto"/>
        <w:left w:val="none" w:sz="0" w:space="0" w:color="auto"/>
        <w:bottom w:val="none" w:sz="0" w:space="0" w:color="auto"/>
        <w:right w:val="none" w:sz="0" w:space="0" w:color="auto"/>
      </w:divBdr>
    </w:div>
    <w:div w:id="1278293802">
      <w:bodyDiv w:val="1"/>
      <w:marLeft w:val="0"/>
      <w:marRight w:val="0"/>
      <w:marTop w:val="0"/>
      <w:marBottom w:val="0"/>
      <w:divBdr>
        <w:top w:val="none" w:sz="0" w:space="0" w:color="auto"/>
        <w:left w:val="none" w:sz="0" w:space="0" w:color="auto"/>
        <w:bottom w:val="none" w:sz="0" w:space="0" w:color="auto"/>
        <w:right w:val="none" w:sz="0" w:space="0" w:color="auto"/>
      </w:divBdr>
    </w:div>
    <w:div w:id="1278827546">
      <w:bodyDiv w:val="1"/>
      <w:marLeft w:val="0"/>
      <w:marRight w:val="0"/>
      <w:marTop w:val="0"/>
      <w:marBottom w:val="0"/>
      <w:divBdr>
        <w:top w:val="none" w:sz="0" w:space="0" w:color="auto"/>
        <w:left w:val="none" w:sz="0" w:space="0" w:color="auto"/>
        <w:bottom w:val="none" w:sz="0" w:space="0" w:color="auto"/>
        <w:right w:val="none" w:sz="0" w:space="0" w:color="auto"/>
      </w:divBdr>
    </w:div>
    <w:div w:id="1279679803">
      <w:bodyDiv w:val="1"/>
      <w:marLeft w:val="0"/>
      <w:marRight w:val="0"/>
      <w:marTop w:val="0"/>
      <w:marBottom w:val="0"/>
      <w:divBdr>
        <w:top w:val="none" w:sz="0" w:space="0" w:color="auto"/>
        <w:left w:val="none" w:sz="0" w:space="0" w:color="auto"/>
        <w:bottom w:val="none" w:sz="0" w:space="0" w:color="auto"/>
        <w:right w:val="none" w:sz="0" w:space="0" w:color="auto"/>
      </w:divBdr>
    </w:div>
    <w:div w:id="1287077139">
      <w:bodyDiv w:val="1"/>
      <w:marLeft w:val="0"/>
      <w:marRight w:val="0"/>
      <w:marTop w:val="0"/>
      <w:marBottom w:val="0"/>
      <w:divBdr>
        <w:top w:val="none" w:sz="0" w:space="0" w:color="auto"/>
        <w:left w:val="none" w:sz="0" w:space="0" w:color="auto"/>
        <w:bottom w:val="none" w:sz="0" w:space="0" w:color="auto"/>
        <w:right w:val="none" w:sz="0" w:space="0" w:color="auto"/>
      </w:divBdr>
    </w:div>
    <w:div w:id="1288202961">
      <w:bodyDiv w:val="1"/>
      <w:marLeft w:val="0"/>
      <w:marRight w:val="0"/>
      <w:marTop w:val="0"/>
      <w:marBottom w:val="0"/>
      <w:divBdr>
        <w:top w:val="none" w:sz="0" w:space="0" w:color="auto"/>
        <w:left w:val="none" w:sz="0" w:space="0" w:color="auto"/>
        <w:bottom w:val="none" w:sz="0" w:space="0" w:color="auto"/>
        <w:right w:val="none" w:sz="0" w:space="0" w:color="auto"/>
      </w:divBdr>
    </w:div>
    <w:div w:id="1300068452">
      <w:bodyDiv w:val="1"/>
      <w:marLeft w:val="0"/>
      <w:marRight w:val="0"/>
      <w:marTop w:val="0"/>
      <w:marBottom w:val="0"/>
      <w:divBdr>
        <w:top w:val="none" w:sz="0" w:space="0" w:color="auto"/>
        <w:left w:val="none" w:sz="0" w:space="0" w:color="auto"/>
        <w:bottom w:val="none" w:sz="0" w:space="0" w:color="auto"/>
        <w:right w:val="none" w:sz="0" w:space="0" w:color="auto"/>
      </w:divBdr>
    </w:div>
    <w:div w:id="1300264665">
      <w:bodyDiv w:val="1"/>
      <w:marLeft w:val="0"/>
      <w:marRight w:val="0"/>
      <w:marTop w:val="0"/>
      <w:marBottom w:val="0"/>
      <w:divBdr>
        <w:top w:val="none" w:sz="0" w:space="0" w:color="auto"/>
        <w:left w:val="none" w:sz="0" w:space="0" w:color="auto"/>
        <w:bottom w:val="none" w:sz="0" w:space="0" w:color="auto"/>
        <w:right w:val="none" w:sz="0" w:space="0" w:color="auto"/>
      </w:divBdr>
    </w:div>
    <w:div w:id="1303727474">
      <w:bodyDiv w:val="1"/>
      <w:marLeft w:val="0"/>
      <w:marRight w:val="0"/>
      <w:marTop w:val="0"/>
      <w:marBottom w:val="0"/>
      <w:divBdr>
        <w:top w:val="none" w:sz="0" w:space="0" w:color="auto"/>
        <w:left w:val="none" w:sz="0" w:space="0" w:color="auto"/>
        <w:bottom w:val="none" w:sz="0" w:space="0" w:color="auto"/>
        <w:right w:val="none" w:sz="0" w:space="0" w:color="auto"/>
      </w:divBdr>
    </w:div>
    <w:div w:id="1306468833">
      <w:bodyDiv w:val="1"/>
      <w:marLeft w:val="0"/>
      <w:marRight w:val="0"/>
      <w:marTop w:val="0"/>
      <w:marBottom w:val="0"/>
      <w:divBdr>
        <w:top w:val="none" w:sz="0" w:space="0" w:color="auto"/>
        <w:left w:val="none" w:sz="0" w:space="0" w:color="auto"/>
        <w:bottom w:val="none" w:sz="0" w:space="0" w:color="auto"/>
        <w:right w:val="none" w:sz="0" w:space="0" w:color="auto"/>
      </w:divBdr>
    </w:div>
    <w:div w:id="1310596463">
      <w:bodyDiv w:val="1"/>
      <w:marLeft w:val="0"/>
      <w:marRight w:val="0"/>
      <w:marTop w:val="0"/>
      <w:marBottom w:val="0"/>
      <w:divBdr>
        <w:top w:val="none" w:sz="0" w:space="0" w:color="auto"/>
        <w:left w:val="none" w:sz="0" w:space="0" w:color="auto"/>
        <w:bottom w:val="none" w:sz="0" w:space="0" w:color="auto"/>
        <w:right w:val="none" w:sz="0" w:space="0" w:color="auto"/>
      </w:divBdr>
    </w:div>
    <w:div w:id="1317535812">
      <w:bodyDiv w:val="1"/>
      <w:marLeft w:val="0"/>
      <w:marRight w:val="0"/>
      <w:marTop w:val="0"/>
      <w:marBottom w:val="0"/>
      <w:divBdr>
        <w:top w:val="none" w:sz="0" w:space="0" w:color="auto"/>
        <w:left w:val="none" w:sz="0" w:space="0" w:color="auto"/>
        <w:bottom w:val="none" w:sz="0" w:space="0" w:color="auto"/>
        <w:right w:val="none" w:sz="0" w:space="0" w:color="auto"/>
      </w:divBdr>
    </w:div>
    <w:div w:id="1323045328">
      <w:bodyDiv w:val="1"/>
      <w:marLeft w:val="0"/>
      <w:marRight w:val="0"/>
      <w:marTop w:val="0"/>
      <w:marBottom w:val="0"/>
      <w:divBdr>
        <w:top w:val="none" w:sz="0" w:space="0" w:color="auto"/>
        <w:left w:val="none" w:sz="0" w:space="0" w:color="auto"/>
        <w:bottom w:val="none" w:sz="0" w:space="0" w:color="auto"/>
        <w:right w:val="none" w:sz="0" w:space="0" w:color="auto"/>
      </w:divBdr>
    </w:div>
    <w:div w:id="1323701717">
      <w:bodyDiv w:val="1"/>
      <w:marLeft w:val="0"/>
      <w:marRight w:val="0"/>
      <w:marTop w:val="0"/>
      <w:marBottom w:val="0"/>
      <w:divBdr>
        <w:top w:val="none" w:sz="0" w:space="0" w:color="auto"/>
        <w:left w:val="none" w:sz="0" w:space="0" w:color="auto"/>
        <w:bottom w:val="none" w:sz="0" w:space="0" w:color="auto"/>
        <w:right w:val="none" w:sz="0" w:space="0" w:color="auto"/>
      </w:divBdr>
    </w:div>
    <w:div w:id="1323853687">
      <w:bodyDiv w:val="1"/>
      <w:marLeft w:val="0"/>
      <w:marRight w:val="0"/>
      <w:marTop w:val="0"/>
      <w:marBottom w:val="0"/>
      <w:divBdr>
        <w:top w:val="none" w:sz="0" w:space="0" w:color="auto"/>
        <w:left w:val="none" w:sz="0" w:space="0" w:color="auto"/>
        <w:bottom w:val="none" w:sz="0" w:space="0" w:color="auto"/>
        <w:right w:val="none" w:sz="0" w:space="0" w:color="auto"/>
      </w:divBdr>
    </w:div>
    <w:div w:id="1325743778">
      <w:bodyDiv w:val="1"/>
      <w:marLeft w:val="0"/>
      <w:marRight w:val="0"/>
      <w:marTop w:val="0"/>
      <w:marBottom w:val="0"/>
      <w:divBdr>
        <w:top w:val="none" w:sz="0" w:space="0" w:color="auto"/>
        <w:left w:val="none" w:sz="0" w:space="0" w:color="auto"/>
        <w:bottom w:val="none" w:sz="0" w:space="0" w:color="auto"/>
        <w:right w:val="none" w:sz="0" w:space="0" w:color="auto"/>
      </w:divBdr>
    </w:div>
    <w:div w:id="1331368285">
      <w:bodyDiv w:val="1"/>
      <w:marLeft w:val="0"/>
      <w:marRight w:val="0"/>
      <w:marTop w:val="0"/>
      <w:marBottom w:val="0"/>
      <w:divBdr>
        <w:top w:val="none" w:sz="0" w:space="0" w:color="auto"/>
        <w:left w:val="none" w:sz="0" w:space="0" w:color="auto"/>
        <w:bottom w:val="none" w:sz="0" w:space="0" w:color="auto"/>
        <w:right w:val="none" w:sz="0" w:space="0" w:color="auto"/>
      </w:divBdr>
    </w:div>
    <w:div w:id="1332180620">
      <w:bodyDiv w:val="1"/>
      <w:marLeft w:val="0"/>
      <w:marRight w:val="0"/>
      <w:marTop w:val="0"/>
      <w:marBottom w:val="0"/>
      <w:divBdr>
        <w:top w:val="none" w:sz="0" w:space="0" w:color="auto"/>
        <w:left w:val="none" w:sz="0" w:space="0" w:color="auto"/>
        <w:bottom w:val="none" w:sz="0" w:space="0" w:color="auto"/>
        <w:right w:val="none" w:sz="0" w:space="0" w:color="auto"/>
      </w:divBdr>
    </w:div>
    <w:div w:id="1333485180">
      <w:bodyDiv w:val="1"/>
      <w:marLeft w:val="0"/>
      <w:marRight w:val="0"/>
      <w:marTop w:val="0"/>
      <w:marBottom w:val="0"/>
      <w:divBdr>
        <w:top w:val="none" w:sz="0" w:space="0" w:color="auto"/>
        <w:left w:val="none" w:sz="0" w:space="0" w:color="auto"/>
        <w:bottom w:val="none" w:sz="0" w:space="0" w:color="auto"/>
        <w:right w:val="none" w:sz="0" w:space="0" w:color="auto"/>
      </w:divBdr>
    </w:div>
    <w:div w:id="1335258052">
      <w:bodyDiv w:val="1"/>
      <w:marLeft w:val="0"/>
      <w:marRight w:val="0"/>
      <w:marTop w:val="0"/>
      <w:marBottom w:val="0"/>
      <w:divBdr>
        <w:top w:val="none" w:sz="0" w:space="0" w:color="auto"/>
        <w:left w:val="none" w:sz="0" w:space="0" w:color="auto"/>
        <w:bottom w:val="none" w:sz="0" w:space="0" w:color="auto"/>
        <w:right w:val="none" w:sz="0" w:space="0" w:color="auto"/>
      </w:divBdr>
    </w:div>
    <w:div w:id="1335569166">
      <w:bodyDiv w:val="1"/>
      <w:marLeft w:val="0"/>
      <w:marRight w:val="0"/>
      <w:marTop w:val="0"/>
      <w:marBottom w:val="0"/>
      <w:divBdr>
        <w:top w:val="none" w:sz="0" w:space="0" w:color="auto"/>
        <w:left w:val="none" w:sz="0" w:space="0" w:color="auto"/>
        <w:bottom w:val="none" w:sz="0" w:space="0" w:color="auto"/>
        <w:right w:val="none" w:sz="0" w:space="0" w:color="auto"/>
      </w:divBdr>
    </w:div>
    <w:div w:id="1346178217">
      <w:bodyDiv w:val="1"/>
      <w:marLeft w:val="0"/>
      <w:marRight w:val="0"/>
      <w:marTop w:val="0"/>
      <w:marBottom w:val="0"/>
      <w:divBdr>
        <w:top w:val="none" w:sz="0" w:space="0" w:color="auto"/>
        <w:left w:val="none" w:sz="0" w:space="0" w:color="auto"/>
        <w:bottom w:val="none" w:sz="0" w:space="0" w:color="auto"/>
        <w:right w:val="none" w:sz="0" w:space="0" w:color="auto"/>
      </w:divBdr>
    </w:div>
    <w:div w:id="1356342420">
      <w:bodyDiv w:val="1"/>
      <w:marLeft w:val="0"/>
      <w:marRight w:val="0"/>
      <w:marTop w:val="0"/>
      <w:marBottom w:val="0"/>
      <w:divBdr>
        <w:top w:val="none" w:sz="0" w:space="0" w:color="auto"/>
        <w:left w:val="none" w:sz="0" w:space="0" w:color="auto"/>
        <w:bottom w:val="none" w:sz="0" w:space="0" w:color="auto"/>
        <w:right w:val="none" w:sz="0" w:space="0" w:color="auto"/>
      </w:divBdr>
    </w:div>
    <w:div w:id="1362709919">
      <w:bodyDiv w:val="1"/>
      <w:marLeft w:val="0"/>
      <w:marRight w:val="0"/>
      <w:marTop w:val="0"/>
      <w:marBottom w:val="0"/>
      <w:divBdr>
        <w:top w:val="none" w:sz="0" w:space="0" w:color="auto"/>
        <w:left w:val="none" w:sz="0" w:space="0" w:color="auto"/>
        <w:bottom w:val="none" w:sz="0" w:space="0" w:color="auto"/>
        <w:right w:val="none" w:sz="0" w:space="0" w:color="auto"/>
      </w:divBdr>
    </w:div>
    <w:div w:id="1371109387">
      <w:bodyDiv w:val="1"/>
      <w:marLeft w:val="0"/>
      <w:marRight w:val="0"/>
      <w:marTop w:val="0"/>
      <w:marBottom w:val="0"/>
      <w:divBdr>
        <w:top w:val="none" w:sz="0" w:space="0" w:color="auto"/>
        <w:left w:val="none" w:sz="0" w:space="0" w:color="auto"/>
        <w:bottom w:val="none" w:sz="0" w:space="0" w:color="auto"/>
        <w:right w:val="none" w:sz="0" w:space="0" w:color="auto"/>
      </w:divBdr>
    </w:div>
    <w:div w:id="1380785021">
      <w:bodyDiv w:val="1"/>
      <w:marLeft w:val="0"/>
      <w:marRight w:val="0"/>
      <w:marTop w:val="0"/>
      <w:marBottom w:val="0"/>
      <w:divBdr>
        <w:top w:val="none" w:sz="0" w:space="0" w:color="auto"/>
        <w:left w:val="none" w:sz="0" w:space="0" w:color="auto"/>
        <w:bottom w:val="none" w:sz="0" w:space="0" w:color="auto"/>
        <w:right w:val="none" w:sz="0" w:space="0" w:color="auto"/>
      </w:divBdr>
    </w:div>
    <w:div w:id="1386484489">
      <w:bodyDiv w:val="1"/>
      <w:marLeft w:val="0"/>
      <w:marRight w:val="0"/>
      <w:marTop w:val="0"/>
      <w:marBottom w:val="0"/>
      <w:divBdr>
        <w:top w:val="none" w:sz="0" w:space="0" w:color="auto"/>
        <w:left w:val="none" w:sz="0" w:space="0" w:color="auto"/>
        <w:bottom w:val="none" w:sz="0" w:space="0" w:color="auto"/>
        <w:right w:val="none" w:sz="0" w:space="0" w:color="auto"/>
      </w:divBdr>
    </w:div>
    <w:div w:id="1391076425">
      <w:bodyDiv w:val="1"/>
      <w:marLeft w:val="0"/>
      <w:marRight w:val="0"/>
      <w:marTop w:val="0"/>
      <w:marBottom w:val="0"/>
      <w:divBdr>
        <w:top w:val="none" w:sz="0" w:space="0" w:color="auto"/>
        <w:left w:val="none" w:sz="0" w:space="0" w:color="auto"/>
        <w:bottom w:val="none" w:sz="0" w:space="0" w:color="auto"/>
        <w:right w:val="none" w:sz="0" w:space="0" w:color="auto"/>
      </w:divBdr>
    </w:div>
    <w:div w:id="1393312331">
      <w:bodyDiv w:val="1"/>
      <w:marLeft w:val="0"/>
      <w:marRight w:val="0"/>
      <w:marTop w:val="0"/>
      <w:marBottom w:val="0"/>
      <w:divBdr>
        <w:top w:val="none" w:sz="0" w:space="0" w:color="auto"/>
        <w:left w:val="none" w:sz="0" w:space="0" w:color="auto"/>
        <w:bottom w:val="none" w:sz="0" w:space="0" w:color="auto"/>
        <w:right w:val="none" w:sz="0" w:space="0" w:color="auto"/>
      </w:divBdr>
    </w:div>
    <w:div w:id="1394161461">
      <w:bodyDiv w:val="1"/>
      <w:marLeft w:val="0"/>
      <w:marRight w:val="0"/>
      <w:marTop w:val="0"/>
      <w:marBottom w:val="0"/>
      <w:divBdr>
        <w:top w:val="none" w:sz="0" w:space="0" w:color="auto"/>
        <w:left w:val="none" w:sz="0" w:space="0" w:color="auto"/>
        <w:bottom w:val="none" w:sz="0" w:space="0" w:color="auto"/>
        <w:right w:val="none" w:sz="0" w:space="0" w:color="auto"/>
      </w:divBdr>
    </w:div>
    <w:div w:id="1395661742">
      <w:bodyDiv w:val="1"/>
      <w:marLeft w:val="0"/>
      <w:marRight w:val="0"/>
      <w:marTop w:val="0"/>
      <w:marBottom w:val="0"/>
      <w:divBdr>
        <w:top w:val="none" w:sz="0" w:space="0" w:color="auto"/>
        <w:left w:val="none" w:sz="0" w:space="0" w:color="auto"/>
        <w:bottom w:val="none" w:sz="0" w:space="0" w:color="auto"/>
        <w:right w:val="none" w:sz="0" w:space="0" w:color="auto"/>
      </w:divBdr>
    </w:div>
    <w:div w:id="1407075711">
      <w:bodyDiv w:val="1"/>
      <w:marLeft w:val="0"/>
      <w:marRight w:val="0"/>
      <w:marTop w:val="0"/>
      <w:marBottom w:val="0"/>
      <w:divBdr>
        <w:top w:val="none" w:sz="0" w:space="0" w:color="auto"/>
        <w:left w:val="none" w:sz="0" w:space="0" w:color="auto"/>
        <w:bottom w:val="none" w:sz="0" w:space="0" w:color="auto"/>
        <w:right w:val="none" w:sz="0" w:space="0" w:color="auto"/>
      </w:divBdr>
    </w:div>
    <w:div w:id="1411731455">
      <w:bodyDiv w:val="1"/>
      <w:marLeft w:val="0"/>
      <w:marRight w:val="0"/>
      <w:marTop w:val="0"/>
      <w:marBottom w:val="0"/>
      <w:divBdr>
        <w:top w:val="none" w:sz="0" w:space="0" w:color="auto"/>
        <w:left w:val="none" w:sz="0" w:space="0" w:color="auto"/>
        <w:bottom w:val="none" w:sz="0" w:space="0" w:color="auto"/>
        <w:right w:val="none" w:sz="0" w:space="0" w:color="auto"/>
      </w:divBdr>
    </w:div>
    <w:div w:id="1412115918">
      <w:bodyDiv w:val="1"/>
      <w:marLeft w:val="0"/>
      <w:marRight w:val="0"/>
      <w:marTop w:val="0"/>
      <w:marBottom w:val="0"/>
      <w:divBdr>
        <w:top w:val="none" w:sz="0" w:space="0" w:color="auto"/>
        <w:left w:val="none" w:sz="0" w:space="0" w:color="auto"/>
        <w:bottom w:val="none" w:sz="0" w:space="0" w:color="auto"/>
        <w:right w:val="none" w:sz="0" w:space="0" w:color="auto"/>
      </w:divBdr>
    </w:div>
    <w:div w:id="1415736791">
      <w:bodyDiv w:val="1"/>
      <w:marLeft w:val="0"/>
      <w:marRight w:val="0"/>
      <w:marTop w:val="0"/>
      <w:marBottom w:val="0"/>
      <w:divBdr>
        <w:top w:val="none" w:sz="0" w:space="0" w:color="auto"/>
        <w:left w:val="none" w:sz="0" w:space="0" w:color="auto"/>
        <w:bottom w:val="none" w:sz="0" w:space="0" w:color="auto"/>
        <w:right w:val="none" w:sz="0" w:space="0" w:color="auto"/>
      </w:divBdr>
    </w:div>
    <w:div w:id="1418097169">
      <w:bodyDiv w:val="1"/>
      <w:marLeft w:val="0"/>
      <w:marRight w:val="0"/>
      <w:marTop w:val="0"/>
      <w:marBottom w:val="0"/>
      <w:divBdr>
        <w:top w:val="none" w:sz="0" w:space="0" w:color="auto"/>
        <w:left w:val="none" w:sz="0" w:space="0" w:color="auto"/>
        <w:bottom w:val="none" w:sz="0" w:space="0" w:color="auto"/>
        <w:right w:val="none" w:sz="0" w:space="0" w:color="auto"/>
      </w:divBdr>
    </w:div>
    <w:div w:id="1428647543">
      <w:bodyDiv w:val="1"/>
      <w:marLeft w:val="0"/>
      <w:marRight w:val="0"/>
      <w:marTop w:val="0"/>
      <w:marBottom w:val="0"/>
      <w:divBdr>
        <w:top w:val="none" w:sz="0" w:space="0" w:color="auto"/>
        <w:left w:val="none" w:sz="0" w:space="0" w:color="auto"/>
        <w:bottom w:val="none" w:sz="0" w:space="0" w:color="auto"/>
        <w:right w:val="none" w:sz="0" w:space="0" w:color="auto"/>
      </w:divBdr>
    </w:div>
    <w:div w:id="1431242258">
      <w:bodyDiv w:val="1"/>
      <w:marLeft w:val="0"/>
      <w:marRight w:val="0"/>
      <w:marTop w:val="0"/>
      <w:marBottom w:val="0"/>
      <w:divBdr>
        <w:top w:val="none" w:sz="0" w:space="0" w:color="auto"/>
        <w:left w:val="none" w:sz="0" w:space="0" w:color="auto"/>
        <w:bottom w:val="none" w:sz="0" w:space="0" w:color="auto"/>
        <w:right w:val="none" w:sz="0" w:space="0" w:color="auto"/>
      </w:divBdr>
    </w:div>
    <w:div w:id="1440829152">
      <w:bodyDiv w:val="1"/>
      <w:marLeft w:val="0"/>
      <w:marRight w:val="0"/>
      <w:marTop w:val="0"/>
      <w:marBottom w:val="0"/>
      <w:divBdr>
        <w:top w:val="none" w:sz="0" w:space="0" w:color="auto"/>
        <w:left w:val="none" w:sz="0" w:space="0" w:color="auto"/>
        <w:bottom w:val="none" w:sz="0" w:space="0" w:color="auto"/>
        <w:right w:val="none" w:sz="0" w:space="0" w:color="auto"/>
      </w:divBdr>
    </w:div>
    <w:div w:id="1444879033">
      <w:bodyDiv w:val="1"/>
      <w:marLeft w:val="0"/>
      <w:marRight w:val="0"/>
      <w:marTop w:val="0"/>
      <w:marBottom w:val="0"/>
      <w:divBdr>
        <w:top w:val="none" w:sz="0" w:space="0" w:color="auto"/>
        <w:left w:val="none" w:sz="0" w:space="0" w:color="auto"/>
        <w:bottom w:val="none" w:sz="0" w:space="0" w:color="auto"/>
        <w:right w:val="none" w:sz="0" w:space="0" w:color="auto"/>
      </w:divBdr>
    </w:div>
    <w:div w:id="1450276615">
      <w:bodyDiv w:val="1"/>
      <w:marLeft w:val="0"/>
      <w:marRight w:val="0"/>
      <w:marTop w:val="0"/>
      <w:marBottom w:val="0"/>
      <w:divBdr>
        <w:top w:val="none" w:sz="0" w:space="0" w:color="auto"/>
        <w:left w:val="none" w:sz="0" w:space="0" w:color="auto"/>
        <w:bottom w:val="none" w:sz="0" w:space="0" w:color="auto"/>
        <w:right w:val="none" w:sz="0" w:space="0" w:color="auto"/>
      </w:divBdr>
    </w:div>
    <w:div w:id="1451510767">
      <w:bodyDiv w:val="1"/>
      <w:marLeft w:val="0"/>
      <w:marRight w:val="0"/>
      <w:marTop w:val="0"/>
      <w:marBottom w:val="0"/>
      <w:divBdr>
        <w:top w:val="none" w:sz="0" w:space="0" w:color="auto"/>
        <w:left w:val="none" w:sz="0" w:space="0" w:color="auto"/>
        <w:bottom w:val="none" w:sz="0" w:space="0" w:color="auto"/>
        <w:right w:val="none" w:sz="0" w:space="0" w:color="auto"/>
      </w:divBdr>
    </w:div>
    <w:div w:id="1456867326">
      <w:bodyDiv w:val="1"/>
      <w:marLeft w:val="0"/>
      <w:marRight w:val="0"/>
      <w:marTop w:val="0"/>
      <w:marBottom w:val="0"/>
      <w:divBdr>
        <w:top w:val="none" w:sz="0" w:space="0" w:color="auto"/>
        <w:left w:val="none" w:sz="0" w:space="0" w:color="auto"/>
        <w:bottom w:val="none" w:sz="0" w:space="0" w:color="auto"/>
        <w:right w:val="none" w:sz="0" w:space="0" w:color="auto"/>
      </w:divBdr>
    </w:div>
    <w:div w:id="1459689175">
      <w:bodyDiv w:val="1"/>
      <w:marLeft w:val="0"/>
      <w:marRight w:val="0"/>
      <w:marTop w:val="0"/>
      <w:marBottom w:val="0"/>
      <w:divBdr>
        <w:top w:val="none" w:sz="0" w:space="0" w:color="auto"/>
        <w:left w:val="none" w:sz="0" w:space="0" w:color="auto"/>
        <w:bottom w:val="none" w:sz="0" w:space="0" w:color="auto"/>
        <w:right w:val="none" w:sz="0" w:space="0" w:color="auto"/>
      </w:divBdr>
    </w:div>
    <w:div w:id="1465537298">
      <w:bodyDiv w:val="1"/>
      <w:marLeft w:val="0"/>
      <w:marRight w:val="0"/>
      <w:marTop w:val="0"/>
      <w:marBottom w:val="0"/>
      <w:divBdr>
        <w:top w:val="none" w:sz="0" w:space="0" w:color="auto"/>
        <w:left w:val="none" w:sz="0" w:space="0" w:color="auto"/>
        <w:bottom w:val="none" w:sz="0" w:space="0" w:color="auto"/>
        <w:right w:val="none" w:sz="0" w:space="0" w:color="auto"/>
      </w:divBdr>
    </w:div>
    <w:div w:id="1465539976">
      <w:bodyDiv w:val="1"/>
      <w:marLeft w:val="0"/>
      <w:marRight w:val="0"/>
      <w:marTop w:val="0"/>
      <w:marBottom w:val="0"/>
      <w:divBdr>
        <w:top w:val="none" w:sz="0" w:space="0" w:color="auto"/>
        <w:left w:val="none" w:sz="0" w:space="0" w:color="auto"/>
        <w:bottom w:val="none" w:sz="0" w:space="0" w:color="auto"/>
        <w:right w:val="none" w:sz="0" w:space="0" w:color="auto"/>
      </w:divBdr>
    </w:div>
    <w:div w:id="1470243373">
      <w:bodyDiv w:val="1"/>
      <w:marLeft w:val="0"/>
      <w:marRight w:val="0"/>
      <w:marTop w:val="0"/>
      <w:marBottom w:val="0"/>
      <w:divBdr>
        <w:top w:val="none" w:sz="0" w:space="0" w:color="auto"/>
        <w:left w:val="none" w:sz="0" w:space="0" w:color="auto"/>
        <w:bottom w:val="none" w:sz="0" w:space="0" w:color="auto"/>
        <w:right w:val="none" w:sz="0" w:space="0" w:color="auto"/>
      </w:divBdr>
    </w:div>
    <w:div w:id="1473867665">
      <w:bodyDiv w:val="1"/>
      <w:marLeft w:val="0"/>
      <w:marRight w:val="0"/>
      <w:marTop w:val="0"/>
      <w:marBottom w:val="0"/>
      <w:divBdr>
        <w:top w:val="none" w:sz="0" w:space="0" w:color="auto"/>
        <w:left w:val="none" w:sz="0" w:space="0" w:color="auto"/>
        <w:bottom w:val="none" w:sz="0" w:space="0" w:color="auto"/>
        <w:right w:val="none" w:sz="0" w:space="0" w:color="auto"/>
      </w:divBdr>
    </w:div>
    <w:div w:id="1502772235">
      <w:bodyDiv w:val="1"/>
      <w:marLeft w:val="0"/>
      <w:marRight w:val="0"/>
      <w:marTop w:val="0"/>
      <w:marBottom w:val="0"/>
      <w:divBdr>
        <w:top w:val="none" w:sz="0" w:space="0" w:color="auto"/>
        <w:left w:val="none" w:sz="0" w:space="0" w:color="auto"/>
        <w:bottom w:val="none" w:sz="0" w:space="0" w:color="auto"/>
        <w:right w:val="none" w:sz="0" w:space="0" w:color="auto"/>
      </w:divBdr>
    </w:div>
    <w:div w:id="1508014683">
      <w:bodyDiv w:val="1"/>
      <w:marLeft w:val="0"/>
      <w:marRight w:val="0"/>
      <w:marTop w:val="0"/>
      <w:marBottom w:val="0"/>
      <w:divBdr>
        <w:top w:val="none" w:sz="0" w:space="0" w:color="auto"/>
        <w:left w:val="none" w:sz="0" w:space="0" w:color="auto"/>
        <w:bottom w:val="none" w:sz="0" w:space="0" w:color="auto"/>
        <w:right w:val="none" w:sz="0" w:space="0" w:color="auto"/>
      </w:divBdr>
    </w:div>
    <w:div w:id="1510678281">
      <w:bodyDiv w:val="1"/>
      <w:marLeft w:val="0"/>
      <w:marRight w:val="0"/>
      <w:marTop w:val="0"/>
      <w:marBottom w:val="0"/>
      <w:divBdr>
        <w:top w:val="none" w:sz="0" w:space="0" w:color="auto"/>
        <w:left w:val="none" w:sz="0" w:space="0" w:color="auto"/>
        <w:bottom w:val="none" w:sz="0" w:space="0" w:color="auto"/>
        <w:right w:val="none" w:sz="0" w:space="0" w:color="auto"/>
      </w:divBdr>
    </w:div>
    <w:div w:id="1512143964">
      <w:bodyDiv w:val="1"/>
      <w:marLeft w:val="0"/>
      <w:marRight w:val="0"/>
      <w:marTop w:val="0"/>
      <w:marBottom w:val="0"/>
      <w:divBdr>
        <w:top w:val="none" w:sz="0" w:space="0" w:color="auto"/>
        <w:left w:val="none" w:sz="0" w:space="0" w:color="auto"/>
        <w:bottom w:val="none" w:sz="0" w:space="0" w:color="auto"/>
        <w:right w:val="none" w:sz="0" w:space="0" w:color="auto"/>
      </w:divBdr>
    </w:div>
    <w:div w:id="1518538744">
      <w:bodyDiv w:val="1"/>
      <w:marLeft w:val="0"/>
      <w:marRight w:val="0"/>
      <w:marTop w:val="0"/>
      <w:marBottom w:val="0"/>
      <w:divBdr>
        <w:top w:val="none" w:sz="0" w:space="0" w:color="auto"/>
        <w:left w:val="none" w:sz="0" w:space="0" w:color="auto"/>
        <w:bottom w:val="none" w:sz="0" w:space="0" w:color="auto"/>
        <w:right w:val="none" w:sz="0" w:space="0" w:color="auto"/>
      </w:divBdr>
    </w:div>
    <w:div w:id="1520966888">
      <w:bodyDiv w:val="1"/>
      <w:marLeft w:val="0"/>
      <w:marRight w:val="0"/>
      <w:marTop w:val="0"/>
      <w:marBottom w:val="0"/>
      <w:divBdr>
        <w:top w:val="none" w:sz="0" w:space="0" w:color="auto"/>
        <w:left w:val="none" w:sz="0" w:space="0" w:color="auto"/>
        <w:bottom w:val="none" w:sz="0" w:space="0" w:color="auto"/>
        <w:right w:val="none" w:sz="0" w:space="0" w:color="auto"/>
      </w:divBdr>
    </w:div>
    <w:div w:id="1521432052">
      <w:bodyDiv w:val="1"/>
      <w:marLeft w:val="0"/>
      <w:marRight w:val="0"/>
      <w:marTop w:val="0"/>
      <w:marBottom w:val="0"/>
      <w:divBdr>
        <w:top w:val="none" w:sz="0" w:space="0" w:color="auto"/>
        <w:left w:val="none" w:sz="0" w:space="0" w:color="auto"/>
        <w:bottom w:val="none" w:sz="0" w:space="0" w:color="auto"/>
        <w:right w:val="none" w:sz="0" w:space="0" w:color="auto"/>
      </w:divBdr>
    </w:div>
    <w:div w:id="1528331411">
      <w:bodyDiv w:val="1"/>
      <w:marLeft w:val="0"/>
      <w:marRight w:val="0"/>
      <w:marTop w:val="0"/>
      <w:marBottom w:val="0"/>
      <w:divBdr>
        <w:top w:val="none" w:sz="0" w:space="0" w:color="auto"/>
        <w:left w:val="none" w:sz="0" w:space="0" w:color="auto"/>
        <w:bottom w:val="none" w:sz="0" w:space="0" w:color="auto"/>
        <w:right w:val="none" w:sz="0" w:space="0" w:color="auto"/>
      </w:divBdr>
    </w:div>
    <w:div w:id="1528907679">
      <w:bodyDiv w:val="1"/>
      <w:marLeft w:val="0"/>
      <w:marRight w:val="0"/>
      <w:marTop w:val="0"/>
      <w:marBottom w:val="0"/>
      <w:divBdr>
        <w:top w:val="none" w:sz="0" w:space="0" w:color="auto"/>
        <w:left w:val="none" w:sz="0" w:space="0" w:color="auto"/>
        <w:bottom w:val="none" w:sz="0" w:space="0" w:color="auto"/>
        <w:right w:val="none" w:sz="0" w:space="0" w:color="auto"/>
      </w:divBdr>
    </w:div>
    <w:div w:id="1531265164">
      <w:bodyDiv w:val="1"/>
      <w:marLeft w:val="0"/>
      <w:marRight w:val="0"/>
      <w:marTop w:val="0"/>
      <w:marBottom w:val="0"/>
      <w:divBdr>
        <w:top w:val="none" w:sz="0" w:space="0" w:color="auto"/>
        <w:left w:val="none" w:sz="0" w:space="0" w:color="auto"/>
        <w:bottom w:val="none" w:sz="0" w:space="0" w:color="auto"/>
        <w:right w:val="none" w:sz="0" w:space="0" w:color="auto"/>
      </w:divBdr>
    </w:div>
    <w:div w:id="1541016917">
      <w:bodyDiv w:val="1"/>
      <w:marLeft w:val="0"/>
      <w:marRight w:val="0"/>
      <w:marTop w:val="0"/>
      <w:marBottom w:val="0"/>
      <w:divBdr>
        <w:top w:val="none" w:sz="0" w:space="0" w:color="auto"/>
        <w:left w:val="none" w:sz="0" w:space="0" w:color="auto"/>
        <w:bottom w:val="none" w:sz="0" w:space="0" w:color="auto"/>
        <w:right w:val="none" w:sz="0" w:space="0" w:color="auto"/>
      </w:divBdr>
    </w:div>
    <w:div w:id="1545944147">
      <w:bodyDiv w:val="1"/>
      <w:marLeft w:val="0"/>
      <w:marRight w:val="0"/>
      <w:marTop w:val="0"/>
      <w:marBottom w:val="0"/>
      <w:divBdr>
        <w:top w:val="none" w:sz="0" w:space="0" w:color="auto"/>
        <w:left w:val="none" w:sz="0" w:space="0" w:color="auto"/>
        <w:bottom w:val="none" w:sz="0" w:space="0" w:color="auto"/>
        <w:right w:val="none" w:sz="0" w:space="0" w:color="auto"/>
      </w:divBdr>
    </w:div>
    <w:div w:id="1549369168">
      <w:bodyDiv w:val="1"/>
      <w:marLeft w:val="0"/>
      <w:marRight w:val="0"/>
      <w:marTop w:val="0"/>
      <w:marBottom w:val="0"/>
      <w:divBdr>
        <w:top w:val="none" w:sz="0" w:space="0" w:color="auto"/>
        <w:left w:val="none" w:sz="0" w:space="0" w:color="auto"/>
        <w:bottom w:val="none" w:sz="0" w:space="0" w:color="auto"/>
        <w:right w:val="none" w:sz="0" w:space="0" w:color="auto"/>
      </w:divBdr>
    </w:div>
    <w:div w:id="1553692509">
      <w:bodyDiv w:val="1"/>
      <w:marLeft w:val="0"/>
      <w:marRight w:val="0"/>
      <w:marTop w:val="0"/>
      <w:marBottom w:val="0"/>
      <w:divBdr>
        <w:top w:val="none" w:sz="0" w:space="0" w:color="auto"/>
        <w:left w:val="none" w:sz="0" w:space="0" w:color="auto"/>
        <w:bottom w:val="none" w:sz="0" w:space="0" w:color="auto"/>
        <w:right w:val="none" w:sz="0" w:space="0" w:color="auto"/>
      </w:divBdr>
    </w:div>
    <w:div w:id="1554998462">
      <w:bodyDiv w:val="1"/>
      <w:marLeft w:val="0"/>
      <w:marRight w:val="0"/>
      <w:marTop w:val="0"/>
      <w:marBottom w:val="0"/>
      <w:divBdr>
        <w:top w:val="none" w:sz="0" w:space="0" w:color="auto"/>
        <w:left w:val="none" w:sz="0" w:space="0" w:color="auto"/>
        <w:bottom w:val="none" w:sz="0" w:space="0" w:color="auto"/>
        <w:right w:val="none" w:sz="0" w:space="0" w:color="auto"/>
      </w:divBdr>
    </w:div>
    <w:div w:id="1557817883">
      <w:bodyDiv w:val="1"/>
      <w:marLeft w:val="0"/>
      <w:marRight w:val="0"/>
      <w:marTop w:val="0"/>
      <w:marBottom w:val="0"/>
      <w:divBdr>
        <w:top w:val="none" w:sz="0" w:space="0" w:color="auto"/>
        <w:left w:val="none" w:sz="0" w:space="0" w:color="auto"/>
        <w:bottom w:val="none" w:sz="0" w:space="0" w:color="auto"/>
        <w:right w:val="none" w:sz="0" w:space="0" w:color="auto"/>
      </w:divBdr>
    </w:div>
    <w:div w:id="1566456424">
      <w:bodyDiv w:val="1"/>
      <w:marLeft w:val="0"/>
      <w:marRight w:val="0"/>
      <w:marTop w:val="0"/>
      <w:marBottom w:val="0"/>
      <w:divBdr>
        <w:top w:val="none" w:sz="0" w:space="0" w:color="auto"/>
        <w:left w:val="none" w:sz="0" w:space="0" w:color="auto"/>
        <w:bottom w:val="none" w:sz="0" w:space="0" w:color="auto"/>
        <w:right w:val="none" w:sz="0" w:space="0" w:color="auto"/>
      </w:divBdr>
    </w:div>
    <w:div w:id="1571188802">
      <w:bodyDiv w:val="1"/>
      <w:marLeft w:val="0"/>
      <w:marRight w:val="0"/>
      <w:marTop w:val="0"/>
      <w:marBottom w:val="0"/>
      <w:divBdr>
        <w:top w:val="none" w:sz="0" w:space="0" w:color="auto"/>
        <w:left w:val="none" w:sz="0" w:space="0" w:color="auto"/>
        <w:bottom w:val="none" w:sz="0" w:space="0" w:color="auto"/>
        <w:right w:val="none" w:sz="0" w:space="0" w:color="auto"/>
      </w:divBdr>
      <w:divsChild>
        <w:div w:id="1333678977">
          <w:marLeft w:val="0"/>
          <w:marRight w:val="0"/>
          <w:marTop w:val="0"/>
          <w:marBottom w:val="0"/>
          <w:divBdr>
            <w:top w:val="none" w:sz="0" w:space="0" w:color="auto"/>
            <w:left w:val="none" w:sz="0" w:space="0" w:color="auto"/>
            <w:bottom w:val="none" w:sz="0" w:space="0" w:color="auto"/>
            <w:right w:val="none" w:sz="0" w:space="0" w:color="auto"/>
          </w:divBdr>
          <w:divsChild>
            <w:div w:id="1089618046">
              <w:marLeft w:val="0"/>
              <w:marRight w:val="0"/>
              <w:marTop w:val="0"/>
              <w:marBottom w:val="0"/>
              <w:divBdr>
                <w:top w:val="none" w:sz="0" w:space="0" w:color="auto"/>
                <w:left w:val="none" w:sz="0" w:space="0" w:color="auto"/>
                <w:bottom w:val="none" w:sz="0" w:space="0" w:color="auto"/>
                <w:right w:val="none" w:sz="0" w:space="0" w:color="auto"/>
              </w:divBdr>
            </w:div>
          </w:divsChild>
        </w:div>
        <w:div w:id="152725158">
          <w:marLeft w:val="0"/>
          <w:marRight w:val="0"/>
          <w:marTop w:val="0"/>
          <w:marBottom w:val="0"/>
          <w:divBdr>
            <w:top w:val="none" w:sz="0" w:space="0" w:color="auto"/>
            <w:left w:val="none" w:sz="0" w:space="0" w:color="auto"/>
            <w:bottom w:val="none" w:sz="0" w:space="0" w:color="auto"/>
            <w:right w:val="none" w:sz="0" w:space="0" w:color="auto"/>
          </w:divBdr>
          <w:divsChild>
            <w:div w:id="368992503">
              <w:marLeft w:val="0"/>
              <w:marRight w:val="0"/>
              <w:marTop w:val="0"/>
              <w:marBottom w:val="0"/>
              <w:divBdr>
                <w:top w:val="none" w:sz="0" w:space="0" w:color="auto"/>
                <w:left w:val="none" w:sz="0" w:space="0" w:color="auto"/>
                <w:bottom w:val="none" w:sz="0" w:space="0" w:color="auto"/>
                <w:right w:val="none" w:sz="0" w:space="0" w:color="auto"/>
              </w:divBdr>
            </w:div>
          </w:divsChild>
        </w:div>
        <w:div w:id="1693146336">
          <w:marLeft w:val="0"/>
          <w:marRight w:val="0"/>
          <w:marTop w:val="0"/>
          <w:marBottom w:val="0"/>
          <w:divBdr>
            <w:top w:val="none" w:sz="0" w:space="0" w:color="auto"/>
            <w:left w:val="none" w:sz="0" w:space="0" w:color="auto"/>
            <w:bottom w:val="none" w:sz="0" w:space="0" w:color="auto"/>
            <w:right w:val="none" w:sz="0" w:space="0" w:color="auto"/>
          </w:divBdr>
          <w:divsChild>
            <w:div w:id="183789154">
              <w:marLeft w:val="0"/>
              <w:marRight w:val="0"/>
              <w:marTop w:val="0"/>
              <w:marBottom w:val="0"/>
              <w:divBdr>
                <w:top w:val="none" w:sz="0" w:space="0" w:color="auto"/>
                <w:left w:val="none" w:sz="0" w:space="0" w:color="auto"/>
                <w:bottom w:val="none" w:sz="0" w:space="0" w:color="auto"/>
                <w:right w:val="none" w:sz="0" w:space="0" w:color="auto"/>
              </w:divBdr>
            </w:div>
          </w:divsChild>
        </w:div>
        <w:div w:id="221404007">
          <w:marLeft w:val="0"/>
          <w:marRight w:val="0"/>
          <w:marTop w:val="0"/>
          <w:marBottom w:val="0"/>
          <w:divBdr>
            <w:top w:val="none" w:sz="0" w:space="0" w:color="auto"/>
            <w:left w:val="none" w:sz="0" w:space="0" w:color="auto"/>
            <w:bottom w:val="none" w:sz="0" w:space="0" w:color="auto"/>
            <w:right w:val="none" w:sz="0" w:space="0" w:color="auto"/>
          </w:divBdr>
          <w:divsChild>
            <w:div w:id="434054784">
              <w:marLeft w:val="0"/>
              <w:marRight w:val="0"/>
              <w:marTop w:val="0"/>
              <w:marBottom w:val="0"/>
              <w:divBdr>
                <w:top w:val="none" w:sz="0" w:space="0" w:color="auto"/>
                <w:left w:val="none" w:sz="0" w:space="0" w:color="auto"/>
                <w:bottom w:val="none" w:sz="0" w:space="0" w:color="auto"/>
                <w:right w:val="none" w:sz="0" w:space="0" w:color="auto"/>
              </w:divBdr>
            </w:div>
          </w:divsChild>
        </w:div>
        <w:div w:id="563956361">
          <w:marLeft w:val="0"/>
          <w:marRight w:val="0"/>
          <w:marTop w:val="0"/>
          <w:marBottom w:val="0"/>
          <w:divBdr>
            <w:top w:val="none" w:sz="0" w:space="0" w:color="auto"/>
            <w:left w:val="none" w:sz="0" w:space="0" w:color="auto"/>
            <w:bottom w:val="none" w:sz="0" w:space="0" w:color="auto"/>
            <w:right w:val="none" w:sz="0" w:space="0" w:color="auto"/>
          </w:divBdr>
          <w:divsChild>
            <w:div w:id="306982853">
              <w:marLeft w:val="0"/>
              <w:marRight w:val="0"/>
              <w:marTop w:val="0"/>
              <w:marBottom w:val="0"/>
              <w:divBdr>
                <w:top w:val="none" w:sz="0" w:space="0" w:color="auto"/>
                <w:left w:val="none" w:sz="0" w:space="0" w:color="auto"/>
                <w:bottom w:val="none" w:sz="0" w:space="0" w:color="auto"/>
                <w:right w:val="none" w:sz="0" w:space="0" w:color="auto"/>
              </w:divBdr>
            </w:div>
          </w:divsChild>
        </w:div>
        <w:div w:id="1322853092">
          <w:marLeft w:val="0"/>
          <w:marRight w:val="0"/>
          <w:marTop w:val="0"/>
          <w:marBottom w:val="0"/>
          <w:divBdr>
            <w:top w:val="none" w:sz="0" w:space="0" w:color="auto"/>
            <w:left w:val="none" w:sz="0" w:space="0" w:color="auto"/>
            <w:bottom w:val="none" w:sz="0" w:space="0" w:color="auto"/>
            <w:right w:val="none" w:sz="0" w:space="0" w:color="auto"/>
          </w:divBdr>
          <w:divsChild>
            <w:div w:id="254872879">
              <w:marLeft w:val="0"/>
              <w:marRight w:val="0"/>
              <w:marTop w:val="0"/>
              <w:marBottom w:val="0"/>
              <w:divBdr>
                <w:top w:val="none" w:sz="0" w:space="0" w:color="auto"/>
                <w:left w:val="none" w:sz="0" w:space="0" w:color="auto"/>
                <w:bottom w:val="none" w:sz="0" w:space="0" w:color="auto"/>
                <w:right w:val="none" w:sz="0" w:space="0" w:color="auto"/>
              </w:divBdr>
            </w:div>
          </w:divsChild>
        </w:div>
        <w:div w:id="1336417970">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
          </w:divsChild>
        </w:div>
        <w:div w:id="260725561">
          <w:marLeft w:val="0"/>
          <w:marRight w:val="0"/>
          <w:marTop w:val="0"/>
          <w:marBottom w:val="0"/>
          <w:divBdr>
            <w:top w:val="none" w:sz="0" w:space="0" w:color="auto"/>
            <w:left w:val="none" w:sz="0" w:space="0" w:color="auto"/>
            <w:bottom w:val="none" w:sz="0" w:space="0" w:color="auto"/>
            <w:right w:val="none" w:sz="0" w:space="0" w:color="auto"/>
          </w:divBdr>
          <w:divsChild>
            <w:div w:id="382680983">
              <w:marLeft w:val="0"/>
              <w:marRight w:val="0"/>
              <w:marTop w:val="0"/>
              <w:marBottom w:val="0"/>
              <w:divBdr>
                <w:top w:val="none" w:sz="0" w:space="0" w:color="auto"/>
                <w:left w:val="none" w:sz="0" w:space="0" w:color="auto"/>
                <w:bottom w:val="none" w:sz="0" w:space="0" w:color="auto"/>
                <w:right w:val="none" w:sz="0" w:space="0" w:color="auto"/>
              </w:divBdr>
            </w:div>
          </w:divsChild>
        </w:div>
        <w:div w:id="988939772">
          <w:marLeft w:val="0"/>
          <w:marRight w:val="0"/>
          <w:marTop w:val="0"/>
          <w:marBottom w:val="0"/>
          <w:divBdr>
            <w:top w:val="none" w:sz="0" w:space="0" w:color="auto"/>
            <w:left w:val="none" w:sz="0" w:space="0" w:color="auto"/>
            <w:bottom w:val="none" w:sz="0" w:space="0" w:color="auto"/>
            <w:right w:val="none" w:sz="0" w:space="0" w:color="auto"/>
          </w:divBdr>
          <w:divsChild>
            <w:div w:id="1066534187">
              <w:marLeft w:val="0"/>
              <w:marRight w:val="0"/>
              <w:marTop w:val="0"/>
              <w:marBottom w:val="0"/>
              <w:divBdr>
                <w:top w:val="none" w:sz="0" w:space="0" w:color="auto"/>
                <w:left w:val="none" w:sz="0" w:space="0" w:color="auto"/>
                <w:bottom w:val="none" w:sz="0" w:space="0" w:color="auto"/>
                <w:right w:val="none" w:sz="0" w:space="0" w:color="auto"/>
              </w:divBdr>
            </w:div>
          </w:divsChild>
        </w:div>
        <w:div w:id="1462915805">
          <w:marLeft w:val="0"/>
          <w:marRight w:val="0"/>
          <w:marTop w:val="0"/>
          <w:marBottom w:val="0"/>
          <w:divBdr>
            <w:top w:val="none" w:sz="0" w:space="0" w:color="auto"/>
            <w:left w:val="none" w:sz="0" w:space="0" w:color="auto"/>
            <w:bottom w:val="none" w:sz="0" w:space="0" w:color="auto"/>
            <w:right w:val="none" w:sz="0" w:space="0" w:color="auto"/>
          </w:divBdr>
          <w:divsChild>
            <w:div w:id="325937135">
              <w:marLeft w:val="0"/>
              <w:marRight w:val="0"/>
              <w:marTop w:val="0"/>
              <w:marBottom w:val="0"/>
              <w:divBdr>
                <w:top w:val="none" w:sz="0" w:space="0" w:color="auto"/>
                <w:left w:val="none" w:sz="0" w:space="0" w:color="auto"/>
                <w:bottom w:val="none" w:sz="0" w:space="0" w:color="auto"/>
                <w:right w:val="none" w:sz="0" w:space="0" w:color="auto"/>
              </w:divBdr>
            </w:div>
          </w:divsChild>
        </w:div>
        <w:div w:id="611208248">
          <w:marLeft w:val="0"/>
          <w:marRight w:val="0"/>
          <w:marTop w:val="0"/>
          <w:marBottom w:val="0"/>
          <w:divBdr>
            <w:top w:val="none" w:sz="0" w:space="0" w:color="auto"/>
            <w:left w:val="none" w:sz="0" w:space="0" w:color="auto"/>
            <w:bottom w:val="none" w:sz="0" w:space="0" w:color="auto"/>
            <w:right w:val="none" w:sz="0" w:space="0" w:color="auto"/>
          </w:divBdr>
          <w:divsChild>
            <w:div w:id="2011833381">
              <w:marLeft w:val="0"/>
              <w:marRight w:val="0"/>
              <w:marTop w:val="0"/>
              <w:marBottom w:val="0"/>
              <w:divBdr>
                <w:top w:val="none" w:sz="0" w:space="0" w:color="auto"/>
                <w:left w:val="none" w:sz="0" w:space="0" w:color="auto"/>
                <w:bottom w:val="none" w:sz="0" w:space="0" w:color="auto"/>
                <w:right w:val="none" w:sz="0" w:space="0" w:color="auto"/>
              </w:divBdr>
            </w:div>
          </w:divsChild>
        </w:div>
        <w:div w:id="771240785">
          <w:marLeft w:val="0"/>
          <w:marRight w:val="0"/>
          <w:marTop w:val="0"/>
          <w:marBottom w:val="0"/>
          <w:divBdr>
            <w:top w:val="none" w:sz="0" w:space="0" w:color="auto"/>
            <w:left w:val="none" w:sz="0" w:space="0" w:color="auto"/>
            <w:bottom w:val="none" w:sz="0" w:space="0" w:color="auto"/>
            <w:right w:val="none" w:sz="0" w:space="0" w:color="auto"/>
          </w:divBdr>
          <w:divsChild>
            <w:div w:id="485558854">
              <w:marLeft w:val="0"/>
              <w:marRight w:val="0"/>
              <w:marTop w:val="0"/>
              <w:marBottom w:val="0"/>
              <w:divBdr>
                <w:top w:val="none" w:sz="0" w:space="0" w:color="auto"/>
                <w:left w:val="none" w:sz="0" w:space="0" w:color="auto"/>
                <w:bottom w:val="none" w:sz="0" w:space="0" w:color="auto"/>
                <w:right w:val="none" w:sz="0" w:space="0" w:color="auto"/>
              </w:divBdr>
            </w:div>
          </w:divsChild>
        </w:div>
        <w:div w:id="698629968">
          <w:marLeft w:val="0"/>
          <w:marRight w:val="0"/>
          <w:marTop w:val="0"/>
          <w:marBottom w:val="0"/>
          <w:divBdr>
            <w:top w:val="none" w:sz="0" w:space="0" w:color="auto"/>
            <w:left w:val="none" w:sz="0" w:space="0" w:color="auto"/>
            <w:bottom w:val="none" w:sz="0" w:space="0" w:color="auto"/>
            <w:right w:val="none" w:sz="0" w:space="0" w:color="auto"/>
          </w:divBdr>
          <w:divsChild>
            <w:div w:id="1180586287">
              <w:marLeft w:val="0"/>
              <w:marRight w:val="0"/>
              <w:marTop w:val="0"/>
              <w:marBottom w:val="0"/>
              <w:divBdr>
                <w:top w:val="none" w:sz="0" w:space="0" w:color="auto"/>
                <w:left w:val="none" w:sz="0" w:space="0" w:color="auto"/>
                <w:bottom w:val="none" w:sz="0" w:space="0" w:color="auto"/>
                <w:right w:val="none" w:sz="0" w:space="0" w:color="auto"/>
              </w:divBdr>
            </w:div>
          </w:divsChild>
        </w:div>
        <w:div w:id="1019425411">
          <w:marLeft w:val="0"/>
          <w:marRight w:val="0"/>
          <w:marTop w:val="0"/>
          <w:marBottom w:val="0"/>
          <w:divBdr>
            <w:top w:val="none" w:sz="0" w:space="0" w:color="auto"/>
            <w:left w:val="none" w:sz="0" w:space="0" w:color="auto"/>
            <w:bottom w:val="none" w:sz="0" w:space="0" w:color="auto"/>
            <w:right w:val="none" w:sz="0" w:space="0" w:color="auto"/>
          </w:divBdr>
          <w:divsChild>
            <w:div w:id="1750426649">
              <w:marLeft w:val="0"/>
              <w:marRight w:val="0"/>
              <w:marTop w:val="0"/>
              <w:marBottom w:val="0"/>
              <w:divBdr>
                <w:top w:val="none" w:sz="0" w:space="0" w:color="auto"/>
                <w:left w:val="none" w:sz="0" w:space="0" w:color="auto"/>
                <w:bottom w:val="none" w:sz="0" w:space="0" w:color="auto"/>
                <w:right w:val="none" w:sz="0" w:space="0" w:color="auto"/>
              </w:divBdr>
            </w:div>
          </w:divsChild>
        </w:div>
        <w:div w:id="226302289">
          <w:marLeft w:val="0"/>
          <w:marRight w:val="0"/>
          <w:marTop w:val="0"/>
          <w:marBottom w:val="0"/>
          <w:divBdr>
            <w:top w:val="none" w:sz="0" w:space="0" w:color="auto"/>
            <w:left w:val="none" w:sz="0" w:space="0" w:color="auto"/>
            <w:bottom w:val="none" w:sz="0" w:space="0" w:color="auto"/>
            <w:right w:val="none" w:sz="0" w:space="0" w:color="auto"/>
          </w:divBdr>
          <w:divsChild>
            <w:div w:id="1672179123">
              <w:marLeft w:val="0"/>
              <w:marRight w:val="0"/>
              <w:marTop w:val="0"/>
              <w:marBottom w:val="0"/>
              <w:divBdr>
                <w:top w:val="none" w:sz="0" w:space="0" w:color="auto"/>
                <w:left w:val="none" w:sz="0" w:space="0" w:color="auto"/>
                <w:bottom w:val="none" w:sz="0" w:space="0" w:color="auto"/>
                <w:right w:val="none" w:sz="0" w:space="0" w:color="auto"/>
              </w:divBdr>
            </w:div>
          </w:divsChild>
        </w:div>
        <w:div w:id="1423456878">
          <w:marLeft w:val="0"/>
          <w:marRight w:val="0"/>
          <w:marTop w:val="0"/>
          <w:marBottom w:val="0"/>
          <w:divBdr>
            <w:top w:val="none" w:sz="0" w:space="0" w:color="auto"/>
            <w:left w:val="none" w:sz="0" w:space="0" w:color="auto"/>
            <w:bottom w:val="none" w:sz="0" w:space="0" w:color="auto"/>
            <w:right w:val="none" w:sz="0" w:space="0" w:color="auto"/>
          </w:divBdr>
          <w:divsChild>
            <w:div w:id="957374626">
              <w:marLeft w:val="0"/>
              <w:marRight w:val="0"/>
              <w:marTop w:val="0"/>
              <w:marBottom w:val="0"/>
              <w:divBdr>
                <w:top w:val="none" w:sz="0" w:space="0" w:color="auto"/>
                <w:left w:val="none" w:sz="0" w:space="0" w:color="auto"/>
                <w:bottom w:val="none" w:sz="0" w:space="0" w:color="auto"/>
                <w:right w:val="none" w:sz="0" w:space="0" w:color="auto"/>
              </w:divBdr>
            </w:div>
          </w:divsChild>
        </w:div>
        <w:div w:id="979649285">
          <w:marLeft w:val="0"/>
          <w:marRight w:val="0"/>
          <w:marTop w:val="0"/>
          <w:marBottom w:val="0"/>
          <w:divBdr>
            <w:top w:val="none" w:sz="0" w:space="0" w:color="auto"/>
            <w:left w:val="none" w:sz="0" w:space="0" w:color="auto"/>
            <w:bottom w:val="none" w:sz="0" w:space="0" w:color="auto"/>
            <w:right w:val="none" w:sz="0" w:space="0" w:color="auto"/>
          </w:divBdr>
          <w:divsChild>
            <w:div w:id="621230359">
              <w:marLeft w:val="0"/>
              <w:marRight w:val="0"/>
              <w:marTop w:val="0"/>
              <w:marBottom w:val="0"/>
              <w:divBdr>
                <w:top w:val="none" w:sz="0" w:space="0" w:color="auto"/>
                <w:left w:val="none" w:sz="0" w:space="0" w:color="auto"/>
                <w:bottom w:val="none" w:sz="0" w:space="0" w:color="auto"/>
                <w:right w:val="none" w:sz="0" w:space="0" w:color="auto"/>
              </w:divBdr>
            </w:div>
          </w:divsChild>
        </w:div>
        <w:div w:id="1096286645">
          <w:marLeft w:val="0"/>
          <w:marRight w:val="0"/>
          <w:marTop w:val="0"/>
          <w:marBottom w:val="0"/>
          <w:divBdr>
            <w:top w:val="none" w:sz="0" w:space="0" w:color="auto"/>
            <w:left w:val="none" w:sz="0" w:space="0" w:color="auto"/>
            <w:bottom w:val="none" w:sz="0" w:space="0" w:color="auto"/>
            <w:right w:val="none" w:sz="0" w:space="0" w:color="auto"/>
          </w:divBdr>
          <w:divsChild>
            <w:div w:id="885917201">
              <w:marLeft w:val="0"/>
              <w:marRight w:val="0"/>
              <w:marTop w:val="0"/>
              <w:marBottom w:val="0"/>
              <w:divBdr>
                <w:top w:val="none" w:sz="0" w:space="0" w:color="auto"/>
                <w:left w:val="none" w:sz="0" w:space="0" w:color="auto"/>
                <w:bottom w:val="none" w:sz="0" w:space="0" w:color="auto"/>
                <w:right w:val="none" w:sz="0" w:space="0" w:color="auto"/>
              </w:divBdr>
            </w:div>
          </w:divsChild>
        </w:div>
        <w:div w:id="1929843675">
          <w:marLeft w:val="0"/>
          <w:marRight w:val="0"/>
          <w:marTop w:val="0"/>
          <w:marBottom w:val="0"/>
          <w:divBdr>
            <w:top w:val="none" w:sz="0" w:space="0" w:color="auto"/>
            <w:left w:val="none" w:sz="0" w:space="0" w:color="auto"/>
            <w:bottom w:val="none" w:sz="0" w:space="0" w:color="auto"/>
            <w:right w:val="none" w:sz="0" w:space="0" w:color="auto"/>
          </w:divBdr>
          <w:divsChild>
            <w:div w:id="1998726540">
              <w:marLeft w:val="0"/>
              <w:marRight w:val="0"/>
              <w:marTop w:val="0"/>
              <w:marBottom w:val="0"/>
              <w:divBdr>
                <w:top w:val="none" w:sz="0" w:space="0" w:color="auto"/>
                <w:left w:val="none" w:sz="0" w:space="0" w:color="auto"/>
                <w:bottom w:val="none" w:sz="0" w:space="0" w:color="auto"/>
                <w:right w:val="none" w:sz="0" w:space="0" w:color="auto"/>
              </w:divBdr>
            </w:div>
          </w:divsChild>
        </w:div>
        <w:div w:id="2050371036">
          <w:marLeft w:val="0"/>
          <w:marRight w:val="0"/>
          <w:marTop w:val="0"/>
          <w:marBottom w:val="0"/>
          <w:divBdr>
            <w:top w:val="none" w:sz="0" w:space="0" w:color="auto"/>
            <w:left w:val="none" w:sz="0" w:space="0" w:color="auto"/>
            <w:bottom w:val="none" w:sz="0" w:space="0" w:color="auto"/>
            <w:right w:val="none" w:sz="0" w:space="0" w:color="auto"/>
          </w:divBdr>
          <w:divsChild>
            <w:div w:id="1243487827">
              <w:marLeft w:val="0"/>
              <w:marRight w:val="0"/>
              <w:marTop w:val="0"/>
              <w:marBottom w:val="0"/>
              <w:divBdr>
                <w:top w:val="none" w:sz="0" w:space="0" w:color="auto"/>
                <w:left w:val="none" w:sz="0" w:space="0" w:color="auto"/>
                <w:bottom w:val="none" w:sz="0" w:space="0" w:color="auto"/>
                <w:right w:val="none" w:sz="0" w:space="0" w:color="auto"/>
              </w:divBdr>
            </w:div>
          </w:divsChild>
        </w:div>
        <w:div w:id="639729511">
          <w:marLeft w:val="0"/>
          <w:marRight w:val="0"/>
          <w:marTop w:val="0"/>
          <w:marBottom w:val="0"/>
          <w:divBdr>
            <w:top w:val="none" w:sz="0" w:space="0" w:color="auto"/>
            <w:left w:val="none" w:sz="0" w:space="0" w:color="auto"/>
            <w:bottom w:val="none" w:sz="0" w:space="0" w:color="auto"/>
            <w:right w:val="none" w:sz="0" w:space="0" w:color="auto"/>
          </w:divBdr>
          <w:divsChild>
            <w:div w:id="1402411795">
              <w:marLeft w:val="0"/>
              <w:marRight w:val="0"/>
              <w:marTop w:val="0"/>
              <w:marBottom w:val="0"/>
              <w:divBdr>
                <w:top w:val="none" w:sz="0" w:space="0" w:color="auto"/>
                <w:left w:val="none" w:sz="0" w:space="0" w:color="auto"/>
                <w:bottom w:val="none" w:sz="0" w:space="0" w:color="auto"/>
                <w:right w:val="none" w:sz="0" w:space="0" w:color="auto"/>
              </w:divBdr>
            </w:div>
          </w:divsChild>
        </w:div>
        <w:div w:id="319507484">
          <w:marLeft w:val="0"/>
          <w:marRight w:val="0"/>
          <w:marTop w:val="0"/>
          <w:marBottom w:val="0"/>
          <w:divBdr>
            <w:top w:val="none" w:sz="0" w:space="0" w:color="auto"/>
            <w:left w:val="none" w:sz="0" w:space="0" w:color="auto"/>
            <w:bottom w:val="none" w:sz="0" w:space="0" w:color="auto"/>
            <w:right w:val="none" w:sz="0" w:space="0" w:color="auto"/>
          </w:divBdr>
          <w:divsChild>
            <w:div w:id="985663953">
              <w:marLeft w:val="0"/>
              <w:marRight w:val="0"/>
              <w:marTop w:val="0"/>
              <w:marBottom w:val="0"/>
              <w:divBdr>
                <w:top w:val="none" w:sz="0" w:space="0" w:color="auto"/>
                <w:left w:val="none" w:sz="0" w:space="0" w:color="auto"/>
                <w:bottom w:val="none" w:sz="0" w:space="0" w:color="auto"/>
                <w:right w:val="none" w:sz="0" w:space="0" w:color="auto"/>
              </w:divBdr>
            </w:div>
          </w:divsChild>
        </w:div>
        <w:div w:id="409694522">
          <w:marLeft w:val="0"/>
          <w:marRight w:val="0"/>
          <w:marTop w:val="0"/>
          <w:marBottom w:val="0"/>
          <w:divBdr>
            <w:top w:val="none" w:sz="0" w:space="0" w:color="auto"/>
            <w:left w:val="none" w:sz="0" w:space="0" w:color="auto"/>
            <w:bottom w:val="none" w:sz="0" w:space="0" w:color="auto"/>
            <w:right w:val="none" w:sz="0" w:space="0" w:color="auto"/>
          </w:divBdr>
          <w:divsChild>
            <w:div w:id="1940521558">
              <w:marLeft w:val="0"/>
              <w:marRight w:val="0"/>
              <w:marTop w:val="0"/>
              <w:marBottom w:val="0"/>
              <w:divBdr>
                <w:top w:val="none" w:sz="0" w:space="0" w:color="auto"/>
                <w:left w:val="none" w:sz="0" w:space="0" w:color="auto"/>
                <w:bottom w:val="none" w:sz="0" w:space="0" w:color="auto"/>
                <w:right w:val="none" w:sz="0" w:space="0" w:color="auto"/>
              </w:divBdr>
            </w:div>
          </w:divsChild>
        </w:div>
        <w:div w:id="1189102433">
          <w:marLeft w:val="0"/>
          <w:marRight w:val="0"/>
          <w:marTop w:val="0"/>
          <w:marBottom w:val="0"/>
          <w:divBdr>
            <w:top w:val="none" w:sz="0" w:space="0" w:color="auto"/>
            <w:left w:val="none" w:sz="0" w:space="0" w:color="auto"/>
            <w:bottom w:val="none" w:sz="0" w:space="0" w:color="auto"/>
            <w:right w:val="none" w:sz="0" w:space="0" w:color="auto"/>
          </w:divBdr>
          <w:divsChild>
            <w:div w:id="1672836560">
              <w:marLeft w:val="0"/>
              <w:marRight w:val="0"/>
              <w:marTop w:val="0"/>
              <w:marBottom w:val="0"/>
              <w:divBdr>
                <w:top w:val="none" w:sz="0" w:space="0" w:color="auto"/>
                <w:left w:val="none" w:sz="0" w:space="0" w:color="auto"/>
                <w:bottom w:val="none" w:sz="0" w:space="0" w:color="auto"/>
                <w:right w:val="none" w:sz="0" w:space="0" w:color="auto"/>
              </w:divBdr>
            </w:div>
          </w:divsChild>
        </w:div>
        <w:div w:id="1635141893">
          <w:marLeft w:val="0"/>
          <w:marRight w:val="0"/>
          <w:marTop w:val="0"/>
          <w:marBottom w:val="0"/>
          <w:divBdr>
            <w:top w:val="none" w:sz="0" w:space="0" w:color="auto"/>
            <w:left w:val="none" w:sz="0" w:space="0" w:color="auto"/>
            <w:bottom w:val="none" w:sz="0" w:space="0" w:color="auto"/>
            <w:right w:val="none" w:sz="0" w:space="0" w:color="auto"/>
          </w:divBdr>
          <w:divsChild>
            <w:div w:id="1816798633">
              <w:marLeft w:val="0"/>
              <w:marRight w:val="0"/>
              <w:marTop w:val="0"/>
              <w:marBottom w:val="0"/>
              <w:divBdr>
                <w:top w:val="none" w:sz="0" w:space="0" w:color="auto"/>
                <w:left w:val="none" w:sz="0" w:space="0" w:color="auto"/>
                <w:bottom w:val="none" w:sz="0" w:space="0" w:color="auto"/>
                <w:right w:val="none" w:sz="0" w:space="0" w:color="auto"/>
              </w:divBdr>
            </w:div>
          </w:divsChild>
        </w:div>
        <w:div w:id="119959399">
          <w:marLeft w:val="0"/>
          <w:marRight w:val="0"/>
          <w:marTop w:val="0"/>
          <w:marBottom w:val="0"/>
          <w:divBdr>
            <w:top w:val="none" w:sz="0" w:space="0" w:color="auto"/>
            <w:left w:val="none" w:sz="0" w:space="0" w:color="auto"/>
            <w:bottom w:val="none" w:sz="0" w:space="0" w:color="auto"/>
            <w:right w:val="none" w:sz="0" w:space="0" w:color="auto"/>
          </w:divBdr>
          <w:divsChild>
            <w:div w:id="1463767162">
              <w:marLeft w:val="0"/>
              <w:marRight w:val="0"/>
              <w:marTop w:val="0"/>
              <w:marBottom w:val="0"/>
              <w:divBdr>
                <w:top w:val="none" w:sz="0" w:space="0" w:color="auto"/>
                <w:left w:val="none" w:sz="0" w:space="0" w:color="auto"/>
                <w:bottom w:val="none" w:sz="0" w:space="0" w:color="auto"/>
                <w:right w:val="none" w:sz="0" w:space="0" w:color="auto"/>
              </w:divBdr>
            </w:div>
          </w:divsChild>
        </w:div>
        <w:div w:id="231937333">
          <w:marLeft w:val="0"/>
          <w:marRight w:val="0"/>
          <w:marTop w:val="0"/>
          <w:marBottom w:val="0"/>
          <w:divBdr>
            <w:top w:val="none" w:sz="0" w:space="0" w:color="auto"/>
            <w:left w:val="none" w:sz="0" w:space="0" w:color="auto"/>
            <w:bottom w:val="none" w:sz="0" w:space="0" w:color="auto"/>
            <w:right w:val="none" w:sz="0" w:space="0" w:color="auto"/>
          </w:divBdr>
          <w:divsChild>
            <w:div w:id="1625499441">
              <w:marLeft w:val="0"/>
              <w:marRight w:val="0"/>
              <w:marTop w:val="0"/>
              <w:marBottom w:val="0"/>
              <w:divBdr>
                <w:top w:val="none" w:sz="0" w:space="0" w:color="auto"/>
                <w:left w:val="none" w:sz="0" w:space="0" w:color="auto"/>
                <w:bottom w:val="none" w:sz="0" w:space="0" w:color="auto"/>
                <w:right w:val="none" w:sz="0" w:space="0" w:color="auto"/>
              </w:divBdr>
            </w:div>
          </w:divsChild>
        </w:div>
        <w:div w:id="811941317">
          <w:marLeft w:val="0"/>
          <w:marRight w:val="0"/>
          <w:marTop w:val="0"/>
          <w:marBottom w:val="0"/>
          <w:divBdr>
            <w:top w:val="none" w:sz="0" w:space="0" w:color="auto"/>
            <w:left w:val="none" w:sz="0" w:space="0" w:color="auto"/>
            <w:bottom w:val="none" w:sz="0" w:space="0" w:color="auto"/>
            <w:right w:val="none" w:sz="0" w:space="0" w:color="auto"/>
          </w:divBdr>
          <w:divsChild>
            <w:div w:id="724186360">
              <w:marLeft w:val="0"/>
              <w:marRight w:val="0"/>
              <w:marTop w:val="0"/>
              <w:marBottom w:val="0"/>
              <w:divBdr>
                <w:top w:val="none" w:sz="0" w:space="0" w:color="auto"/>
                <w:left w:val="none" w:sz="0" w:space="0" w:color="auto"/>
                <w:bottom w:val="none" w:sz="0" w:space="0" w:color="auto"/>
                <w:right w:val="none" w:sz="0" w:space="0" w:color="auto"/>
              </w:divBdr>
            </w:div>
          </w:divsChild>
        </w:div>
        <w:div w:id="2073625346">
          <w:marLeft w:val="0"/>
          <w:marRight w:val="0"/>
          <w:marTop w:val="0"/>
          <w:marBottom w:val="0"/>
          <w:divBdr>
            <w:top w:val="none" w:sz="0" w:space="0" w:color="auto"/>
            <w:left w:val="none" w:sz="0" w:space="0" w:color="auto"/>
            <w:bottom w:val="none" w:sz="0" w:space="0" w:color="auto"/>
            <w:right w:val="none" w:sz="0" w:space="0" w:color="auto"/>
          </w:divBdr>
          <w:divsChild>
            <w:div w:id="1279726536">
              <w:marLeft w:val="0"/>
              <w:marRight w:val="0"/>
              <w:marTop w:val="0"/>
              <w:marBottom w:val="0"/>
              <w:divBdr>
                <w:top w:val="none" w:sz="0" w:space="0" w:color="auto"/>
                <w:left w:val="none" w:sz="0" w:space="0" w:color="auto"/>
                <w:bottom w:val="none" w:sz="0" w:space="0" w:color="auto"/>
                <w:right w:val="none" w:sz="0" w:space="0" w:color="auto"/>
              </w:divBdr>
            </w:div>
          </w:divsChild>
        </w:div>
        <w:div w:id="324433319">
          <w:marLeft w:val="0"/>
          <w:marRight w:val="0"/>
          <w:marTop w:val="0"/>
          <w:marBottom w:val="0"/>
          <w:divBdr>
            <w:top w:val="none" w:sz="0" w:space="0" w:color="auto"/>
            <w:left w:val="none" w:sz="0" w:space="0" w:color="auto"/>
            <w:bottom w:val="none" w:sz="0" w:space="0" w:color="auto"/>
            <w:right w:val="none" w:sz="0" w:space="0" w:color="auto"/>
          </w:divBdr>
          <w:divsChild>
            <w:div w:id="2010907258">
              <w:marLeft w:val="0"/>
              <w:marRight w:val="0"/>
              <w:marTop w:val="0"/>
              <w:marBottom w:val="0"/>
              <w:divBdr>
                <w:top w:val="none" w:sz="0" w:space="0" w:color="auto"/>
                <w:left w:val="none" w:sz="0" w:space="0" w:color="auto"/>
                <w:bottom w:val="none" w:sz="0" w:space="0" w:color="auto"/>
                <w:right w:val="none" w:sz="0" w:space="0" w:color="auto"/>
              </w:divBdr>
            </w:div>
          </w:divsChild>
        </w:div>
        <w:div w:id="88670820">
          <w:marLeft w:val="0"/>
          <w:marRight w:val="0"/>
          <w:marTop w:val="0"/>
          <w:marBottom w:val="0"/>
          <w:divBdr>
            <w:top w:val="none" w:sz="0" w:space="0" w:color="auto"/>
            <w:left w:val="none" w:sz="0" w:space="0" w:color="auto"/>
            <w:bottom w:val="none" w:sz="0" w:space="0" w:color="auto"/>
            <w:right w:val="none" w:sz="0" w:space="0" w:color="auto"/>
          </w:divBdr>
          <w:divsChild>
            <w:div w:id="555973237">
              <w:marLeft w:val="0"/>
              <w:marRight w:val="0"/>
              <w:marTop w:val="0"/>
              <w:marBottom w:val="0"/>
              <w:divBdr>
                <w:top w:val="none" w:sz="0" w:space="0" w:color="auto"/>
                <w:left w:val="none" w:sz="0" w:space="0" w:color="auto"/>
                <w:bottom w:val="none" w:sz="0" w:space="0" w:color="auto"/>
                <w:right w:val="none" w:sz="0" w:space="0" w:color="auto"/>
              </w:divBdr>
            </w:div>
          </w:divsChild>
        </w:div>
        <w:div w:id="1367483051">
          <w:marLeft w:val="0"/>
          <w:marRight w:val="0"/>
          <w:marTop w:val="0"/>
          <w:marBottom w:val="0"/>
          <w:divBdr>
            <w:top w:val="none" w:sz="0" w:space="0" w:color="auto"/>
            <w:left w:val="none" w:sz="0" w:space="0" w:color="auto"/>
            <w:bottom w:val="none" w:sz="0" w:space="0" w:color="auto"/>
            <w:right w:val="none" w:sz="0" w:space="0" w:color="auto"/>
          </w:divBdr>
          <w:divsChild>
            <w:div w:id="1013730979">
              <w:marLeft w:val="0"/>
              <w:marRight w:val="0"/>
              <w:marTop w:val="0"/>
              <w:marBottom w:val="0"/>
              <w:divBdr>
                <w:top w:val="none" w:sz="0" w:space="0" w:color="auto"/>
                <w:left w:val="none" w:sz="0" w:space="0" w:color="auto"/>
                <w:bottom w:val="none" w:sz="0" w:space="0" w:color="auto"/>
                <w:right w:val="none" w:sz="0" w:space="0" w:color="auto"/>
              </w:divBdr>
            </w:div>
          </w:divsChild>
        </w:div>
        <w:div w:id="929040916">
          <w:marLeft w:val="0"/>
          <w:marRight w:val="0"/>
          <w:marTop w:val="0"/>
          <w:marBottom w:val="0"/>
          <w:divBdr>
            <w:top w:val="none" w:sz="0" w:space="0" w:color="auto"/>
            <w:left w:val="none" w:sz="0" w:space="0" w:color="auto"/>
            <w:bottom w:val="none" w:sz="0" w:space="0" w:color="auto"/>
            <w:right w:val="none" w:sz="0" w:space="0" w:color="auto"/>
          </w:divBdr>
          <w:divsChild>
            <w:div w:id="2052994767">
              <w:marLeft w:val="0"/>
              <w:marRight w:val="0"/>
              <w:marTop w:val="0"/>
              <w:marBottom w:val="0"/>
              <w:divBdr>
                <w:top w:val="none" w:sz="0" w:space="0" w:color="auto"/>
                <w:left w:val="none" w:sz="0" w:space="0" w:color="auto"/>
                <w:bottom w:val="none" w:sz="0" w:space="0" w:color="auto"/>
                <w:right w:val="none" w:sz="0" w:space="0" w:color="auto"/>
              </w:divBdr>
            </w:div>
          </w:divsChild>
        </w:div>
        <w:div w:id="60713259">
          <w:marLeft w:val="0"/>
          <w:marRight w:val="0"/>
          <w:marTop w:val="0"/>
          <w:marBottom w:val="0"/>
          <w:divBdr>
            <w:top w:val="none" w:sz="0" w:space="0" w:color="auto"/>
            <w:left w:val="none" w:sz="0" w:space="0" w:color="auto"/>
            <w:bottom w:val="none" w:sz="0" w:space="0" w:color="auto"/>
            <w:right w:val="none" w:sz="0" w:space="0" w:color="auto"/>
          </w:divBdr>
          <w:divsChild>
            <w:div w:id="428234314">
              <w:marLeft w:val="0"/>
              <w:marRight w:val="0"/>
              <w:marTop w:val="0"/>
              <w:marBottom w:val="0"/>
              <w:divBdr>
                <w:top w:val="none" w:sz="0" w:space="0" w:color="auto"/>
                <w:left w:val="none" w:sz="0" w:space="0" w:color="auto"/>
                <w:bottom w:val="none" w:sz="0" w:space="0" w:color="auto"/>
                <w:right w:val="none" w:sz="0" w:space="0" w:color="auto"/>
              </w:divBdr>
            </w:div>
          </w:divsChild>
        </w:div>
        <w:div w:id="924608850">
          <w:marLeft w:val="0"/>
          <w:marRight w:val="0"/>
          <w:marTop w:val="0"/>
          <w:marBottom w:val="0"/>
          <w:divBdr>
            <w:top w:val="none" w:sz="0" w:space="0" w:color="auto"/>
            <w:left w:val="none" w:sz="0" w:space="0" w:color="auto"/>
            <w:bottom w:val="none" w:sz="0" w:space="0" w:color="auto"/>
            <w:right w:val="none" w:sz="0" w:space="0" w:color="auto"/>
          </w:divBdr>
          <w:divsChild>
            <w:div w:id="759451965">
              <w:marLeft w:val="0"/>
              <w:marRight w:val="0"/>
              <w:marTop w:val="0"/>
              <w:marBottom w:val="0"/>
              <w:divBdr>
                <w:top w:val="none" w:sz="0" w:space="0" w:color="auto"/>
                <w:left w:val="none" w:sz="0" w:space="0" w:color="auto"/>
                <w:bottom w:val="none" w:sz="0" w:space="0" w:color="auto"/>
                <w:right w:val="none" w:sz="0" w:space="0" w:color="auto"/>
              </w:divBdr>
            </w:div>
          </w:divsChild>
        </w:div>
        <w:div w:id="1945065128">
          <w:marLeft w:val="0"/>
          <w:marRight w:val="0"/>
          <w:marTop w:val="0"/>
          <w:marBottom w:val="0"/>
          <w:divBdr>
            <w:top w:val="none" w:sz="0" w:space="0" w:color="auto"/>
            <w:left w:val="none" w:sz="0" w:space="0" w:color="auto"/>
            <w:bottom w:val="none" w:sz="0" w:space="0" w:color="auto"/>
            <w:right w:val="none" w:sz="0" w:space="0" w:color="auto"/>
          </w:divBdr>
          <w:divsChild>
            <w:div w:id="227419081">
              <w:marLeft w:val="0"/>
              <w:marRight w:val="0"/>
              <w:marTop w:val="0"/>
              <w:marBottom w:val="0"/>
              <w:divBdr>
                <w:top w:val="none" w:sz="0" w:space="0" w:color="auto"/>
                <w:left w:val="none" w:sz="0" w:space="0" w:color="auto"/>
                <w:bottom w:val="none" w:sz="0" w:space="0" w:color="auto"/>
                <w:right w:val="none" w:sz="0" w:space="0" w:color="auto"/>
              </w:divBdr>
            </w:div>
          </w:divsChild>
        </w:div>
        <w:div w:id="1873108954">
          <w:marLeft w:val="0"/>
          <w:marRight w:val="0"/>
          <w:marTop w:val="0"/>
          <w:marBottom w:val="0"/>
          <w:divBdr>
            <w:top w:val="none" w:sz="0" w:space="0" w:color="auto"/>
            <w:left w:val="none" w:sz="0" w:space="0" w:color="auto"/>
            <w:bottom w:val="none" w:sz="0" w:space="0" w:color="auto"/>
            <w:right w:val="none" w:sz="0" w:space="0" w:color="auto"/>
          </w:divBdr>
          <w:divsChild>
            <w:div w:id="4522190">
              <w:marLeft w:val="0"/>
              <w:marRight w:val="0"/>
              <w:marTop w:val="0"/>
              <w:marBottom w:val="0"/>
              <w:divBdr>
                <w:top w:val="none" w:sz="0" w:space="0" w:color="auto"/>
                <w:left w:val="none" w:sz="0" w:space="0" w:color="auto"/>
                <w:bottom w:val="none" w:sz="0" w:space="0" w:color="auto"/>
                <w:right w:val="none" w:sz="0" w:space="0" w:color="auto"/>
              </w:divBdr>
            </w:div>
          </w:divsChild>
        </w:div>
        <w:div w:id="1012335483">
          <w:marLeft w:val="0"/>
          <w:marRight w:val="0"/>
          <w:marTop w:val="0"/>
          <w:marBottom w:val="0"/>
          <w:divBdr>
            <w:top w:val="none" w:sz="0" w:space="0" w:color="auto"/>
            <w:left w:val="none" w:sz="0" w:space="0" w:color="auto"/>
            <w:bottom w:val="none" w:sz="0" w:space="0" w:color="auto"/>
            <w:right w:val="none" w:sz="0" w:space="0" w:color="auto"/>
          </w:divBdr>
          <w:divsChild>
            <w:div w:id="1206679155">
              <w:marLeft w:val="0"/>
              <w:marRight w:val="0"/>
              <w:marTop w:val="0"/>
              <w:marBottom w:val="0"/>
              <w:divBdr>
                <w:top w:val="none" w:sz="0" w:space="0" w:color="auto"/>
                <w:left w:val="none" w:sz="0" w:space="0" w:color="auto"/>
                <w:bottom w:val="none" w:sz="0" w:space="0" w:color="auto"/>
                <w:right w:val="none" w:sz="0" w:space="0" w:color="auto"/>
              </w:divBdr>
            </w:div>
          </w:divsChild>
        </w:div>
        <w:div w:id="1383824111">
          <w:marLeft w:val="0"/>
          <w:marRight w:val="0"/>
          <w:marTop w:val="0"/>
          <w:marBottom w:val="0"/>
          <w:divBdr>
            <w:top w:val="none" w:sz="0" w:space="0" w:color="auto"/>
            <w:left w:val="none" w:sz="0" w:space="0" w:color="auto"/>
            <w:bottom w:val="none" w:sz="0" w:space="0" w:color="auto"/>
            <w:right w:val="none" w:sz="0" w:space="0" w:color="auto"/>
          </w:divBdr>
          <w:divsChild>
            <w:div w:id="19744792">
              <w:marLeft w:val="0"/>
              <w:marRight w:val="0"/>
              <w:marTop w:val="0"/>
              <w:marBottom w:val="0"/>
              <w:divBdr>
                <w:top w:val="none" w:sz="0" w:space="0" w:color="auto"/>
                <w:left w:val="none" w:sz="0" w:space="0" w:color="auto"/>
                <w:bottom w:val="none" w:sz="0" w:space="0" w:color="auto"/>
                <w:right w:val="none" w:sz="0" w:space="0" w:color="auto"/>
              </w:divBdr>
            </w:div>
          </w:divsChild>
        </w:div>
        <w:div w:id="403912238">
          <w:marLeft w:val="0"/>
          <w:marRight w:val="0"/>
          <w:marTop w:val="0"/>
          <w:marBottom w:val="0"/>
          <w:divBdr>
            <w:top w:val="none" w:sz="0" w:space="0" w:color="auto"/>
            <w:left w:val="none" w:sz="0" w:space="0" w:color="auto"/>
            <w:bottom w:val="none" w:sz="0" w:space="0" w:color="auto"/>
            <w:right w:val="none" w:sz="0" w:space="0" w:color="auto"/>
          </w:divBdr>
          <w:divsChild>
            <w:div w:id="1479421709">
              <w:marLeft w:val="0"/>
              <w:marRight w:val="0"/>
              <w:marTop w:val="0"/>
              <w:marBottom w:val="0"/>
              <w:divBdr>
                <w:top w:val="none" w:sz="0" w:space="0" w:color="auto"/>
                <w:left w:val="none" w:sz="0" w:space="0" w:color="auto"/>
                <w:bottom w:val="none" w:sz="0" w:space="0" w:color="auto"/>
                <w:right w:val="none" w:sz="0" w:space="0" w:color="auto"/>
              </w:divBdr>
            </w:div>
          </w:divsChild>
        </w:div>
        <w:div w:id="1139956759">
          <w:marLeft w:val="0"/>
          <w:marRight w:val="0"/>
          <w:marTop w:val="0"/>
          <w:marBottom w:val="0"/>
          <w:divBdr>
            <w:top w:val="none" w:sz="0" w:space="0" w:color="auto"/>
            <w:left w:val="none" w:sz="0" w:space="0" w:color="auto"/>
            <w:bottom w:val="none" w:sz="0" w:space="0" w:color="auto"/>
            <w:right w:val="none" w:sz="0" w:space="0" w:color="auto"/>
          </w:divBdr>
          <w:divsChild>
            <w:div w:id="222179290">
              <w:marLeft w:val="0"/>
              <w:marRight w:val="0"/>
              <w:marTop w:val="0"/>
              <w:marBottom w:val="0"/>
              <w:divBdr>
                <w:top w:val="none" w:sz="0" w:space="0" w:color="auto"/>
                <w:left w:val="none" w:sz="0" w:space="0" w:color="auto"/>
                <w:bottom w:val="none" w:sz="0" w:space="0" w:color="auto"/>
                <w:right w:val="none" w:sz="0" w:space="0" w:color="auto"/>
              </w:divBdr>
            </w:div>
          </w:divsChild>
        </w:div>
        <w:div w:id="1363674353">
          <w:marLeft w:val="0"/>
          <w:marRight w:val="0"/>
          <w:marTop w:val="0"/>
          <w:marBottom w:val="0"/>
          <w:divBdr>
            <w:top w:val="none" w:sz="0" w:space="0" w:color="auto"/>
            <w:left w:val="none" w:sz="0" w:space="0" w:color="auto"/>
            <w:bottom w:val="none" w:sz="0" w:space="0" w:color="auto"/>
            <w:right w:val="none" w:sz="0" w:space="0" w:color="auto"/>
          </w:divBdr>
          <w:divsChild>
            <w:div w:id="1956402190">
              <w:marLeft w:val="0"/>
              <w:marRight w:val="0"/>
              <w:marTop w:val="0"/>
              <w:marBottom w:val="0"/>
              <w:divBdr>
                <w:top w:val="none" w:sz="0" w:space="0" w:color="auto"/>
                <w:left w:val="none" w:sz="0" w:space="0" w:color="auto"/>
                <w:bottom w:val="none" w:sz="0" w:space="0" w:color="auto"/>
                <w:right w:val="none" w:sz="0" w:space="0" w:color="auto"/>
              </w:divBdr>
            </w:div>
          </w:divsChild>
        </w:div>
        <w:div w:id="731974819">
          <w:marLeft w:val="0"/>
          <w:marRight w:val="0"/>
          <w:marTop w:val="0"/>
          <w:marBottom w:val="0"/>
          <w:divBdr>
            <w:top w:val="none" w:sz="0" w:space="0" w:color="auto"/>
            <w:left w:val="none" w:sz="0" w:space="0" w:color="auto"/>
            <w:bottom w:val="none" w:sz="0" w:space="0" w:color="auto"/>
            <w:right w:val="none" w:sz="0" w:space="0" w:color="auto"/>
          </w:divBdr>
          <w:divsChild>
            <w:div w:id="489836644">
              <w:marLeft w:val="0"/>
              <w:marRight w:val="0"/>
              <w:marTop w:val="0"/>
              <w:marBottom w:val="0"/>
              <w:divBdr>
                <w:top w:val="none" w:sz="0" w:space="0" w:color="auto"/>
                <w:left w:val="none" w:sz="0" w:space="0" w:color="auto"/>
                <w:bottom w:val="none" w:sz="0" w:space="0" w:color="auto"/>
                <w:right w:val="none" w:sz="0" w:space="0" w:color="auto"/>
              </w:divBdr>
            </w:div>
          </w:divsChild>
        </w:div>
        <w:div w:id="531461635">
          <w:marLeft w:val="0"/>
          <w:marRight w:val="0"/>
          <w:marTop w:val="0"/>
          <w:marBottom w:val="0"/>
          <w:divBdr>
            <w:top w:val="none" w:sz="0" w:space="0" w:color="auto"/>
            <w:left w:val="none" w:sz="0" w:space="0" w:color="auto"/>
            <w:bottom w:val="none" w:sz="0" w:space="0" w:color="auto"/>
            <w:right w:val="none" w:sz="0" w:space="0" w:color="auto"/>
          </w:divBdr>
          <w:divsChild>
            <w:div w:id="1344939608">
              <w:marLeft w:val="0"/>
              <w:marRight w:val="0"/>
              <w:marTop w:val="0"/>
              <w:marBottom w:val="0"/>
              <w:divBdr>
                <w:top w:val="none" w:sz="0" w:space="0" w:color="auto"/>
                <w:left w:val="none" w:sz="0" w:space="0" w:color="auto"/>
                <w:bottom w:val="none" w:sz="0" w:space="0" w:color="auto"/>
                <w:right w:val="none" w:sz="0" w:space="0" w:color="auto"/>
              </w:divBdr>
            </w:div>
          </w:divsChild>
        </w:div>
        <w:div w:id="929511225">
          <w:marLeft w:val="0"/>
          <w:marRight w:val="0"/>
          <w:marTop w:val="0"/>
          <w:marBottom w:val="0"/>
          <w:divBdr>
            <w:top w:val="none" w:sz="0" w:space="0" w:color="auto"/>
            <w:left w:val="none" w:sz="0" w:space="0" w:color="auto"/>
            <w:bottom w:val="none" w:sz="0" w:space="0" w:color="auto"/>
            <w:right w:val="none" w:sz="0" w:space="0" w:color="auto"/>
          </w:divBdr>
          <w:divsChild>
            <w:div w:id="1863863196">
              <w:marLeft w:val="0"/>
              <w:marRight w:val="0"/>
              <w:marTop w:val="0"/>
              <w:marBottom w:val="0"/>
              <w:divBdr>
                <w:top w:val="none" w:sz="0" w:space="0" w:color="auto"/>
                <w:left w:val="none" w:sz="0" w:space="0" w:color="auto"/>
                <w:bottom w:val="none" w:sz="0" w:space="0" w:color="auto"/>
                <w:right w:val="none" w:sz="0" w:space="0" w:color="auto"/>
              </w:divBdr>
            </w:div>
          </w:divsChild>
        </w:div>
        <w:div w:id="781074370">
          <w:marLeft w:val="0"/>
          <w:marRight w:val="0"/>
          <w:marTop w:val="0"/>
          <w:marBottom w:val="0"/>
          <w:divBdr>
            <w:top w:val="none" w:sz="0" w:space="0" w:color="auto"/>
            <w:left w:val="none" w:sz="0" w:space="0" w:color="auto"/>
            <w:bottom w:val="none" w:sz="0" w:space="0" w:color="auto"/>
            <w:right w:val="none" w:sz="0" w:space="0" w:color="auto"/>
          </w:divBdr>
          <w:divsChild>
            <w:div w:id="369651991">
              <w:marLeft w:val="0"/>
              <w:marRight w:val="0"/>
              <w:marTop w:val="0"/>
              <w:marBottom w:val="0"/>
              <w:divBdr>
                <w:top w:val="none" w:sz="0" w:space="0" w:color="auto"/>
                <w:left w:val="none" w:sz="0" w:space="0" w:color="auto"/>
                <w:bottom w:val="none" w:sz="0" w:space="0" w:color="auto"/>
                <w:right w:val="none" w:sz="0" w:space="0" w:color="auto"/>
              </w:divBdr>
            </w:div>
          </w:divsChild>
        </w:div>
        <w:div w:id="1428844020">
          <w:marLeft w:val="0"/>
          <w:marRight w:val="0"/>
          <w:marTop w:val="0"/>
          <w:marBottom w:val="0"/>
          <w:divBdr>
            <w:top w:val="none" w:sz="0" w:space="0" w:color="auto"/>
            <w:left w:val="none" w:sz="0" w:space="0" w:color="auto"/>
            <w:bottom w:val="none" w:sz="0" w:space="0" w:color="auto"/>
            <w:right w:val="none" w:sz="0" w:space="0" w:color="auto"/>
          </w:divBdr>
          <w:divsChild>
            <w:div w:id="225334814">
              <w:marLeft w:val="0"/>
              <w:marRight w:val="0"/>
              <w:marTop w:val="0"/>
              <w:marBottom w:val="0"/>
              <w:divBdr>
                <w:top w:val="none" w:sz="0" w:space="0" w:color="auto"/>
                <w:left w:val="none" w:sz="0" w:space="0" w:color="auto"/>
                <w:bottom w:val="none" w:sz="0" w:space="0" w:color="auto"/>
                <w:right w:val="none" w:sz="0" w:space="0" w:color="auto"/>
              </w:divBdr>
            </w:div>
          </w:divsChild>
        </w:div>
        <w:div w:id="100688764">
          <w:marLeft w:val="0"/>
          <w:marRight w:val="0"/>
          <w:marTop w:val="0"/>
          <w:marBottom w:val="0"/>
          <w:divBdr>
            <w:top w:val="none" w:sz="0" w:space="0" w:color="auto"/>
            <w:left w:val="none" w:sz="0" w:space="0" w:color="auto"/>
            <w:bottom w:val="none" w:sz="0" w:space="0" w:color="auto"/>
            <w:right w:val="none" w:sz="0" w:space="0" w:color="auto"/>
          </w:divBdr>
          <w:divsChild>
            <w:div w:id="1238589363">
              <w:marLeft w:val="0"/>
              <w:marRight w:val="0"/>
              <w:marTop w:val="0"/>
              <w:marBottom w:val="0"/>
              <w:divBdr>
                <w:top w:val="none" w:sz="0" w:space="0" w:color="auto"/>
                <w:left w:val="none" w:sz="0" w:space="0" w:color="auto"/>
                <w:bottom w:val="none" w:sz="0" w:space="0" w:color="auto"/>
                <w:right w:val="none" w:sz="0" w:space="0" w:color="auto"/>
              </w:divBdr>
            </w:div>
          </w:divsChild>
        </w:div>
        <w:div w:id="1943104920">
          <w:marLeft w:val="0"/>
          <w:marRight w:val="0"/>
          <w:marTop w:val="0"/>
          <w:marBottom w:val="0"/>
          <w:divBdr>
            <w:top w:val="none" w:sz="0" w:space="0" w:color="auto"/>
            <w:left w:val="none" w:sz="0" w:space="0" w:color="auto"/>
            <w:bottom w:val="none" w:sz="0" w:space="0" w:color="auto"/>
            <w:right w:val="none" w:sz="0" w:space="0" w:color="auto"/>
          </w:divBdr>
          <w:divsChild>
            <w:div w:id="731659088">
              <w:marLeft w:val="0"/>
              <w:marRight w:val="0"/>
              <w:marTop w:val="0"/>
              <w:marBottom w:val="0"/>
              <w:divBdr>
                <w:top w:val="none" w:sz="0" w:space="0" w:color="auto"/>
                <w:left w:val="none" w:sz="0" w:space="0" w:color="auto"/>
                <w:bottom w:val="none" w:sz="0" w:space="0" w:color="auto"/>
                <w:right w:val="none" w:sz="0" w:space="0" w:color="auto"/>
              </w:divBdr>
            </w:div>
          </w:divsChild>
        </w:div>
        <w:div w:id="1441412005">
          <w:marLeft w:val="0"/>
          <w:marRight w:val="0"/>
          <w:marTop w:val="0"/>
          <w:marBottom w:val="0"/>
          <w:divBdr>
            <w:top w:val="none" w:sz="0" w:space="0" w:color="auto"/>
            <w:left w:val="none" w:sz="0" w:space="0" w:color="auto"/>
            <w:bottom w:val="none" w:sz="0" w:space="0" w:color="auto"/>
            <w:right w:val="none" w:sz="0" w:space="0" w:color="auto"/>
          </w:divBdr>
          <w:divsChild>
            <w:div w:id="2108235120">
              <w:marLeft w:val="0"/>
              <w:marRight w:val="0"/>
              <w:marTop w:val="0"/>
              <w:marBottom w:val="0"/>
              <w:divBdr>
                <w:top w:val="none" w:sz="0" w:space="0" w:color="auto"/>
                <w:left w:val="none" w:sz="0" w:space="0" w:color="auto"/>
                <w:bottom w:val="none" w:sz="0" w:space="0" w:color="auto"/>
                <w:right w:val="none" w:sz="0" w:space="0" w:color="auto"/>
              </w:divBdr>
            </w:div>
          </w:divsChild>
        </w:div>
        <w:div w:id="1774859522">
          <w:marLeft w:val="0"/>
          <w:marRight w:val="0"/>
          <w:marTop w:val="0"/>
          <w:marBottom w:val="0"/>
          <w:divBdr>
            <w:top w:val="none" w:sz="0" w:space="0" w:color="auto"/>
            <w:left w:val="none" w:sz="0" w:space="0" w:color="auto"/>
            <w:bottom w:val="none" w:sz="0" w:space="0" w:color="auto"/>
            <w:right w:val="none" w:sz="0" w:space="0" w:color="auto"/>
          </w:divBdr>
          <w:divsChild>
            <w:div w:id="1618945496">
              <w:marLeft w:val="0"/>
              <w:marRight w:val="0"/>
              <w:marTop w:val="0"/>
              <w:marBottom w:val="0"/>
              <w:divBdr>
                <w:top w:val="none" w:sz="0" w:space="0" w:color="auto"/>
                <w:left w:val="none" w:sz="0" w:space="0" w:color="auto"/>
                <w:bottom w:val="none" w:sz="0" w:space="0" w:color="auto"/>
                <w:right w:val="none" w:sz="0" w:space="0" w:color="auto"/>
              </w:divBdr>
            </w:div>
          </w:divsChild>
        </w:div>
        <w:div w:id="1678457270">
          <w:marLeft w:val="0"/>
          <w:marRight w:val="0"/>
          <w:marTop w:val="0"/>
          <w:marBottom w:val="0"/>
          <w:divBdr>
            <w:top w:val="none" w:sz="0" w:space="0" w:color="auto"/>
            <w:left w:val="none" w:sz="0" w:space="0" w:color="auto"/>
            <w:bottom w:val="none" w:sz="0" w:space="0" w:color="auto"/>
            <w:right w:val="none" w:sz="0" w:space="0" w:color="auto"/>
          </w:divBdr>
          <w:divsChild>
            <w:div w:id="673536366">
              <w:marLeft w:val="0"/>
              <w:marRight w:val="0"/>
              <w:marTop w:val="0"/>
              <w:marBottom w:val="0"/>
              <w:divBdr>
                <w:top w:val="none" w:sz="0" w:space="0" w:color="auto"/>
                <w:left w:val="none" w:sz="0" w:space="0" w:color="auto"/>
                <w:bottom w:val="none" w:sz="0" w:space="0" w:color="auto"/>
                <w:right w:val="none" w:sz="0" w:space="0" w:color="auto"/>
              </w:divBdr>
            </w:div>
          </w:divsChild>
        </w:div>
        <w:div w:id="200868829">
          <w:marLeft w:val="0"/>
          <w:marRight w:val="0"/>
          <w:marTop w:val="0"/>
          <w:marBottom w:val="0"/>
          <w:divBdr>
            <w:top w:val="none" w:sz="0" w:space="0" w:color="auto"/>
            <w:left w:val="none" w:sz="0" w:space="0" w:color="auto"/>
            <w:bottom w:val="none" w:sz="0" w:space="0" w:color="auto"/>
            <w:right w:val="none" w:sz="0" w:space="0" w:color="auto"/>
          </w:divBdr>
          <w:divsChild>
            <w:div w:id="528762772">
              <w:marLeft w:val="0"/>
              <w:marRight w:val="0"/>
              <w:marTop w:val="0"/>
              <w:marBottom w:val="0"/>
              <w:divBdr>
                <w:top w:val="none" w:sz="0" w:space="0" w:color="auto"/>
                <w:left w:val="none" w:sz="0" w:space="0" w:color="auto"/>
                <w:bottom w:val="none" w:sz="0" w:space="0" w:color="auto"/>
                <w:right w:val="none" w:sz="0" w:space="0" w:color="auto"/>
              </w:divBdr>
            </w:div>
          </w:divsChild>
        </w:div>
        <w:div w:id="530730114">
          <w:marLeft w:val="0"/>
          <w:marRight w:val="0"/>
          <w:marTop w:val="0"/>
          <w:marBottom w:val="0"/>
          <w:divBdr>
            <w:top w:val="none" w:sz="0" w:space="0" w:color="auto"/>
            <w:left w:val="none" w:sz="0" w:space="0" w:color="auto"/>
            <w:bottom w:val="none" w:sz="0" w:space="0" w:color="auto"/>
            <w:right w:val="none" w:sz="0" w:space="0" w:color="auto"/>
          </w:divBdr>
          <w:divsChild>
            <w:div w:id="1361055195">
              <w:marLeft w:val="0"/>
              <w:marRight w:val="0"/>
              <w:marTop w:val="0"/>
              <w:marBottom w:val="0"/>
              <w:divBdr>
                <w:top w:val="none" w:sz="0" w:space="0" w:color="auto"/>
                <w:left w:val="none" w:sz="0" w:space="0" w:color="auto"/>
                <w:bottom w:val="none" w:sz="0" w:space="0" w:color="auto"/>
                <w:right w:val="none" w:sz="0" w:space="0" w:color="auto"/>
              </w:divBdr>
            </w:div>
          </w:divsChild>
        </w:div>
        <w:div w:id="1693795806">
          <w:marLeft w:val="0"/>
          <w:marRight w:val="0"/>
          <w:marTop w:val="0"/>
          <w:marBottom w:val="0"/>
          <w:divBdr>
            <w:top w:val="none" w:sz="0" w:space="0" w:color="auto"/>
            <w:left w:val="none" w:sz="0" w:space="0" w:color="auto"/>
            <w:bottom w:val="none" w:sz="0" w:space="0" w:color="auto"/>
            <w:right w:val="none" w:sz="0" w:space="0" w:color="auto"/>
          </w:divBdr>
          <w:divsChild>
            <w:div w:id="749426863">
              <w:marLeft w:val="0"/>
              <w:marRight w:val="0"/>
              <w:marTop w:val="0"/>
              <w:marBottom w:val="0"/>
              <w:divBdr>
                <w:top w:val="none" w:sz="0" w:space="0" w:color="auto"/>
                <w:left w:val="none" w:sz="0" w:space="0" w:color="auto"/>
                <w:bottom w:val="none" w:sz="0" w:space="0" w:color="auto"/>
                <w:right w:val="none" w:sz="0" w:space="0" w:color="auto"/>
              </w:divBdr>
            </w:div>
          </w:divsChild>
        </w:div>
        <w:div w:id="75447028">
          <w:marLeft w:val="0"/>
          <w:marRight w:val="0"/>
          <w:marTop w:val="0"/>
          <w:marBottom w:val="0"/>
          <w:divBdr>
            <w:top w:val="none" w:sz="0" w:space="0" w:color="auto"/>
            <w:left w:val="none" w:sz="0" w:space="0" w:color="auto"/>
            <w:bottom w:val="none" w:sz="0" w:space="0" w:color="auto"/>
            <w:right w:val="none" w:sz="0" w:space="0" w:color="auto"/>
          </w:divBdr>
          <w:divsChild>
            <w:div w:id="1702047163">
              <w:marLeft w:val="0"/>
              <w:marRight w:val="0"/>
              <w:marTop w:val="0"/>
              <w:marBottom w:val="0"/>
              <w:divBdr>
                <w:top w:val="none" w:sz="0" w:space="0" w:color="auto"/>
                <w:left w:val="none" w:sz="0" w:space="0" w:color="auto"/>
                <w:bottom w:val="none" w:sz="0" w:space="0" w:color="auto"/>
                <w:right w:val="none" w:sz="0" w:space="0" w:color="auto"/>
              </w:divBdr>
            </w:div>
          </w:divsChild>
        </w:div>
        <w:div w:id="202253215">
          <w:marLeft w:val="0"/>
          <w:marRight w:val="0"/>
          <w:marTop w:val="0"/>
          <w:marBottom w:val="0"/>
          <w:divBdr>
            <w:top w:val="none" w:sz="0" w:space="0" w:color="auto"/>
            <w:left w:val="none" w:sz="0" w:space="0" w:color="auto"/>
            <w:bottom w:val="none" w:sz="0" w:space="0" w:color="auto"/>
            <w:right w:val="none" w:sz="0" w:space="0" w:color="auto"/>
          </w:divBdr>
          <w:divsChild>
            <w:div w:id="777797496">
              <w:marLeft w:val="0"/>
              <w:marRight w:val="0"/>
              <w:marTop w:val="0"/>
              <w:marBottom w:val="0"/>
              <w:divBdr>
                <w:top w:val="none" w:sz="0" w:space="0" w:color="auto"/>
                <w:left w:val="none" w:sz="0" w:space="0" w:color="auto"/>
                <w:bottom w:val="none" w:sz="0" w:space="0" w:color="auto"/>
                <w:right w:val="none" w:sz="0" w:space="0" w:color="auto"/>
              </w:divBdr>
            </w:div>
          </w:divsChild>
        </w:div>
        <w:div w:id="1552154822">
          <w:marLeft w:val="0"/>
          <w:marRight w:val="0"/>
          <w:marTop w:val="0"/>
          <w:marBottom w:val="0"/>
          <w:divBdr>
            <w:top w:val="none" w:sz="0" w:space="0" w:color="auto"/>
            <w:left w:val="none" w:sz="0" w:space="0" w:color="auto"/>
            <w:bottom w:val="none" w:sz="0" w:space="0" w:color="auto"/>
            <w:right w:val="none" w:sz="0" w:space="0" w:color="auto"/>
          </w:divBdr>
          <w:divsChild>
            <w:div w:id="550924575">
              <w:marLeft w:val="0"/>
              <w:marRight w:val="0"/>
              <w:marTop w:val="0"/>
              <w:marBottom w:val="0"/>
              <w:divBdr>
                <w:top w:val="none" w:sz="0" w:space="0" w:color="auto"/>
                <w:left w:val="none" w:sz="0" w:space="0" w:color="auto"/>
                <w:bottom w:val="none" w:sz="0" w:space="0" w:color="auto"/>
                <w:right w:val="none" w:sz="0" w:space="0" w:color="auto"/>
              </w:divBdr>
            </w:div>
          </w:divsChild>
        </w:div>
        <w:div w:id="951286615">
          <w:marLeft w:val="0"/>
          <w:marRight w:val="0"/>
          <w:marTop w:val="0"/>
          <w:marBottom w:val="0"/>
          <w:divBdr>
            <w:top w:val="none" w:sz="0" w:space="0" w:color="auto"/>
            <w:left w:val="none" w:sz="0" w:space="0" w:color="auto"/>
            <w:bottom w:val="none" w:sz="0" w:space="0" w:color="auto"/>
            <w:right w:val="none" w:sz="0" w:space="0" w:color="auto"/>
          </w:divBdr>
          <w:divsChild>
            <w:div w:id="579607025">
              <w:marLeft w:val="0"/>
              <w:marRight w:val="0"/>
              <w:marTop w:val="0"/>
              <w:marBottom w:val="0"/>
              <w:divBdr>
                <w:top w:val="none" w:sz="0" w:space="0" w:color="auto"/>
                <w:left w:val="none" w:sz="0" w:space="0" w:color="auto"/>
                <w:bottom w:val="none" w:sz="0" w:space="0" w:color="auto"/>
                <w:right w:val="none" w:sz="0" w:space="0" w:color="auto"/>
              </w:divBdr>
            </w:div>
          </w:divsChild>
        </w:div>
        <w:div w:id="626622080">
          <w:marLeft w:val="0"/>
          <w:marRight w:val="0"/>
          <w:marTop w:val="0"/>
          <w:marBottom w:val="0"/>
          <w:divBdr>
            <w:top w:val="none" w:sz="0" w:space="0" w:color="auto"/>
            <w:left w:val="none" w:sz="0" w:space="0" w:color="auto"/>
            <w:bottom w:val="none" w:sz="0" w:space="0" w:color="auto"/>
            <w:right w:val="none" w:sz="0" w:space="0" w:color="auto"/>
          </w:divBdr>
          <w:divsChild>
            <w:div w:id="1696269740">
              <w:marLeft w:val="0"/>
              <w:marRight w:val="0"/>
              <w:marTop w:val="0"/>
              <w:marBottom w:val="0"/>
              <w:divBdr>
                <w:top w:val="none" w:sz="0" w:space="0" w:color="auto"/>
                <w:left w:val="none" w:sz="0" w:space="0" w:color="auto"/>
                <w:bottom w:val="none" w:sz="0" w:space="0" w:color="auto"/>
                <w:right w:val="none" w:sz="0" w:space="0" w:color="auto"/>
              </w:divBdr>
            </w:div>
          </w:divsChild>
        </w:div>
        <w:div w:id="1938714330">
          <w:marLeft w:val="0"/>
          <w:marRight w:val="0"/>
          <w:marTop w:val="0"/>
          <w:marBottom w:val="0"/>
          <w:divBdr>
            <w:top w:val="none" w:sz="0" w:space="0" w:color="auto"/>
            <w:left w:val="none" w:sz="0" w:space="0" w:color="auto"/>
            <w:bottom w:val="none" w:sz="0" w:space="0" w:color="auto"/>
            <w:right w:val="none" w:sz="0" w:space="0" w:color="auto"/>
          </w:divBdr>
          <w:divsChild>
            <w:div w:id="861285665">
              <w:marLeft w:val="0"/>
              <w:marRight w:val="0"/>
              <w:marTop w:val="0"/>
              <w:marBottom w:val="0"/>
              <w:divBdr>
                <w:top w:val="none" w:sz="0" w:space="0" w:color="auto"/>
                <w:left w:val="none" w:sz="0" w:space="0" w:color="auto"/>
                <w:bottom w:val="none" w:sz="0" w:space="0" w:color="auto"/>
                <w:right w:val="none" w:sz="0" w:space="0" w:color="auto"/>
              </w:divBdr>
            </w:div>
          </w:divsChild>
        </w:div>
        <w:div w:id="191580055">
          <w:marLeft w:val="0"/>
          <w:marRight w:val="0"/>
          <w:marTop w:val="0"/>
          <w:marBottom w:val="0"/>
          <w:divBdr>
            <w:top w:val="none" w:sz="0" w:space="0" w:color="auto"/>
            <w:left w:val="none" w:sz="0" w:space="0" w:color="auto"/>
            <w:bottom w:val="none" w:sz="0" w:space="0" w:color="auto"/>
            <w:right w:val="none" w:sz="0" w:space="0" w:color="auto"/>
          </w:divBdr>
          <w:divsChild>
            <w:div w:id="1448349040">
              <w:marLeft w:val="0"/>
              <w:marRight w:val="0"/>
              <w:marTop w:val="0"/>
              <w:marBottom w:val="0"/>
              <w:divBdr>
                <w:top w:val="none" w:sz="0" w:space="0" w:color="auto"/>
                <w:left w:val="none" w:sz="0" w:space="0" w:color="auto"/>
                <w:bottom w:val="none" w:sz="0" w:space="0" w:color="auto"/>
                <w:right w:val="none" w:sz="0" w:space="0" w:color="auto"/>
              </w:divBdr>
            </w:div>
          </w:divsChild>
        </w:div>
        <w:div w:id="1143809408">
          <w:marLeft w:val="0"/>
          <w:marRight w:val="0"/>
          <w:marTop w:val="0"/>
          <w:marBottom w:val="0"/>
          <w:divBdr>
            <w:top w:val="none" w:sz="0" w:space="0" w:color="auto"/>
            <w:left w:val="none" w:sz="0" w:space="0" w:color="auto"/>
            <w:bottom w:val="none" w:sz="0" w:space="0" w:color="auto"/>
            <w:right w:val="none" w:sz="0" w:space="0" w:color="auto"/>
          </w:divBdr>
          <w:divsChild>
            <w:div w:id="52394111">
              <w:marLeft w:val="0"/>
              <w:marRight w:val="0"/>
              <w:marTop w:val="0"/>
              <w:marBottom w:val="0"/>
              <w:divBdr>
                <w:top w:val="none" w:sz="0" w:space="0" w:color="auto"/>
                <w:left w:val="none" w:sz="0" w:space="0" w:color="auto"/>
                <w:bottom w:val="none" w:sz="0" w:space="0" w:color="auto"/>
                <w:right w:val="none" w:sz="0" w:space="0" w:color="auto"/>
              </w:divBdr>
            </w:div>
          </w:divsChild>
        </w:div>
        <w:div w:id="828987210">
          <w:marLeft w:val="0"/>
          <w:marRight w:val="0"/>
          <w:marTop w:val="0"/>
          <w:marBottom w:val="0"/>
          <w:divBdr>
            <w:top w:val="none" w:sz="0" w:space="0" w:color="auto"/>
            <w:left w:val="none" w:sz="0" w:space="0" w:color="auto"/>
            <w:bottom w:val="none" w:sz="0" w:space="0" w:color="auto"/>
            <w:right w:val="none" w:sz="0" w:space="0" w:color="auto"/>
          </w:divBdr>
          <w:divsChild>
            <w:div w:id="646670485">
              <w:marLeft w:val="0"/>
              <w:marRight w:val="0"/>
              <w:marTop w:val="0"/>
              <w:marBottom w:val="0"/>
              <w:divBdr>
                <w:top w:val="none" w:sz="0" w:space="0" w:color="auto"/>
                <w:left w:val="none" w:sz="0" w:space="0" w:color="auto"/>
                <w:bottom w:val="none" w:sz="0" w:space="0" w:color="auto"/>
                <w:right w:val="none" w:sz="0" w:space="0" w:color="auto"/>
              </w:divBdr>
            </w:div>
          </w:divsChild>
        </w:div>
        <w:div w:id="1912037531">
          <w:marLeft w:val="0"/>
          <w:marRight w:val="0"/>
          <w:marTop w:val="0"/>
          <w:marBottom w:val="0"/>
          <w:divBdr>
            <w:top w:val="none" w:sz="0" w:space="0" w:color="auto"/>
            <w:left w:val="none" w:sz="0" w:space="0" w:color="auto"/>
            <w:bottom w:val="none" w:sz="0" w:space="0" w:color="auto"/>
            <w:right w:val="none" w:sz="0" w:space="0" w:color="auto"/>
          </w:divBdr>
          <w:divsChild>
            <w:div w:id="1280528953">
              <w:marLeft w:val="0"/>
              <w:marRight w:val="0"/>
              <w:marTop w:val="0"/>
              <w:marBottom w:val="0"/>
              <w:divBdr>
                <w:top w:val="none" w:sz="0" w:space="0" w:color="auto"/>
                <w:left w:val="none" w:sz="0" w:space="0" w:color="auto"/>
                <w:bottom w:val="none" w:sz="0" w:space="0" w:color="auto"/>
                <w:right w:val="none" w:sz="0" w:space="0" w:color="auto"/>
              </w:divBdr>
            </w:div>
          </w:divsChild>
        </w:div>
        <w:div w:id="2036541219">
          <w:marLeft w:val="0"/>
          <w:marRight w:val="0"/>
          <w:marTop w:val="0"/>
          <w:marBottom w:val="0"/>
          <w:divBdr>
            <w:top w:val="none" w:sz="0" w:space="0" w:color="auto"/>
            <w:left w:val="none" w:sz="0" w:space="0" w:color="auto"/>
            <w:bottom w:val="none" w:sz="0" w:space="0" w:color="auto"/>
            <w:right w:val="none" w:sz="0" w:space="0" w:color="auto"/>
          </w:divBdr>
          <w:divsChild>
            <w:div w:id="846215248">
              <w:marLeft w:val="0"/>
              <w:marRight w:val="0"/>
              <w:marTop w:val="0"/>
              <w:marBottom w:val="0"/>
              <w:divBdr>
                <w:top w:val="none" w:sz="0" w:space="0" w:color="auto"/>
                <w:left w:val="none" w:sz="0" w:space="0" w:color="auto"/>
                <w:bottom w:val="none" w:sz="0" w:space="0" w:color="auto"/>
                <w:right w:val="none" w:sz="0" w:space="0" w:color="auto"/>
              </w:divBdr>
            </w:div>
          </w:divsChild>
        </w:div>
        <w:div w:id="358240807">
          <w:marLeft w:val="0"/>
          <w:marRight w:val="0"/>
          <w:marTop w:val="0"/>
          <w:marBottom w:val="0"/>
          <w:divBdr>
            <w:top w:val="none" w:sz="0" w:space="0" w:color="auto"/>
            <w:left w:val="none" w:sz="0" w:space="0" w:color="auto"/>
            <w:bottom w:val="none" w:sz="0" w:space="0" w:color="auto"/>
            <w:right w:val="none" w:sz="0" w:space="0" w:color="auto"/>
          </w:divBdr>
          <w:divsChild>
            <w:div w:id="1854223838">
              <w:marLeft w:val="0"/>
              <w:marRight w:val="0"/>
              <w:marTop w:val="0"/>
              <w:marBottom w:val="0"/>
              <w:divBdr>
                <w:top w:val="none" w:sz="0" w:space="0" w:color="auto"/>
                <w:left w:val="none" w:sz="0" w:space="0" w:color="auto"/>
                <w:bottom w:val="none" w:sz="0" w:space="0" w:color="auto"/>
                <w:right w:val="none" w:sz="0" w:space="0" w:color="auto"/>
              </w:divBdr>
            </w:div>
          </w:divsChild>
        </w:div>
        <w:div w:id="33696546">
          <w:marLeft w:val="0"/>
          <w:marRight w:val="0"/>
          <w:marTop w:val="0"/>
          <w:marBottom w:val="0"/>
          <w:divBdr>
            <w:top w:val="none" w:sz="0" w:space="0" w:color="auto"/>
            <w:left w:val="none" w:sz="0" w:space="0" w:color="auto"/>
            <w:bottom w:val="none" w:sz="0" w:space="0" w:color="auto"/>
            <w:right w:val="none" w:sz="0" w:space="0" w:color="auto"/>
          </w:divBdr>
          <w:divsChild>
            <w:div w:id="1018194191">
              <w:marLeft w:val="0"/>
              <w:marRight w:val="0"/>
              <w:marTop w:val="0"/>
              <w:marBottom w:val="0"/>
              <w:divBdr>
                <w:top w:val="none" w:sz="0" w:space="0" w:color="auto"/>
                <w:left w:val="none" w:sz="0" w:space="0" w:color="auto"/>
                <w:bottom w:val="none" w:sz="0" w:space="0" w:color="auto"/>
                <w:right w:val="none" w:sz="0" w:space="0" w:color="auto"/>
              </w:divBdr>
            </w:div>
          </w:divsChild>
        </w:div>
        <w:div w:id="752970647">
          <w:marLeft w:val="0"/>
          <w:marRight w:val="0"/>
          <w:marTop w:val="0"/>
          <w:marBottom w:val="0"/>
          <w:divBdr>
            <w:top w:val="none" w:sz="0" w:space="0" w:color="auto"/>
            <w:left w:val="none" w:sz="0" w:space="0" w:color="auto"/>
            <w:bottom w:val="none" w:sz="0" w:space="0" w:color="auto"/>
            <w:right w:val="none" w:sz="0" w:space="0" w:color="auto"/>
          </w:divBdr>
          <w:divsChild>
            <w:div w:id="1448698191">
              <w:marLeft w:val="0"/>
              <w:marRight w:val="0"/>
              <w:marTop w:val="0"/>
              <w:marBottom w:val="0"/>
              <w:divBdr>
                <w:top w:val="none" w:sz="0" w:space="0" w:color="auto"/>
                <w:left w:val="none" w:sz="0" w:space="0" w:color="auto"/>
                <w:bottom w:val="none" w:sz="0" w:space="0" w:color="auto"/>
                <w:right w:val="none" w:sz="0" w:space="0" w:color="auto"/>
              </w:divBdr>
            </w:div>
          </w:divsChild>
        </w:div>
        <w:div w:id="953052660">
          <w:marLeft w:val="0"/>
          <w:marRight w:val="0"/>
          <w:marTop w:val="0"/>
          <w:marBottom w:val="0"/>
          <w:divBdr>
            <w:top w:val="none" w:sz="0" w:space="0" w:color="auto"/>
            <w:left w:val="none" w:sz="0" w:space="0" w:color="auto"/>
            <w:bottom w:val="none" w:sz="0" w:space="0" w:color="auto"/>
            <w:right w:val="none" w:sz="0" w:space="0" w:color="auto"/>
          </w:divBdr>
          <w:divsChild>
            <w:div w:id="897866186">
              <w:marLeft w:val="0"/>
              <w:marRight w:val="0"/>
              <w:marTop w:val="0"/>
              <w:marBottom w:val="0"/>
              <w:divBdr>
                <w:top w:val="none" w:sz="0" w:space="0" w:color="auto"/>
                <w:left w:val="none" w:sz="0" w:space="0" w:color="auto"/>
                <w:bottom w:val="none" w:sz="0" w:space="0" w:color="auto"/>
                <w:right w:val="none" w:sz="0" w:space="0" w:color="auto"/>
              </w:divBdr>
            </w:div>
          </w:divsChild>
        </w:div>
        <w:div w:id="180626323">
          <w:marLeft w:val="0"/>
          <w:marRight w:val="0"/>
          <w:marTop w:val="0"/>
          <w:marBottom w:val="0"/>
          <w:divBdr>
            <w:top w:val="none" w:sz="0" w:space="0" w:color="auto"/>
            <w:left w:val="none" w:sz="0" w:space="0" w:color="auto"/>
            <w:bottom w:val="none" w:sz="0" w:space="0" w:color="auto"/>
            <w:right w:val="none" w:sz="0" w:space="0" w:color="auto"/>
          </w:divBdr>
          <w:divsChild>
            <w:div w:id="1114591685">
              <w:marLeft w:val="0"/>
              <w:marRight w:val="0"/>
              <w:marTop w:val="0"/>
              <w:marBottom w:val="0"/>
              <w:divBdr>
                <w:top w:val="none" w:sz="0" w:space="0" w:color="auto"/>
                <w:left w:val="none" w:sz="0" w:space="0" w:color="auto"/>
                <w:bottom w:val="none" w:sz="0" w:space="0" w:color="auto"/>
                <w:right w:val="none" w:sz="0" w:space="0" w:color="auto"/>
              </w:divBdr>
            </w:div>
          </w:divsChild>
        </w:div>
        <w:div w:id="244345590">
          <w:marLeft w:val="0"/>
          <w:marRight w:val="0"/>
          <w:marTop w:val="0"/>
          <w:marBottom w:val="0"/>
          <w:divBdr>
            <w:top w:val="none" w:sz="0" w:space="0" w:color="auto"/>
            <w:left w:val="none" w:sz="0" w:space="0" w:color="auto"/>
            <w:bottom w:val="none" w:sz="0" w:space="0" w:color="auto"/>
            <w:right w:val="none" w:sz="0" w:space="0" w:color="auto"/>
          </w:divBdr>
          <w:divsChild>
            <w:div w:id="1426803244">
              <w:marLeft w:val="0"/>
              <w:marRight w:val="0"/>
              <w:marTop w:val="0"/>
              <w:marBottom w:val="0"/>
              <w:divBdr>
                <w:top w:val="none" w:sz="0" w:space="0" w:color="auto"/>
                <w:left w:val="none" w:sz="0" w:space="0" w:color="auto"/>
                <w:bottom w:val="none" w:sz="0" w:space="0" w:color="auto"/>
                <w:right w:val="none" w:sz="0" w:space="0" w:color="auto"/>
              </w:divBdr>
            </w:div>
          </w:divsChild>
        </w:div>
        <w:div w:id="1930045974">
          <w:marLeft w:val="0"/>
          <w:marRight w:val="0"/>
          <w:marTop w:val="0"/>
          <w:marBottom w:val="0"/>
          <w:divBdr>
            <w:top w:val="none" w:sz="0" w:space="0" w:color="auto"/>
            <w:left w:val="none" w:sz="0" w:space="0" w:color="auto"/>
            <w:bottom w:val="none" w:sz="0" w:space="0" w:color="auto"/>
            <w:right w:val="none" w:sz="0" w:space="0" w:color="auto"/>
          </w:divBdr>
          <w:divsChild>
            <w:div w:id="2067021825">
              <w:marLeft w:val="0"/>
              <w:marRight w:val="0"/>
              <w:marTop w:val="0"/>
              <w:marBottom w:val="0"/>
              <w:divBdr>
                <w:top w:val="none" w:sz="0" w:space="0" w:color="auto"/>
                <w:left w:val="none" w:sz="0" w:space="0" w:color="auto"/>
                <w:bottom w:val="none" w:sz="0" w:space="0" w:color="auto"/>
                <w:right w:val="none" w:sz="0" w:space="0" w:color="auto"/>
              </w:divBdr>
            </w:div>
          </w:divsChild>
        </w:div>
        <w:div w:id="2031908591">
          <w:marLeft w:val="0"/>
          <w:marRight w:val="0"/>
          <w:marTop w:val="0"/>
          <w:marBottom w:val="0"/>
          <w:divBdr>
            <w:top w:val="none" w:sz="0" w:space="0" w:color="auto"/>
            <w:left w:val="none" w:sz="0" w:space="0" w:color="auto"/>
            <w:bottom w:val="none" w:sz="0" w:space="0" w:color="auto"/>
            <w:right w:val="none" w:sz="0" w:space="0" w:color="auto"/>
          </w:divBdr>
          <w:divsChild>
            <w:div w:id="378549972">
              <w:marLeft w:val="0"/>
              <w:marRight w:val="0"/>
              <w:marTop w:val="0"/>
              <w:marBottom w:val="0"/>
              <w:divBdr>
                <w:top w:val="none" w:sz="0" w:space="0" w:color="auto"/>
                <w:left w:val="none" w:sz="0" w:space="0" w:color="auto"/>
                <w:bottom w:val="none" w:sz="0" w:space="0" w:color="auto"/>
                <w:right w:val="none" w:sz="0" w:space="0" w:color="auto"/>
              </w:divBdr>
            </w:div>
          </w:divsChild>
        </w:div>
        <w:div w:id="1816946911">
          <w:marLeft w:val="0"/>
          <w:marRight w:val="0"/>
          <w:marTop w:val="0"/>
          <w:marBottom w:val="0"/>
          <w:divBdr>
            <w:top w:val="none" w:sz="0" w:space="0" w:color="auto"/>
            <w:left w:val="none" w:sz="0" w:space="0" w:color="auto"/>
            <w:bottom w:val="none" w:sz="0" w:space="0" w:color="auto"/>
            <w:right w:val="none" w:sz="0" w:space="0" w:color="auto"/>
          </w:divBdr>
          <w:divsChild>
            <w:div w:id="1419207523">
              <w:marLeft w:val="0"/>
              <w:marRight w:val="0"/>
              <w:marTop w:val="0"/>
              <w:marBottom w:val="0"/>
              <w:divBdr>
                <w:top w:val="none" w:sz="0" w:space="0" w:color="auto"/>
                <w:left w:val="none" w:sz="0" w:space="0" w:color="auto"/>
                <w:bottom w:val="none" w:sz="0" w:space="0" w:color="auto"/>
                <w:right w:val="none" w:sz="0" w:space="0" w:color="auto"/>
              </w:divBdr>
            </w:div>
          </w:divsChild>
        </w:div>
        <w:div w:id="630667366">
          <w:marLeft w:val="0"/>
          <w:marRight w:val="0"/>
          <w:marTop w:val="0"/>
          <w:marBottom w:val="0"/>
          <w:divBdr>
            <w:top w:val="none" w:sz="0" w:space="0" w:color="auto"/>
            <w:left w:val="none" w:sz="0" w:space="0" w:color="auto"/>
            <w:bottom w:val="none" w:sz="0" w:space="0" w:color="auto"/>
            <w:right w:val="none" w:sz="0" w:space="0" w:color="auto"/>
          </w:divBdr>
          <w:divsChild>
            <w:div w:id="1610772308">
              <w:marLeft w:val="0"/>
              <w:marRight w:val="0"/>
              <w:marTop w:val="0"/>
              <w:marBottom w:val="0"/>
              <w:divBdr>
                <w:top w:val="none" w:sz="0" w:space="0" w:color="auto"/>
                <w:left w:val="none" w:sz="0" w:space="0" w:color="auto"/>
                <w:bottom w:val="none" w:sz="0" w:space="0" w:color="auto"/>
                <w:right w:val="none" w:sz="0" w:space="0" w:color="auto"/>
              </w:divBdr>
            </w:div>
          </w:divsChild>
        </w:div>
        <w:div w:id="761075188">
          <w:marLeft w:val="0"/>
          <w:marRight w:val="0"/>
          <w:marTop w:val="0"/>
          <w:marBottom w:val="0"/>
          <w:divBdr>
            <w:top w:val="none" w:sz="0" w:space="0" w:color="auto"/>
            <w:left w:val="none" w:sz="0" w:space="0" w:color="auto"/>
            <w:bottom w:val="none" w:sz="0" w:space="0" w:color="auto"/>
            <w:right w:val="none" w:sz="0" w:space="0" w:color="auto"/>
          </w:divBdr>
          <w:divsChild>
            <w:div w:id="707029537">
              <w:marLeft w:val="0"/>
              <w:marRight w:val="0"/>
              <w:marTop w:val="0"/>
              <w:marBottom w:val="0"/>
              <w:divBdr>
                <w:top w:val="none" w:sz="0" w:space="0" w:color="auto"/>
                <w:left w:val="none" w:sz="0" w:space="0" w:color="auto"/>
                <w:bottom w:val="none" w:sz="0" w:space="0" w:color="auto"/>
                <w:right w:val="none" w:sz="0" w:space="0" w:color="auto"/>
              </w:divBdr>
            </w:div>
          </w:divsChild>
        </w:div>
        <w:div w:id="1716659635">
          <w:marLeft w:val="0"/>
          <w:marRight w:val="0"/>
          <w:marTop w:val="0"/>
          <w:marBottom w:val="0"/>
          <w:divBdr>
            <w:top w:val="none" w:sz="0" w:space="0" w:color="auto"/>
            <w:left w:val="none" w:sz="0" w:space="0" w:color="auto"/>
            <w:bottom w:val="none" w:sz="0" w:space="0" w:color="auto"/>
            <w:right w:val="none" w:sz="0" w:space="0" w:color="auto"/>
          </w:divBdr>
          <w:divsChild>
            <w:div w:id="856389600">
              <w:marLeft w:val="0"/>
              <w:marRight w:val="0"/>
              <w:marTop w:val="0"/>
              <w:marBottom w:val="0"/>
              <w:divBdr>
                <w:top w:val="none" w:sz="0" w:space="0" w:color="auto"/>
                <w:left w:val="none" w:sz="0" w:space="0" w:color="auto"/>
                <w:bottom w:val="none" w:sz="0" w:space="0" w:color="auto"/>
                <w:right w:val="none" w:sz="0" w:space="0" w:color="auto"/>
              </w:divBdr>
            </w:div>
          </w:divsChild>
        </w:div>
        <w:div w:id="1969847698">
          <w:marLeft w:val="0"/>
          <w:marRight w:val="0"/>
          <w:marTop w:val="0"/>
          <w:marBottom w:val="0"/>
          <w:divBdr>
            <w:top w:val="none" w:sz="0" w:space="0" w:color="auto"/>
            <w:left w:val="none" w:sz="0" w:space="0" w:color="auto"/>
            <w:bottom w:val="none" w:sz="0" w:space="0" w:color="auto"/>
            <w:right w:val="none" w:sz="0" w:space="0" w:color="auto"/>
          </w:divBdr>
          <w:divsChild>
            <w:div w:id="1695691696">
              <w:marLeft w:val="0"/>
              <w:marRight w:val="0"/>
              <w:marTop w:val="0"/>
              <w:marBottom w:val="0"/>
              <w:divBdr>
                <w:top w:val="none" w:sz="0" w:space="0" w:color="auto"/>
                <w:left w:val="none" w:sz="0" w:space="0" w:color="auto"/>
                <w:bottom w:val="none" w:sz="0" w:space="0" w:color="auto"/>
                <w:right w:val="none" w:sz="0" w:space="0" w:color="auto"/>
              </w:divBdr>
            </w:div>
          </w:divsChild>
        </w:div>
        <w:div w:id="1267614546">
          <w:marLeft w:val="0"/>
          <w:marRight w:val="0"/>
          <w:marTop w:val="0"/>
          <w:marBottom w:val="0"/>
          <w:divBdr>
            <w:top w:val="none" w:sz="0" w:space="0" w:color="auto"/>
            <w:left w:val="none" w:sz="0" w:space="0" w:color="auto"/>
            <w:bottom w:val="none" w:sz="0" w:space="0" w:color="auto"/>
            <w:right w:val="none" w:sz="0" w:space="0" w:color="auto"/>
          </w:divBdr>
          <w:divsChild>
            <w:div w:id="2024936888">
              <w:marLeft w:val="0"/>
              <w:marRight w:val="0"/>
              <w:marTop w:val="0"/>
              <w:marBottom w:val="0"/>
              <w:divBdr>
                <w:top w:val="none" w:sz="0" w:space="0" w:color="auto"/>
                <w:left w:val="none" w:sz="0" w:space="0" w:color="auto"/>
                <w:bottom w:val="none" w:sz="0" w:space="0" w:color="auto"/>
                <w:right w:val="none" w:sz="0" w:space="0" w:color="auto"/>
              </w:divBdr>
            </w:div>
          </w:divsChild>
        </w:div>
        <w:div w:id="2120370411">
          <w:marLeft w:val="0"/>
          <w:marRight w:val="0"/>
          <w:marTop w:val="0"/>
          <w:marBottom w:val="0"/>
          <w:divBdr>
            <w:top w:val="none" w:sz="0" w:space="0" w:color="auto"/>
            <w:left w:val="none" w:sz="0" w:space="0" w:color="auto"/>
            <w:bottom w:val="none" w:sz="0" w:space="0" w:color="auto"/>
            <w:right w:val="none" w:sz="0" w:space="0" w:color="auto"/>
          </w:divBdr>
          <w:divsChild>
            <w:div w:id="1212035315">
              <w:marLeft w:val="0"/>
              <w:marRight w:val="0"/>
              <w:marTop w:val="0"/>
              <w:marBottom w:val="0"/>
              <w:divBdr>
                <w:top w:val="none" w:sz="0" w:space="0" w:color="auto"/>
                <w:left w:val="none" w:sz="0" w:space="0" w:color="auto"/>
                <w:bottom w:val="none" w:sz="0" w:space="0" w:color="auto"/>
                <w:right w:val="none" w:sz="0" w:space="0" w:color="auto"/>
              </w:divBdr>
            </w:div>
          </w:divsChild>
        </w:div>
        <w:div w:id="263461247">
          <w:marLeft w:val="0"/>
          <w:marRight w:val="0"/>
          <w:marTop w:val="0"/>
          <w:marBottom w:val="0"/>
          <w:divBdr>
            <w:top w:val="none" w:sz="0" w:space="0" w:color="auto"/>
            <w:left w:val="none" w:sz="0" w:space="0" w:color="auto"/>
            <w:bottom w:val="none" w:sz="0" w:space="0" w:color="auto"/>
            <w:right w:val="none" w:sz="0" w:space="0" w:color="auto"/>
          </w:divBdr>
          <w:divsChild>
            <w:div w:id="50737106">
              <w:marLeft w:val="0"/>
              <w:marRight w:val="0"/>
              <w:marTop w:val="0"/>
              <w:marBottom w:val="0"/>
              <w:divBdr>
                <w:top w:val="none" w:sz="0" w:space="0" w:color="auto"/>
                <w:left w:val="none" w:sz="0" w:space="0" w:color="auto"/>
                <w:bottom w:val="none" w:sz="0" w:space="0" w:color="auto"/>
                <w:right w:val="none" w:sz="0" w:space="0" w:color="auto"/>
              </w:divBdr>
            </w:div>
          </w:divsChild>
        </w:div>
        <w:div w:id="720789205">
          <w:marLeft w:val="0"/>
          <w:marRight w:val="0"/>
          <w:marTop w:val="0"/>
          <w:marBottom w:val="0"/>
          <w:divBdr>
            <w:top w:val="none" w:sz="0" w:space="0" w:color="auto"/>
            <w:left w:val="none" w:sz="0" w:space="0" w:color="auto"/>
            <w:bottom w:val="none" w:sz="0" w:space="0" w:color="auto"/>
            <w:right w:val="none" w:sz="0" w:space="0" w:color="auto"/>
          </w:divBdr>
          <w:divsChild>
            <w:div w:id="481432161">
              <w:marLeft w:val="0"/>
              <w:marRight w:val="0"/>
              <w:marTop w:val="0"/>
              <w:marBottom w:val="0"/>
              <w:divBdr>
                <w:top w:val="none" w:sz="0" w:space="0" w:color="auto"/>
                <w:left w:val="none" w:sz="0" w:space="0" w:color="auto"/>
                <w:bottom w:val="none" w:sz="0" w:space="0" w:color="auto"/>
                <w:right w:val="none" w:sz="0" w:space="0" w:color="auto"/>
              </w:divBdr>
            </w:div>
          </w:divsChild>
        </w:div>
        <w:div w:id="829639921">
          <w:marLeft w:val="0"/>
          <w:marRight w:val="0"/>
          <w:marTop w:val="0"/>
          <w:marBottom w:val="0"/>
          <w:divBdr>
            <w:top w:val="none" w:sz="0" w:space="0" w:color="auto"/>
            <w:left w:val="none" w:sz="0" w:space="0" w:color="auto"/>
            <w:bottom w:val="none" w:sz="0" w:space="0" w:color="auto"/>
            <w:right w:val="none" w:sz="0" w:space="0" w:color="auto"/>
          </w:divBdr>
          <w:divsChild>
            <w:div w:id="1001202912">
              <w:marLeft w:val="0"/>
              <w:marRight w:val="0"/>
              <w:marTop w:val="0"/>
              <w:marBottom w:val="0"/>
              <w:divBdr>
                <w:top w:val="none" w:sz="0" w:space="0" w:color="auto"/>
                <w:left w:val="none" w:sz="0" w:space="0" w:color="auto"/>
                <w:bottom w:val="none" w:sz="0" w:space="0" w:color="auto"/>
                <w:right w:val="none" w:sz="0" w:space="0" w:color="auto"/>
              </w:divBdr>
            </w:div>
          </w:divsChild>
        </w:div>
        <w:div w:id="23291746">
          <w:marLeft w:val="0"/>
          <w:marRight w:val="0"/>
          <w:marTop w:val="0"/>
          <w:marBottom w:val="0"/>
          <w:divBdr>
            <w:top w:val="none" w:sz="0" w:space="0" w:color="auto"/>
            <w:left w:val="none" w:sz="0" w:space="0" w:color="auto"/>
            <w:bottom w:val="none" w:sz="0" w:space="0" w:color="auto"/>
            <w:right w:val="none" w:sz="0" w:space="0" w:color="auto"/>
          </w:divBdr>
          <w:divsChild>
            <w:div w:id="1164660631">
              <w:marLeft w:val="0"/>
              <w:marRight w:val="0"/>
              <w:marTop w:val="0"/>
              <w:marBottom w:val="0"/>
              <w:divBdr>
                <w:top w:val="none" w:sz="0" w:space="0" w:color="auto"/>
                <w:left w:val="none" w:sz="0" w:space="0" w:color="auto"/>
                <w:bottom w:val="none" w:sz="0" w:space="0" w:color="auto"/>
                <w:right w:val="none" w:sz="0" w:space="0" w:color="auto"/>
              </w:divBdr>
            </w:div>
          </w:divsChild>
        </w:div>
        <w:div w:id="1898081149">
          <w:marLeft w:val="0"/>
          <w:marRight w:val="0"/>
          <w:marTop w:val="0"/>
          <w:marBottom w:val="0"/>
          <w:divBdr>
            <w:top w:val="none" w:sz="0" w:space="0" w:color="auto"/>
            <w:left w:val="none" w:sz="0" w:space="0" w:color="auto"/>
            <w:bottom w:val="none" w:sz="0" w:space="0" w:color="auto"/>
            <w:right w:val="none" w:sz="0" w:space="0" w:color="auto"/>
          </w:divBdr>
          <w:divsChild>
            <w:div w:id="1326588266">
              <w:marLeft w:val="0"/>
              <w:marRight w:val="0"/>
              <w:marTop w:val="0"/>
              <w:marBottom w:val="0"/>
              <w:divBdr>
                <w:top w:val="none" w:sz="0" w:space="0" w:color="auto"/>
                <w:left w:val="none" w:sz="0" w:space="0" w:color="auto"/>
                <w:bottom w:val="none" w:sz="0" w:space="0" w:color="auto"/>
                <w:right w:val="none" w:sz="0" w:space="0" w:color="auto"/>
              </w:divBdr>
            </w:div>
          </w:divsChild>
        </w:div>
        <w:div w:id="1420440482">
          <w:marLeft w:val="0"/>
          <w:marRight w:val="0"/>
          <w:marTop w:val="0"/>
          <w:marBottom w:val="0"/>
          <w:divBdr>
            <w:top w:val="none" w:sz="0" w:space="0" w:color="auto"/>
            <w:left w:val="none" w:sz="0" w:space="0" w:color="auto"/>
            <w:bottom w:val="none" w:sz="0" w:space="0" w:color="auto"/>
            <w:right w:val="none" w:sz="0" w:space="0" w:color="auto"/>
          </w:divBdr>
          <w:divsChild>
            <w:div w:id="1058476058">
              <w:marLeft w:val="0"/>
              <w:marRight w:val="0"/>
              <w:marTop w:val="0"/>
              <w:marBottom w:val="0"/>
              <w:divBdr>
                <w:top w:val="none" w:sz="0" w:space="0" w:color="auto"/>
                <w:left w:val="none" w:sz="0" w:space="0" w:color="auto"/>
                <w:bottom w:val="none" w:sz="0" w:space="0" w:color="auto"/>
                <w:right w:val="none" w:sz="0" w:space="0" w:color="auto"/>
              </w:divBdr>
            </w:div>
          </w:divsChild>
        </w:div>
        <w:div w:id="1752315489">
          <w:marLeft w:val="0"/>
          <w:marRight w:val="0"/>
          <w:marTop w:val="0"/>
          <w:marBottom w:val="0"/>
          <w:divBdr>
            <w:top w:val="none" w:sz="0" w:space="0" w:color="auto"/>
            <w:left w:val="none" w:sz="0" w:space="0" w:color="auto"/>
            <w:bottom w:val="none" w:sz="0" w:space="0" w:color="auto"/>
            <w:right w:val="none" w:sz="0" w:space="0" w:color="auto"/>
          </w:divBdr>
          <w:divsChild>
            <w:div w:id="2013484794">
              <w:marLeft w:val="0"/>
              <w:marRight w:val="0"/>
              <w:marTop w:val="0"/>
              <w:marBottom w:val="0"/>
              <w:divBdr>
                <w:top w:val="none" w:sz="0" w:space="0" w:color="auto"/>
                <w:left w:val="none" w:sz="0" w:space="0" w:color="auto"/>
                <w:bottom w:val="none" w:sz="0" w:space="0" w:color="auto"/>
                <w:right w:val="none" w:sz="0" w:space="0" w:color="auto"/>
              </w:divBdr>
            </w:div>
          </w:divsChild>
        </w:div>
        <w:div w:id="228468762">
          <w:marLeft w:val="0"/>
          <w:marRight w:val="0"/>
          <w:marTop w:val="0"/>
          <w:marBottom w:val="0"/>
          <w:divBdr>
            <w:top w:val="none" w:sz="0" w:space="0" w:color="auto"/>
            <w:left w:val="none" w:sz="0" w:space="0" w:color="auto"/>
            <w:bottom w:val="none" w:sz="0" w:space="0" w:color="auto"/>
            <w:right w:val="none" w:sz="0" w:space="0" w:color="auto"/>
          </w:divBdr>
          <w:divsChild>
            <w:div w:id="848759075">
              <w:marLeft w:val="0"/>
              <w:marRight w:val="0"/>
              <w:marTop w:val="0"/>
              <w:marBottom w:val="0"/>
              <w:divBdr>
                <w:top w:val="none" w:sz="0" w:space="0" w:color="auto"/>
                <w:left w:val="none" w:sz="0" w:space="0" w:color="auto"/>
                <w:bottom w:val="none" w:sz="0" w:space="0" w:color="auto"/>
                <w:right w:val="none" w:sz="0" w:space="0" w:color="auto"/>
              </w:divBdr>
            </w:div>
          </w:divsChild>
        </w:div>
        <w:div w:id="543103812">
          <w:marLeft w:val="0"/>
          <w:marRight w:val="0"/>
          <w:marTop w:val="0"/>
          <w:marBottom w:val="0"/>
          <w:divBdr>
            <w:top w:val="none" w:sz="0" w:space="0" w:color="auto"/>
            <w:left w:val="none" w:sz="0" w:space="0" w:color="auto"/>
            <w:bottom w:val="none" w:sz="0" w:space="0" w:color="auto"/>
            <w:right w:val="none" w:sz="0" w:space="0" w:color="auto"/>
          </w:divBdr>
          <w:divsChild>
            <w:div w:id="1963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3863">
      <w:bodyDiv w:val="1"/>
      <w:marLeft w:val="0"/>
      <w:marRight w:val="0"/>
      <w:marTop w:val="0"/>
      <w:marBottom w:val="0"/>
      <w:divBdr>
        <w:top w:val="none" w:sz="0" w:space="0" w:color="auto"/>
        <w:left w:val="none" w:sz="0" w:space="0" w:color="auto"/>
        <w:bottom w:val="none" w:sz="0" w:space="0" w:color="auto"/>
        <w:right w:val="none" w:sz="0" w:space="0" w:color="auto"/>
      </w:divBdr>
    </w:div>
    <w:div w:id="1576819996">
      <w:bodyDiv w:val="1"/>
      <w:marLeft w:val="0"/>
      <w:marRight w:val="0"/>
      <w:marTop w:val="0"/>
      <w:marBottom w:val="0"/>
      <w:divBdr>
        <w:top w:val="none" w:sz="0" w:space="0" w:color="auto"/>
        <w:left w:val="none" w:sz="0" w:space="0" w:color="auto"/>
        <w:bottom w:val="none" w:sz="0" w:space="0" w:color="auto"/>
        <w:right w:val="none" w:sz="0" w:space="0" w:color="auto"/>
      </w:divBdr>
    </w:div>
    <w:div w:id="1578393099">
      <w:bodyDiv w:val="1"/>
      <w:marLeft w:val="0"/>
      <w:marRight w:val="0"/>
      <w:marTop w:val="0"/>
      <w:marBottom w:val="0"/>
      <w:divBdr>
        <w:top w:val="none" w:sz="0" w:space="0" w:color="auto"/>
        <w:left w:val="none" w:sz="0" w:space="0" w:color="auto"/>
        <w:bottom w:val="none" w:sz="0" w:space="0" w:color="auto"/>
        <w:right w:val="none" w:sz="0" w:space="0" w:color="auto"/>
      </w:divBdr>
    </w:div>
    <w:div w:id="1582182507">
      <w:bodyDiv w:val="1"/>
      <w:marLeft w:val="0"/>
      <w:marRight w:val="0"/>
      <w:marTop w:val="0"/>
      <w:marBottom w:val="0"/>
      <w:divBdr>
        <w:top w:val="none" w:sz="0" w:space="0" w:color="auto"/>
        <w:left w:val="none" w:sz="0" w:space="0" w:color="auto"/>
        <w:bottom w:val="none" w:sz="0" w:space="0" w:color="auto"/>
        <w:right w:val="none" w:sz="0" w:space="0" w:color="auto"/>
      </w:divBdr>
    </w:div>
    <w:div w:id="1584023027">
      <w:bodyDiv w:val="1"/>
      <w:marLeft w:val="0"/>
      <w:marRight w:val="0"/>
      <w:marTop w:val="0"/>
      <w:marBottom w:val="0"/>
      <w:divBdr>
        <w:top w:val="none" w:sz="0" w:space="0" w:color="auto"/>
        <w:left w:val="none" w:sz="0" w:space="0" w:color="auto"/>
        <w:bottom w:val="none" w:sz="0" w:space="0" w:color="auto"/>
        <w:right w:val="none" w:sz="0" w:space="0" w:color="auto"/>
      </w:divBdr>
    </w:div>
    <w:div w:id="1588539620">
      <w:bodyDiv w:val="1"/>
      <w:marLeft w:val="0"/>
      <w:marRight w:val="0"/>
      <w:marTop w:val="0"/>
      <w:marBottom w:val="0"/>
      <w:divBdr>
        <w:top w:val="none" w:sz="0" w:space="0" w:color="auto"/>
        <w:left w:val="none" w:sz="0" w:space="0" w:color="auto"/>
        <w:bottom w:val="none" w:sz="0" w:space="0" w:color="auto"/>
        <w:right w:val="none" w:sz="0" w:space="0" w:color="auto"/>
      </w:divBdr>
    </w:div>
    <w:div w:id="1590651611">
      <w:bodyDiv w:val="1"/>
      <w:marLeft w:val="0"/>
      <w:marRight w:val="0"/>
      <w:marTop w:val="0"/>
      <w:marBottom w:val="0"/>
      <w:divBdr>
        <w:top w:val="none" w:sz="0" w:space="0" w:color="auto"/>
        <w:left w:val="none" w:sz="0" w:space="0" w:color="auto"/>
        <w:bottom w:val="none" w:sz="0" w:space="0" w:color="auto"/>
        <w:right w:val="none" w:sz="0" w:space="0" w:color="auto"/>
      </w:divBdr>
    </w:div>
    <w:div w:id="1592816528">
      <w:bodyDiv w:val="1"/>
      <w:marLeft w:val="0"/>
      <w:marRight w:val="0"/>
      <w:marTop w:val="0"/>
      <w:marBottom w:val="0"/>
      <w:divBdr>
        <w:top w:val="none" w:sz="0" w:space="0" w:color="auto"/>
        <w:left w:val="none" w:sz="0" w:space="0" w:color="auto"/>
        <w:bottom w:val="none" w:sz="0" w:space="0" w:color="auto"/>
        <w:right w:val="none" w:sz="0" w:space="0" w:color="auto"/>
      </w:divBdr>
    </w:div>
    <w:div w:id="1595549627">
      <w:bodyDiv w:val="1"/>
      <w:marLeft w:val="0"/>
      <w:marRight w:val="0"/>
      <w:marTop w:val="0"/>
      <w:marBottom w:val="0"/>
      <w:divBdr>
        <w:top w:val="none" w:sz="0" w:space="0" w:color="auto"/>
        <w:left w:val="none" w:sz="0" w:space="0" w:color="auto"/>
        <w:bottom w:val="none" w:sz="0" w:space="0" w:color="auto"/>
        <w:right w:val="none" w:sz="0" w:space="0" w:color="auto"/>
      </w:divBdr>
    </w:div>
    <w:div w:id="1598321513">
      <w:bodyDiv w:val="1"/>
      <w:marLeft w:val="0"/>
      <w:marRight w:val="0"/>
      <w:marTop w:val="0"/>
      <w:marBottom w:val="0"/>
      <w:divBdr>
        <w:top w:val="none" w:sz="0" w:space="0" w:color="auto"/>
        <w:left w:val="none" w:sz="0" w:space="0" w:color="auto"/>
        <w:bottom w:val="none" w:sz="0" w:space="0" w:color="auto"/>
        <w:right w:val="none" w:sz="0" w:space="0" w:color="auto"/>
      </w:divBdr>
    </w:div>
    <w:div w:id="1610311287">
      <w:bodyDiv w:val="1"/>
      <w:marLeft w:val="0"/>
      <w:marRight w:val="0"/>
      <w:marTop w:val="0"/>
      <w:marBottom w:val="0"/>
      <w:divBdr>
        <w:top w:val="none" w:sz="0" w:space="0" w:color="auto"/>
        <w:left w:val="none" w:sz="0" w:space="0" w:color="auto"/>
        <w:bottom w:val="none" w:sz="0" w:space="0" w:color="auto"/>
        <w:right w:val="none" w:sz="0" w:space="0" w:color="auto"/>
      </w:divBdr>
    </w:div>
    <w:div w:id="1612395069">
      <w:bodyDiv w:val="1"/>
      <w:marLeft w:val="0"/>
      <w:marRight w:val="0"/>
      <w:marTop w:val="0"/>
      <w:marBottom w:val="0"/>
      <w:divBdr>
        <w:top w:val="none" w:sz="0" w:space="0" w:color="auto"/>
        <w:left w:val="none" w:sz="0" w:space="0" w:color="auto"/>
        <w:bottom w:val="none" w:sz="0" w:space="0" w:color="auto"/>
        <w:right w:val="none" w:sz="0" w:space="0" w:color="auto"/>
      </w:divBdr>
    </w:div>
    <w:div w:id="1616325045">
      <w:bodyDiv w:val="1"/>
      <w:marLeft w:val="0"/>
      <w:marRight w:val="0"/>
      <w:marTop w:val="0"/>
      <w:marBottom w:val="0"/>
      <w:divBdr>
        <w:top w:val="none" w:sz="0" w:space="0" w:color="auto"/>
        <w:left w:val="none" w:sz="0" w:space="0" w:color="auto"/>
        <w:bottom w:val="none" w:sz="0" w:space="0" w:color="auto"/>
        <w:right w:val="none" w:sz="0" w:space="0" w:color="auto"/>
      </w:divBdr>
    </w:div>
    <w:div w:id="1632053576">
      <w:bodyDiv w:val="1"/>
      <w:marLeft w:val="0"/>
      <w:marRight w:val="0"/>
      <w:marTop w:val="0"/>
      <w:marBottom w:val="0"/>
      <w:divBdr>
        <w:top w:val="none" w:sz="0" w:space="0" w:color="auto"/>
        <w:left w:val="none" w:sz="0" w:space="0" w:color="auto"/>
        <w:bottom w:val="none" w:sz="0" w:space="0" w:color="auto"/>
        <w:right w:val="none" w:sz="0" w:space="0" w:color="auto"/>
      </w:divBdr>
    </w:div>
    <w:div w:id="1640959384">
      <w:bodyDiv w:val="1"/>
      <w:marLeft w:val="0"/>
      <w:marRight w:val="0"/>
      <w:marTop w:val="0"/>
      <w:marBottom w:val="0"/>
      <w:divBdr>
        <w:top w:val="none" w:sz="0" w:space="0" w:color="auto"/>
        <w:left w:val="none" w:sz="0" w:space="0" w:color="auto"/>
        <w:bottom w:val="none" w:sz="0" w:space="0" w:color="auto"/>
        <w:right w:val="none" w:sz="0" w:space="0" w:color="auto"/>
      </w:divBdr>
    </w:div>
    <w:div w:id="1645574332">
      <w:bodyDiv w:val="1"/>
      <w:marLeft w:val="0"/>
      <w:marRight w:val="0"/>
      <w:marTop w:val="0"/>
      <w:marBottom w:val="0"/>
      <w:divBdr>
        <w:top w:val="none" w:sz="0" w:space="0" w:color="auto"/>
        <w:left w:val="none" w:sz="0" w:space="0" w:color="auto"/>
        <w:bottom w:val="none" w:sz="0" w:space="0" w:color="auto"/>
        <w:right w:val="none" w:sz="0" w:space="0" w:color="auto"/>
      </w:divBdr>
    </w:div>
    <w:div w:id="1650865299">
      <w:bodyDiv w:val="1"/>
      <w:marLeft w:val="0"/>
      <w:marRight w:val="0"/>
      <w:marTop w:val="0"/>
      <w:marBottom w:val="0"/>
      <w:divBdr>
        <w:top w:val="none" w:sz="0" w:space="0" w:color="auto"/>
        <w:left w:val="none" w:sz="0" w:space="0" w:color="auto"/>
        <w:bottom w:val="none" w:sz="0" w:space="0" w:color="auto"/>
        <w:right w:val="none" w:sz="0" w:space="0" w:color="auto"/>
      </w:divBdr>
    </w:div>
    <w:div w:id="1653369116">
      <w:bodyDiv w:val="1"/>
      <w:marLeft w:val="0"/>
      <w:marRight w:val="0"/>
      <w:marTop w:val="0"/>
      <w:marBottom w:val="0"/>
      <w:divBdr>
        <w:top w:val="none" w:sz="0" w:space="0" w:color="auto"/>
        <w:left w:val="none" w:sz="0" w:space="0" w:color="auto"/>
        <w:bottom w:val="none" w:sz="0" w:space="0" w:color="auto"/>
        <w:right w:val="none" w:sz="0" w:space="0" w:color="auto"/>
      </w:divBdr>
    </w:div>
    <w:div w:id="1660385722">
      <w:bodyDiv w:val="1"/>
      <w:marLeft w:val="0"/>
      <w:marRight w:val="0"/>
      <w:marTop w:val="0"/>
      <w:marBottom w:val="0"/>
      <w:divBdr>
        <w:top w:val="none" w:sz="0" w:space="0" w:color="auto"/>
        <w:left w:val="none" w:sz="0" w:space="0" w:color="auto"/>
        <w:bottom w:val="none" w:sz="0" w:space="0" w:color="auto"/>
        <w:right w:val="none" w:sz="0" w:space="0" w:color="auto"/>
      </w:divBdr>
    </w:div>
    <w:div w:id="1666738532">
      <w:bodyDiv w:val="1"/>
      <w:marLeft w:val="0"/>
      <w:marRight w:val="0"/>
      <w:marTop w:val="0"/>
      <w:marBottom w:val="0"/>
      <w:divBdr>
        <w:top w:val="none" w:sz="0" w:space="0" w:color="auto"/>
        <w:left w:val="none" w:sz="0" w:space="0" w:color="auto"/>
        <w:bottom w:val="none" w:sz="0" w:space="0" w:color="auto"/>
        <w:right w:val="none" w:sz="0" w:space="0" w:color="auto"/>
      </w:divBdr>
    </w:div>
    <w:div w:id="1669862589">
      <w:bodyDiv w:val="1"/>
      <w:marLeft w:val="0"/>
      <w:marRight w:val="0"/>
      <w:marTop w:val="0"/>
      <w:marBottom w:val="0"/>
      <w:divBdr>
        <w:top w:val="none" w:sz="0" w:space="0" w:color="auto"/>
        <w:left w:val="none" w:sz="0" w:space="0" w:color="auto"/>
        <w:bottom w:val="none" w:sz="0" w:space="0" w:color="auto"/>
        <w:right w:val="none" w:sz="0" w:space="0" w:color="auto"/>
      </w:divBdr>
    </w:div>
    <w:div w:id="1671103578">
      <w:bodyDiv w:val="1"/>
      <w:marLeft w:val="0"/>
      <w:marRight w:val="0"/>
      <w:marTop w:val="0"/>
      <w:marBottom w:val="0"/>
      <w:divBdr>
        <w:top w:val="none" w:sz="0" w:space="0" w:color="auto"/>
        <w:left w:val="none" w:sz="0" w:space="0" w:color="auto"/>
        <w:bottom w:val="none" w:sz="0" w:space="0" w:color="auto"/>
        <w:right w:val="none" w:sz="0" w:space="0" w:color="auto"/>
      </w:divBdr>
    </w:div>
    <w:div w:id="1675455860">
      <w:bodyDiv w:val="1"/>
      <w:marLeft w:val="0"/>
      <w:marRight w:val="0"/>
      <w:marTop w:val="0"/>
      <w:marBottom w:val="0"/>
      <w:divBdr>
        <w:top w:val="none" w:sz="0" w:space="0" w:color="auto"/>
        <w:left w:val="none" w:sz="0" w:space="0" w:color="auto"/>
        <w:bottom w:val="none" w:sz="0" w:space="0" w:color="auto"/>
        <w:right w:val="none" w:sz="0" w:space="0" w:color="auto"/>
      </w:divBdr>
    </w:div>
    <w:div w:id="1677533620">
      <w:bodyDiv w:val="1"/>
      <w:marLeft w:val="0"/>
      <w:marRight w:val="0"/>
      <w:marTop w:val="0"/>
      <w:marBottom w:val="0"/>
      <w:divBdr>
        <w:top w:val="none" w:sz="0" w:space="0" w:color="auto"/>
        <w:left w:val="none" w:sz="0" w:space="0" w:color="auto"/>
        <w:bottom w:val="none" w:sz="0" w:space="0" w:color="auto"/>
        <w:right w:val="none" w:sz="0" w:space="0" w:color="auto"/>
      </w:divBdr>
    </w:div>
    <w:div w:id="1682389820">
      <w:bodyDiv w:val="1"/>
      <w:marLeft w:val="0"/>
      <w:marRight w:val="0"/>
      <w:marTop w:val="0"/>
      <w:marBottom w:val="0"/>
      <w:divBdr>
        <w:top w:val="none" w:sz="0" w:space="0" w:color="auto"/>
        <w:left w:val="none" w:sz="0" w:space="0" w:color="auto"/>
        <w:bottom w:val="none" w:sz="0" w:space="0" w:color="auto"/>
        <w:right w:val="none" w:sz="0" w:space="0" w:color="auto"/>
      </w:divBdr>
    </w:div>
    <w:div w:id="1683821210">
      <w:bodyDiv w:val="1"/>
      <w:marLeft w:val="0"/>
      <w:marRight w:val="0"/>
      <w:marTop w:val="0"/>
      <w:marBottom w:val="0"/>
      <w:divBdr>
        <w:top w:val="none" w:sz="0" w:space="0" w:color="auto"/>
        <w:left w:val="none" w:sz="0" w:space="0" w:color="auto"/>
        <w:bottom w:val="none" w:sz="0" w:space="0" w:color="auto"/>
        <w:right w:val="none" w:sz="0" w:space="0" w:color="auto"/>
      </w:divBdr>
    </w:div>
    <w:div w:id="1687249442">
      <w:bodyDiv w:val="1"/>
      <w:marLeft w:val="0"/>
      <w:marRight w:val="0"/>
      <w:marTop w:val="0"/>
      <w:marBottom w:val="0"/>
      <w:divBdr>
        <w:top w:val="none" w:sz="0" w:space="0" w:color="auto"/>
        <w:left w:val="none" w:sz="0" w:space="0" w:color="auto"/>
        <w:bottom w:val="none" w:sz="0" w:space="0" w:color="auto"/>
        <w:right w:val="none" w:sz="0" w:space="0" w:color="auto"/>
      </w:divBdr>
    </w:div>
    <w:div w:id="1694264056">
      <w:bodyDiv w:val="1"/>
      <w:marLeft w:val="0"/>
      <w:marRight w:val="0"/>
      <w:marTop w:val="0"/>
      <w:marBottom w:val="0"/>
      <w:divBdr>
        <w:top w:val="none" w:sz="0" w:space="0" w:color="auto"/>
        <w:left w:val="none" w:sz="0" w:space="0" w:color="auto"/>
        <w:bottom w:val="none" w:sz="0" w:space="0" w:color="auto"/>
        <w:right w:val="none" w:sz="0" w:space="0" w:color="auto"/>
      </w:divBdr>
    </w:div>
    <w:div w:id="1694921687">
      <w:bodyDiv w:val="1"/>
      <w:marLeft w:val="0"/>
      <w:marRight w:val="0"/>
      <w:marTop w:val="0"/>
      <w:marBottom w:val="0"/>
      <w:divBdr>
        <w:top w:val="none" w:sz="0" w:space="0" w:color="auto"/>
        <w:left w:val="none" w:sz="0" w:space="0" w:color="auto"/>
        <w:bottom w:val="none" w:sz="0" w:space="0" w:color="auto"/>
        <w:right w:val="none" w:sz="0" w:space="0" w:color="auto"/>
      </w:divBdr>
    </w:div>
    <w:div w:id="1703434723">
      <w:bodyDiv w:val="1"/>
      <w:marLeft w:val="0"/>
      <w:marRight w:val="0"/>
      <w:marTop w:val="0"/>
      <w:marBottom w:val="0"/>
      <w:divBdr>
        <w:top w:val="none" w:sz="0" w:space="0" w:color="auto"/>
        <w:left w:val="none" w:sz="0" w:space="0" w:color="auto"/>
        <w:bottom w:val="none" w:sz="0" w:space="0" w:color="auto"/>
        <w:right w:val="none" w:sz="0" w:space="0" w:color="auto"/>
      </w:divBdr>
    </w:div>
    <w:div w:id="1715426129">
      <w:bodyDiv w:val="1"/>
      <w:marLeft w:val="0"/>
      <w:marRight w:val="0"/>
      <w:marTop w:val="0"/>
      <w:marBottom w:val="0"/>
      <w:divBdr>
        <w:top w:val="none" w:sz="0" w:space="0" w:color="auto"/>
        <w:left w:val="none" w:sz="0" w:space="0" w:color="auto"/>
        <w:bottom w:val="none" w:sz="0" w:space="0" w:color="auto"/>
        <w:right w:val="none" w:sz="0" w:space="0" w:color="auto"/>
      </w:divBdr>
    </w:div>
    <w:div w:id="1716469600">
      <w:bodyDiv w:val="1"/>
      <w:marLeft w:val="0"/>
      <w:marRight w:val="0"/>
      <w:marTop w:val="0"/>
      <w:marBottom w:val="0"/>
      <w:divBdr>
        <w:top w:val="none" w:sz="0" w:space="0" w:color="auto"/>
        <w:left w:val="none" w:sz="0" w:space="0" w:color="auto"/>
        <w:bottom w:val="none" w:sz="0" w:space="0" w:color="auto"/>
        <w:right w:val="none" w:sz="0" w:space="0" w:color="auto"/>
      </w:divBdr>
    </w:div>
    <w:div w:id="1721200222">
      <w:bodyDiv w:val="1"/>
      <w:marLeft w:val="0"/>
      <w:marRight w:val="0"/>
      <w:marTop w:val="0"/>
      <w:marBottom w:val="0"/>
      <w:divBdr>
        <w:top w:val="none" w:sz="0" w:space="0" w:color="auto"/>
        <w:left w:val="none" w:sz="0" w:space="0" w:color="auto"/>
        <w:bottom w:val="none" w:sz="0" w:space="0" w:color="auto"/>
        <w:right w:val="none" w:sz="0" w:space="0" w:color="auto"/>
      </w:divBdr>
    </w:div>
    <w:div w:id="1727794717">
      <w:bodyDiv w:val="1"/>
      <w:marLeft w:val="0"/>
      <w:marRight w:val="0"/>
      <w:marTop w:val="0"/>
      <w:marBottom w:val="0"/>
      <w:divBdr>
        <w:top w:val="none" w:sz="0" w:space="0" w:color="auto"/>
        <w:left w:val="none" w:sz="0" w:space="0" w:color="auto"/>
        <w:bottom w:val="none" w:sz="0" w:space="0" w:color="auto"/>
        <w:right w:val="none" w:sz="0" w:space="0" w:color="auto"/>
      </w:divBdr>
    </w:div>
    <w:div w:id="1734234216">
      <w:bodyDiv w:val="1"/>
      <w:marLeft w:val="0"/>
      <w:marRight w:val="0"/>
      <w:marTop w:val="0"/>
      <w:marBottom w:val="0"/>
      <w:divBdr>
        <w:top w:val="none" w:sz="0" w:space="0" w:color="auto"/>
        <w:left w:val="none" w:sz="0" w:space="0" w:color="auto"/>
        <w:bottom w:val="none" w:sz="0" w:space="0" w:color="auto"/>
        <w:right w:val="none" w:sz="0" w:space="0" w:color="auto"/>
      </w:divBdr>
    </w:div>
    <w:div w:id="1754931071">
      <w:bodyDiv w:val="1"/>
      <w:marLeft w:val="0"/>
      <w:marRight w:val="0"/>
      <w:marTop w:val="0"/>
      <w:marBottom w:val="0"/>
      <w:divBdr>
        <w:top w:val="none" w:sz="0" w:space="0" w:color="auto"/>
        <w:left w:val="none" w:sz="0" w:space="0" w:color="auto"/>
        <w:bottom w:val="none" w:sz="0" w:space="0" w:color="auto"/>
        <w:right w:val="none" w:sz="0" w:space="0" w:color="auto"/>
      </w:divBdr>
    </w:div>
    <w:div w:id="1760829251">
      <w:bodyDiv w:val="1"/>
      <w:marLeft w:val="0"/>
      <w:marRight w:val="0"/>
      <w:marTop w:val="0"/>
      <w:marBottom w:val="0"/>
      <w:divBdr>
        <w:top w:val="none" w:sz="0" w:space="0" w:color="auto"/>
        <w:left w:val="none" w:sz="0" w:space="0" w:color="auto"/>
        <w:bottom w:val="none" w:sz="0" w:space="0" w:color="auto"/>
        <w:right w:val="none" w:sz="0" w:space="0" w:color="auto"/>
      </w:divBdr>
    </w:div>
    <w:div w:id="1771899598">
      <w:bodyDiv w:val="1"/>
      <w:marLeft w:val="0"/>
      <w:marRight w:val="0"/>
      <w:marTop w:val="0"/>
      <w:marBottom w:val="0"/>
      <w:divBdr>
        <w:top w:val="none" w:sz="0" w:space="0" w:color="auto"/>
        <w:left w:val="none" w:sz="0" w:space="0" w:color="auto"/>
        <w:bottom w:val="none" w:sz="0" w:space="0" w:color="auto"/>
        <w:right w:val="none" w:sz="0" w:space="0" w:color="auto"/>
      </w:divBdr>
    </w:div>
    <w:div w:id="1784836253">
      <w:bodyDiv w:val="1"/>
      <w:marLeft w:val="0"/>
      <w:marRight w:val="0"/>
      <w:marTop w:val="0"/>
      <w:marBottom w:val="0"/>
      <w:divBdr>
        <w:top w:val="none" w:sz="0" w:space="0" w:color="auto"/>
        <w:left w:val="none" w:sz="0" w:space="0" w:color="auto"/>
        <w:bottom w:val="none" w:sz="0" w:space="0" w:color="auto"/>
        <w:right w:val="none" w:sz="0" w:space="0" w:color="auto"/>
      </w:divBdr>
    </w:div>
    <w:div w:id="1787846536">
      <w:bodyDiv w:val="1"/>
      <w:marLeft w:val="0"/>
      <w:marRight w:val="0"/>
      <w:marTop w:val="0"/>
      <w:marBottom w:val="0"/>
      <w:divBdr>
        <w:top w:val="none" w:sz="0" w:space="0" w:color="auto"/>
        <w:left w:val="none" w:sz="0" w:space="0" w:color="auto"/>
        <w:bottom w:val="none" w:sz="0" w:space="0" w:color="auto"/>
        <w:right w:val="none" w:sz="0" w:space="0" w:color="auto"/>
      </w:divBdr>
    </w:div>
    <w:div w:id="1787919151">
      <w:bodyDiv w:val="1"/>
      <w:marLeft w:val="0"/>
      <w:marRight w:val="0"/>
      <w:marTop w:val="0"/>
      <w:marBottom w:val="0"/>
      <w:divBdr>
        <w:top w:val="none" w:sz="0" w:space="0" w:color="auto"/>
        <w:left w:val="none" w:sz="0" w:space="0" w:color="auto"/>
        <w:bottom w:val="none" w:sz="0" w:space="0" w:color="auto"/>
        <w:right w:val="none" w:sz="0" w:space="0" w:color="auto"/>
      </w:divBdr>
    </w:div>
    <w:div w:id="1795445725">
      <w:bodyDiv w:val="1"/>
      <w:marLeft w:val="0"/>
      <w:marRight w:val="0"/>
      <w:marTop w:val="0"/>
      <w:marBottom w:val="0"/>
      <w:divBdr>
        <w:top w:val="none" w:sz="0" w:space="0" w:color="auto"/>
        <w:left w:val="none" w:sz="0" w:space="0" w:color="auto"/>
        <w:bottom w:val="none" w:sz="0" w:space="0" w:color="auto"/>
        <w:right w:val="none" w:sz="0" w:space="0" w:color="auto"/>
      </w:divBdr>
    </w:div>
    <w:div w:id="1797600694">
      <w:bodyDiv w:val="1"/>
      <w:marLeft w:val="0"/>
      <w:marRight w:val="0"/>
      <w:marTop w:val="0"/>
      <w:marBottom w:val="0"/>
      <w:divBdr>
        <w:top w:val="none" w:sz="0" w:space="0" w:color="auto"/>
        <w:left w:val="none" w:sz="0" w:space="0" w:color="auto"/>
        <w:bottom w:val="none" w:sz="0" w:space="0" w:color="auto"/>
        <w:right w:val="none" w:sz="0" w:space="0" w:color="auto"/>
      </w:divBdr>
    </w:div>
    <w:div w:id="1798991283">
      <w:bodyDiv w:val="1"/>
      <w:marLeft w:val="0"/>
      <w:marRight w:val="0"/>
      <w:marTop w:val="0"/>
      <w:marBottom w:val="0"/>
      <w:divBdr>
        <w:top w:val="none" w:sz="0" w:space="0" w:color="auto"/>
        <w:left w:val="none" w:sz="0" w:space="0" w:color="auto"/>
        <w:bottom w:val="none" w:sz="0" w:space="0" w:color="auto"/>
        <w:right w:val="none" w:sz="0" w:space="0" w:color="auto"/>
      </w:divBdr>
    </w:div>
    <w:div w:id="1803381144">
      <w:bodyDiv w:val="1"/>
      <w:marLeft w:val="0"/>
      <w:marRight w:val="0"/>
      <w:marTop w:val="0"/>
      <w:marBottom w:val="0"/>
      <w:divBdr>
        <w:top w:val="none" w:sz="0" w:space="0" w:color="auto"/>
        <w:left w:val="none" w:sz="0" w:space="0" w:color="auto"/>
        <w:bottom w:val="none" w:sz="0" w:space="0" w:color="auto"/>
        <w:right w:val="none" w:sz="0" w:space="0" w:color="auto"/>
      </w:divBdr>
    </w:div>
    <w:div w:id="1803497890">
      <w:bodyDiv w:val="1"/>
      <w:marLeft w:val="0"/>
      <w:marRight w:val="0"/>
      <w:marTop w:val="0"/>
      <w:marBottom w:val="0"/>
      <w:divBdr>
        <w:top w:val="none" w:sz="0" w:space="0" w:color="auto"/>
        <w:left w:val="none" w:sz="0" w:space="0" w:color="auto"/>
        <w:bottom w:val="none" w:sz="0" w:space="0" w:color="auto"/>
        <w:right w:val="none" w:sz="0" w:space="0" w:color="auto"/>
      </w:divBdr>
    </w:div>
    <w:div w:id="1818105088">
      <w:bodyDiv w:val="1"/>
      <w:marLeft w:val="0"/>
      <w:marRight w:val="0"/>
      <w:marTop w:val="0"/>
      <w:marBottom w:val="0"/>
      <w:divBdr>
        <w:top w:val="none" w:sz="0" w:space="0" w:color="auto"/>
        <w:left w:val="none" w:sz="0" w:space="0" w:color="auto"/>
        <w:bottom w:val="none" w:sz="0" w:space="0" w:color="auto"/>
        <w:right w:val="none" w:sz="0" w:space="0" w:color="auto"/>
      </w:divBdr>
    </w:div>
    <w:div w:id="1821926688">
      <w:bodyDiv w:val="1"/>
      <w:marLeft w:val="0"/>
      <w:marRight w:val="0"/>
      <w:marTop w:val="0"/>
      <w:marBottom w:val="0"/>
      <w:divBdr>
        <w:top w:val="none" w:sz="0" w:space="0" w:color="auto"/>
        <w:left w:val="none" w:sz="0" w:space="0" w:color="auto"/>
        <w:bottom w:val="none" w:sz="0" w:space="0" w:color="auto"/>
        <w:right w:val="none" w:sz="0" w:space="0" w:color="auto"/>
      </w:divBdr>
    </w:div>
    <w:div w:id="1826160765">
      <w:bodyDiv w:val="1"/>
      <w:marLeft w:val="0"/>
      <w:marRight w:val="0"/>
      <w:marTop w:val="0"/>
      <w:marBottom w:val="0"/>
      <w:divBdr>
        <w:top w:val="none" w:sz="0" w:space="0" w:color="auto"/>
        <w:left w:val="none" w:sz="0" w:space="0" w:color="auto"/>
        <w:bottom w:val="none" w:sz="0" w:space="0" w:color="auto"/>
        <w:right w:val="none" w:sz="0" w:space="0" w:color="auto"/>
      </w:divBdr>
    </w:div>
    <w:div w:id="1827360374">
      <w:bodyDiv w:val="1"/>
      <w:marLeft w:val="0"/>
      <w:marRight w:val="0"/>
      <w:marTop w:val="0"/>
      <w:marBottom w:val="0"/>
      <w:divBdr>
        <w:top w:val="none" w:sz="0" w:space="0" w:color="auto"/>
        <w:left w:val="none" w:sz="0" w:space="0" w:color="auto"/>
        <w:bottom w:val="none" w:sz="0" w:space="0" w:color="auto"/>
        <w:right w:val="none" w:sz="0" w:space="0" w:color="auto"/>
      </w:divBdr>
    </w:div>
    <w:div w:id="1834569010">
      <w:bodyDiv w:val="1"/>
      <w:marLeft w:val="0"/>
      <w:marRight w:val="0"/>
      <w:marTop w:val="0"/>
      <w:marBottom w:val="0"/>
      <w:divBdr>
        <w:top w:val="none" w:sz="0" w:space="0" w:color="auto"/>
        <w:left w:val="none" w:sz="0" w:space="0" w:color="auto"/>
        <w:bottom w:val="none" w:sz="0" w:space="0" w:color="auto"/>
        <w:right w:val="none" w:sz="0" w:space="0" w:color="auto"/>
      </w:divBdr>
    </w:div>
    <w:div w:id="1842424769">
      <w:bodyDiv w:val="1"/>
      <w:marLeft w:val="0"/>
      <w:marRight w:val="0"/>
      <w:marTop w:val="0"/>
      <w:marBottom w:val="0"/>
      <w:divBdr>
        <w:top w:val="none" w:sz="0" w:space="0" w:color="auto"/>
        <w:left w:val="none" w:sz="0" w:space="0" w:color="auto"/>
        <w:bottom w:val="none" w:sz="0" w:space="0" w:color="auto"/>
        <w:right w:val="none" w:sz="0" w:space="0" w:color="auto"/>
      </w:divBdr>
    </w:div>
    <w:div w:id="1845436482">
      <w:bodyDiv w:val="1"/>
      <w:marLeft w:val="0"/>
      <w:marRight w:val="0"/>
      <w:marTop w:val="0"/>
      <w:marBottom w:val="0"/>
      <w:divBdr>
        <w:top w:val="none" w:sz="0" w:space="0" w:color="auto"/>
        <w:left w:val="none" w:sz="0" w:space="0" w:color="auto"/>
        <w:bottom w:val="none" w:sz="0" w:space="0" w:color="auto"/>
        <w:right w:val="none" w:sz="0" w:space="0" w:color="auto"/>
      </w:divBdr>
      <w:divsChild>
        <w:div w:id="820656463">
          <w:marLeft w:val="0"/>
          <w:marRight w:val="0"/>
          <w:marTop w:val="0"/>
          <w:marBottom w:val="0"/>
          <w:divBdr>
            <w:top w:val="none" w:sz="0" w:space="0" w:color="auto"/>
            <w:left w:val="none" w:sz="0" w:space="0" w:color="auto"/>
            <w:bottom w:val="none" w:sz="0" w:space="0" w:color="auto"/>
            <w:right w:val="none" w:sz="0" w:space="0" w:color="auto"/>
          </w:divBdr>
          <w:divsChild>
            <w:div w:id="210387146">
              <w:marLeft w:val="0"/>
              <w:marRight w:val="0"/>
              <w:marTop w:val="0"/>
              <w:marBottom w:val="0"/>
              <w:divBdr>
                <w:top w:val="none" w:sz="0" w:space="0" w:color="auto"/>
                <w:left w:val="none" w:sz="0" w:space="0" w:color="auto"/>
                <w:bottom w:val="none" w:sz="0" w:space="0" w:color="auto"/>
                <w:right w:val="none" w:sz="0" w:space="0" w:color="auto"/>
              </w:divBdr>
            </w:div>
          </w:divsChild>
        </w:div>
        <w:div w:id="936912640">
          <w:marLeft w:val="0"/>
          <w:marRight w:val="0"/>
          <w:marTop w:val="0"/>
          <w:marBottom w:val="0"/>
          <w:divBdr>
            <w:top w:val="none" w:sz="0" w:space="0" w:color="auto"/>
            <w:left w:val="none" w:sz="0" w:space="0" w:color="auto"/>
            <w:bottom w:val="none" w:sz="0" w:space="0" w:color="auto"/>
            <w:right w:val="none" w:sz="0" w:space="0" w:color="auto"/>
          </w:divBdr>
          <w:divsChild>
            <w:div w:id="294679031">
              <w:marLeft w:val="0"/>
              <w:marRight w:val="0"/>
              <w:marTop w:val="0"/>
              <w:marBottom w:val="0"/>
              <w:divBdr>
                <w:top w:val="none" w:sz="0" w:space="0" w:color="auto"/>
                <w:left w:val="none" w:sz="0" w:space="0" w:color="auto"/>
                <w:bottom w:val="none" w:sz="0" w:space="0" w:color="auto"/>
                <w:right w:val="none" w:sz="0" w:space="0" w:color="auto"/>
              </w:divBdr>
            </w:div>
          </w:divsChild>
        </w:div>
        <w:div w:id="219679699">
          <w:marLeft w:val="0"/>
          <w:marRight w:val="0"/>
          <w:marTop w:val="0"/>
          <w:marBottom w:val="0"/>
          <w:divBdr>
            <w:top w:val="none" w:sz="0" w:space="0" w:color="auto"/>
            <w:left w:val="none" w:sz="0" w:space="0" w:color="auto"/>
            <w:bottom w:val="none" w:sz="0" w:space="0" w:color="auto"/>
            <w:right w:val="none" w:sz="0" w:space="0" w:color="auto"/>
          </w:divBdr>
          <w:divsChild>
            <w:div w:id="1235582218">
              <w:marLeft w:val="0"/>
              <w:marRight w:val="0"/>
              <w:marTop w:val="0"/>
              <w:marBottom w:val="0"/>
              <w:divBdr>
                <w:top w:val="none" w:sz="0" w:space="0" w:color="auto"/>
                <w:left w:val="none" w:sz="0" w:space="0" w:color="auto"/>
                <w:bottom w:val="none" w:sz="0" w:space="0" w:color="auto"/>
                <w:right w:val="none" w:sz="0" w:space="0" w:color="auto"/>
              </w:divBdr>
            </w:div>
          </w:divsChild>
        </w:div>
        <w:div w:id="1751997433">
          <w:marLeft w:val="0"/>
          <w:marRight w:val="0"/>
          <w:marTop w:val="0"/>
          <w:marBottom w:val="0"/>
          <w:divBdr>
            <w:top w:val="none" w:sz="0" w:space="0" w:color="auto"/>
            <w:left w:val="none" w:sz="0" w:space="0" w:color="auto"/>
            <w:bottom w:val="none" w:sz="0" w:space="0" w:color="auto"/>
            <w:right w:val="none" w:sz="0" w:space="0" w:color="auto"/>
          </w:divBdr>
          <w:divsChild>
            <w:div w:id="415901501">
              <w:marLeft w:val="0"/>
              <w:marRight w:val="0"/>
              <w:marTop w:val="0"/>
              <w:marBottom w:val="0"/>
              <w:divBdr>
                <w:top w:val="none" w:sz="0" w:space="0" w:color="auto"/>
                <w:left w:val="none" w:sz="0" w:space="0" w:color="auto"/>
                <w:bottom w:val="none" w:sz="0" w:space="0" w:color="auto"/>
                <w:right w:val="none" w:sz="0" w:space="0" w:color="auto"/>
              </w:divBdr>
            </w:div>
          </w:divsChild>
        </w:div>
        <w:div w:id="1884251026">
          <w:marLeft w:val="0"/>
          <w:marRight w:val="0"/>
          <w:marTop w:val="0"/>
          <w:marBottom w:val="0"/>
          <w:divBdr>
            <w:top w:val="none" w:sz="0" w:space="0" w:color="auto"/>
            <w:left w:val="none" w:sz="0" w:space="0" w:color="auto"/>
            <w:bottom w:val="none" w:sz="0" w:space="0" w:color="auto"/>
            <w:right w:val="none" w:sz="0" w:space="0" w:color="auto"/>
          </w:divBdr>
          <w:divsChild>
            <w:div w:id="22678755">
              <w:marLeft w:val="0"/>
              <w:marRight w:val="0"/>
              <w:marTop w:val="0"/>
              <w:marBottom w:val="0"/>
              <w:divBdr>
                <w:top w:val="none" w:sz="0" w:space="0" w:color="auto"/>
                <w:left w:val="none" w:sz="0" w:space="0" w:color="auto"/>
                <w:bottom w:val="none" w:sz="0" w:space="0" w:color="auto"/>
                <w:right w:val="none" w:sz="0" w:space="0" w:color="auto"/>
              </w:divBdr>
            </w:div>
          </w:divsChild>
        </w:div>
        <w:div w:id="1853254463">
          <w:marLeft w:val="0"/>
          <w:marRight w:val="0"/>
          <w:marTop w:val="0"/>
          <w:marBottom w:val="0"/>
          <w:divBdr>
            <w:top w:val="none" w:sz="0" w:space="0" w:color="auto"/>
            <w:left w:val="none" w:sz="0" w:space="0" w:color="auto"/>
            <w:bottom w:val="none" w:sz="0" w:space="0" w:color="auto"/>
            <w:right w:val="none" w:sz="0" w:space="0" w:color="auto"/>
          </w:divBdr>
          <w:divsChild>
            <w:div w:id="74321867">
              <w:marLeft w:val="0"/>
              <w:marRight w:val="0"/>
              <w:marTop w:val="0"/>
              <w:marBottom w:val="0"/>
              <w:divBdr>
                <w:top w:val="none" w:sz="0" w:space="0" w:color="auto"/>
                <w:left w:val="none" w:sz="0" w:space="0" w:color="auto"/>
                <w:bottom w:val="none" w:sz="0" w:space="0" w:color="auto"/>
                <w:right w:val="none" w:sz="0" w:space="0" w:color="auto"/>
              </w:divBdr>
            </w:div>
          </w:divsChild>
        </w:div>
        <w:div w:id="85663117">
          <w:marLeft w:val="0"/>
          <w:marRight w:val="0"/>
          <w:marTop w:val="0"/>
          <w:marBottom w:val="0"/>
          <w:divBdr>
            <w:top w:val="none" w:sz="0" w:space="0" w:color="auto"/>
            <w:left w:val="none" w:sz="0" w:space="0" w:color="auto"/>
            <w:bottom w:val="none" w:sz="0" w:space="0" w:color="auto"/>
            <w:right w:val="none" w:sz="0" w:space="0" w:color="auto"/>
          </w:divBdr>
          <w:divsChild>
            <w:div w:id="1956137939">
              <w:marLeft w:val="0"/>
              <w:marRight w:val="0"/>
              <w:marTop w:val="0"/>
              <w:marBottom w:val="0"/>
              <w:divBdr>
                <w:top w:val="none" w:sz="0" w:space="0" w:color="auto"/>
                <w:left w:val="none" w:sz="0" w:space="0" w:color="auto"/>
                <w:bottom w:val="none" w:sz="0" w:space="0" w:color="auto"/>
                <w:right w:val="none" w:sz="0" w:space="0" w:color="auto"/>
              </w:divBdr>
            </w:div>
          </w:divsChild>
        </w:div>
        <w:div w:id="1944065711">
          <w:marLeft w:val="0"/>
          <w:marRight w:val="0"/>
          <w:marTop w:val="0"/>
          <w:marBottom w:val="0"/>
          <w:divBdr>
            <w:top w:val="none" w:sz="0" w:space="0" w:color="auto"/>
            <w:left w:val="none" w:sz="0" w:space="0" w:color="auto"/>
            <w:bottom w:val="none" w:sz="0" w:space="0" w:color="auto"/>
            <w:right w:val="none" w:sz="0" w:space="0" w:color="auto"/>
          </w:divBdr>
          <w:divsChild>
            <w:div w:id="764496037">
              <w:marLeft w:val="0"/>
              <w:marRight w:val="0"/>
              <w:marTop w:val="0"/>
              <w:marBottom w:val="0"/>
              <w:divBdr>
                <w:top w:val="none" w:sz="0" w:space="0" w:color="auto"/>
                <w:left w:val="none" w:sz="0" w:space="0" w:color="auto"/>
                <w:bottom w:val="none" w:sz="0" w:space="0" w:color="auto"/>
                <w:right w:val="none" w:sz="0" w:space="0" w:color="auto"/>
              </w:divBdr>
            </w:div>
          </w:divsChild>
        </w:div>
        <w:div w:id="1112020100">
          <w:marLeft w:val="0"/>
          <w:marRight w:val="0"/>
          <w:marTop w:val="0"/>
          <w:marBottom w:val="0"/>
          <w:divBdr>
            <w:top w:val="none" w:sz="0" w:space="0" w:color="auto"/>
            <w:left w:val="none" w:sz="0" w:space="0" w:color="auto"/>
            <w:bottom w:val="none" w:sz="0" w:space="0" w:color="auto"/>
            <w:right w:val="none" w:sz="0" w:space="0" w:color="auto"/>
          </w:divBdr>
          <w:divsChild>
            <w:div w:id="1064184490">
              <w:marLeft w:val="0"/>
              <w:marRight w:val="0"/>
              <w:marTop w:val="0"/>
              <w:marBottom w:val="0"/>
              <w:divBdr>
                <w:top w:val="none" w:sz="0" w:space="0" w:color="auto"/>
                <w:left w:val="none" w:sz="0" w:space="0" w:color="auto"/>
                <w:bottom w:val="none" w:sz="0" w:space="0" w:color="auto"/>
                <w:right w:val="none" w:sz="0" w:space="0" w:color="auto"/>
              </w:divBdr>
            </w:div>
          </w:divsChild>
        </w:div>
        <w:div w:id="851995579">
          <w:marLeft w:val="0"/>
          <w:marRight w:val="0"/>
          <w:marTop w:val="0"/>
          <w:marBottom w:val="0"/>
          <w:divBdr>
            <w:top w:val="none" w:sz="0" w:space="0" w:color="auto"/>
            <w:left w:val="none" w:sz="0" w:space="0" w:color="auto"/>
            <w:bottom w:val="none" w:sz="0" w:space="0" w:color="auto"/>
            <w:right w:val="none" w:sz="0" w:space="0" w:color="auto"/>
          </w:divBdr>
          <w:divsChild>
            <w:div w:id="377553885">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0907540">
              <w:marLeft w:val="0"/>
              <w:marRight w:val="0"/>
              <w:marTop w:val="0"/>
              <w:marBottom w:val="0"/>
              <w:divBdr>
                <w:top w:val="none" w:sz="0" w:space="0" w:color="auto"/>
                <w:left w:val="none" w:sz="0" w:space="0" w:color="auto"/>
                <w:bottom w:val="none" w:sz="0" w:space="0" w:color="auto"/>
                <w:right w:val="none" w:sz="0" w:space="0" w:color="auto"/>
              </w:divBdr>
            </w:div>
          </w:divsChild>
        </w:div>
        <w:div w:id="616180899">
          <w:marLeft w:val="0"/>
          <w:marRight w:val="0"/>
          <w:marTop w:val="0"/>
          <w:marBottom w:val="0"/>
          <w:divBdr>
            <w:top w:val="none" w:sz="0" w:space="0" w:color="auto"/>
            <w:left w:val="none" w:sz="0" w:space="0" w:color="auto"/>
            <w:bottom w:val="none" w:sz="0" w:space="0" w:color="auto"/>
            <w:right w:val="none" w:sz="0" w:space="0" w:color="auto"/>
          </w:divBdr>
          <w:divsChild>
            <w:div w:id="675694705">
              <w:marLeft w:val="0"/>
              <w:marRight w:val="0"/>
              <w:marTop w:val="0"/>
              <w:marBottom w:val="0"/>
              <w:divBdr>
                <w:top w:val="none" w:sz="0" w:space="0" w:color="auto"/>
                <w:left w:val="none" w:sz="0" w:space="0" w:color="auto"/>
                <w:bottom w:val="none" w:sz="0" w:space="0" w:color="auto"/>
                <w:right w:val="none" w:sz="0" w:space="0" w:color="auto"/>
              </w:divBdr>
            </w:div>
          </w:divsChild>
        </w:div>
        <w:div w:id="621691295">
          <w:marLeft w:val="0"/>
          <w:marRight w:val="0"/>
          <w:marTop w:val="0"/>
          <w:marBottom w:val="0"/>
          <w:divBdr>
            <w:top w:val="none" w:sz="0" w:space="0" w:color="auto"/>
            <w:left w:val="none" w:sz="0" w:space="0" w:color="auto"/>
            <w:bottom w:val="none" w:sz="0" w:space="0" w:color="auto"/>
            <w:right w:val="none" w:sz="0" w:space="0" w:color="auto"/>
          </w:divBdr>
          <w:divsChild>
            <w:div w:id="197284360">
              <w:marLeft w:val="0"/>
              <w:marRight w:val="0"/>
              <w:marTop w:val="0"/>
              <w:marBottom w:val="0"/>
              <w:divBdr>
                <w:top w:val="none" w:sz="0" w:space="0" w:color="auto"/>
                <w:left w:val="none" w:sz="0" w:space="0" w:color="auto"/>
                <w:bottom w:val="none" w:sz="0" w:space="0" w:color="auto"/>
                <w:right w:val="none" w:sz="0" w:space="0" w:color="auto"/>
              </w:divBdr>
            </w:div>
          </w:divsChild>
        </w:div>
        <w:div w:id="355428078">
          <w:marLeft w:val="0"/>
          <w:marRight w:val="0"/>
          <w:marTop w:val="0"/>
          <w:marBottom w:val="0"/>
          <w:divBdr>
            <w:top w:val="none" w:sz="0" w:space="0" w:color="auto"/>
            <w:left w:val="none" w:sz="0" w:space="0" w:color="auto"/>
            <w:bottom w:val="none" w:sz="0" w:space="0" w:color="auto"/>
            <w:right w:val="none" w:sz="0" w:space="0" w:color="auto"/>
          </w:divBdr>
          <w:divsChild>
            <w:div w:id="1251263">
              <w:marLeft w:val="0"/>
              <w:marRight w:val="0"/>
              <w:marTop w:val="0"/>
              <w:marBottom w:val="0"/>
              <w:divBdr>
                <w:top w:val="none" w:sz="0" w:space="0" w:color="auto"/>
                <w:left w:val="none" w:sz="0" w:space="0" w:color="auto"/>
                <w:bottom w:val="none" w:sz="0" w:space="0" w:color="auto"/>
                <w:right w:val="none" w:sz="0" w:space="0" w:color="auto"/>
              </w:divBdr>
            </w:div>
          </w:divsChild>
        </w:div>
        <w:div w:id="1833452831">
          <w:marLeft w:val="0"/>
          <w:marRight w:val="0"/>
          <w:marTop w:val="0"/>
          <w:marBottom w:val="0"/>
          <w:divBdr>
            <w:top w:val="none" w:sz="0" w:space="0" w:color="auto"/>
            <w:left w:val="none" w:sz="0" w:space="0" w:color="auto"/>
            <w:bottom w:val="none" w:sz="0" w:space="0" w:color="auto"/>
            <w:right w:val="none" w:sz="0" w:space="0" w:color="auto"/>
          </w:divBdr>
          <w:divsChild>
            <w:div w:id="1755004198">
              <w:marLeft w:val="0"/>
              <w:marRight w:val="0"/>
              <w:marTop w:val="0"/>
              <w:marBottom w:val="0"/>
              <w:divBdr>
                <w:top w:val="none" w:sz="0" w:space="0" w:color="auto"/>
                <w:left w:val="none" w:sz="0" w:space="0" w:color="auto"/>
                <w:bottom w:val="none" w:sz="0" w:space="0" w:color="auto"/>
                <w:right w:val="none" w:sz="0" w:space="0" w:color="auto"/>
              </w:divBdr>
            </w:div>
          </w:divsChild>
        </w:div>
        <w:div w:id="1382750231">
          <w:marLeft w:val="0"/>
          <w:marRight w:val="0"/>
          <w:marTop w:val="0"/>
          <w:marBottom w:val="0"/>
          <w:divBdr>
            <w:top w:val="none" w:sz="0" w:space="0" w:color="auto"/>
            <w:left w:val="none" w:sz="0" w:space="0" w:color="auto"/>
            <w:bottom w:val="none" w:sz="0" w:space="0" w:color="auto"/>
            <w:right w:val="none" w:sz="0" w:space="0" w:color="auto"/>
          </w:divBdr>
          <w:divsChild>
            <w:div w:id="1111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771">
      <w:bodyDiv w:val="1"/>
      <w:marLeft w:val="0"/>
      <w:marRight w:val="0"/>
      <w:marTop w:val="0"/>
      <w:marBottom w:val="0"/>
      <w:divBdr>
        <w:top w:val="none" w:sz="0" w:space="0" w:color="auto"/>
        <w:left w:val="none" w:sz="0" w:space="0" w:color="auto"/>
        <w:bottom w:val="none" w:sz="0" w:space="0" w:color="auto"/>
        <w:right w:val="none" w:sz="0" w:space="0" w:color="auto"/>
      </w:divBdr>
      <w:divsChild>
        <w:div w:id="42489975">
          <w:marLeft w:val="0"/>
          <w:marRight w:val="0"/>
          <w:marTop w:val="0"/>
          <w:marBottom w:val="0"/>
          <w:divBdr>
            <w:top w:val="none" w:sz="0" w:space="0" w:color="auto"/>
            <w:left w:val="none" w:sz="0" w:space="0" w:color="auto"/>
            <w:bottom w:val="none" w:sz="0" w:space="0" w:color="auto"/>
            <w:right w:val="none" w:sz="0" w:space="0" w:color="auto"/>
          </w:divBdr>
          <w:divsChild>
            <w:div w:id="1811508305">
              <w:marLeft w:val="0"/>
              <w:marRight w:val="0"/>
              <w:marTop w:val="0"/>
              <w:marBottom w:val="0"/>
              <w:divBdr>
                <w:top w:val="none" w:sz="0" w:space="0" w:color="auto"/>
                <w:left w:val="none" w:sz="0" w:space="0" w:color="auto"/>
                <w:bottom w:val="none" w:sz="0" w:space="0" w:color="auto"/>
                <w:right w:val="none" w:sz="0" w:space="0" w:color="auto"/>
              </w:divBdr>
            </w:div>
          </w:divsChild>
        </w:div>
        <w:div w:id="1231386935">
          <w:marLeft w:val="0"/>
          <w:marRight w:val="0"/>
          <w:marTop w:val="0"/>
          <w:marBottom w:val="0"/>
          <w:divBdr>
            <w:top w:val="none" w:sz="0" w:space="0" w:color="auto"/>
            <w:left w:val="none" w:sz="0" w:space="0" w:color="auto"/>
            <w:bottom w:val="none" w:sz="0" w:space="0" w:color="auto"/>
            <w:right w:val="none" w:sz="0" w:space="0" w:color="auto"/>
          </w:divBdr>
          <w:divsChild>
            <w:div w:id="13492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9247">
      <w:bodyDiv w:val="1"/>
      <w:marLeft w:val="0"/>
      <w:marRight w:val="0"/>
      <w:marTop w:val="0"/>
      <w:marBottom w:val="0"/>
      <w:divBdr>
        <w:top w:val="none" w:sz="0" w:space="0" w:color="auto"/>
        <w:left w:val="none" w:sz="0" w:space="0" w:color="auto"/>
        <w:bottom w:val="none" w:sz="0" w:space="0" w:color="auto"/>
        <w:right w:val="none" w:sz="0" w:space="0" w:color="auto"/>
      </w:divBdr>
    </w:div>
    <w:div w:id="1862819206">
      <w:bodyDiv w:val="1"/>
      <w:marLeft w:val="0"/>
      <w:marRight w:val="0"/>
      <w:marTop w:val="0"/>
      <w:marBottom w:val="0"/>
      <w:divBdr>
        <w:top w:val="none" w:sz="0" w:space="0" w:color="auto"/>
        <w:left w:val="none" w:sz="0" w:space="0" w:color="auto"/>
        <w:bottom w:val="none" w:sz="0" w:space="0" w:color="auto"/>
        <w:right w:val="none" w:sz="0" w:space="0" w:color="auto"/>
      </w:divBdr>
    </w:div>
    <w:div w:id="1864592743">
      <w:bodyDiv w:val="1"/>
      <w:marLeft w:val="0"/>
      <w:marRight w:val="0"/>
      <w:marTop w:val="0"/>
      <w:marBottom w:val="0"/>
      <w:divBdr>
        <w:top w:val="none" w:sz="0" w:space="0" w:color="auto"/>
        <w:left w:val="none" w:sz="0" w:space="0" w:color="auto"/>
        <w:bottom w:val="none" w:sz="0" w:space="0" w:color="auto"/>
        <w:right w:val="none" w:sz="0" w:space="0" w:color="auto"/>
      </w:divBdr>
    </w:div>
    <w:div w:id="1865944736">
      <w:bodyDiv w:val="1"/>
      <w:marLeft w:val="0"/>
      <w:marRight w:val="0"/>
      <w:marTop w:val="0"/>
      <w:marBottom w:val="0"/>
      <w:divBdr>
        <w:top w:val="none" w:sz="0" w:space="0" w:color="auto"/>
        <w:left w:val="none" w:sz="0" w:space="0" w:color="auto"/>
        <w:bottom w:val="none" w:sz="0" w:space="0" w:color="auto"/>
        <w:right w:val="none" w:sz="0" w:space="0" w:color="auto"/>
      </w:divBdr>
    </w:div>
    <w:div w:id="1881741586">
      <w:bodyDiv w:val="1"/>
      <w:marLeft w:val="0"/>
      <w:marRight w:val="0"/>
      <w:marTop w:val="0"/>
      <w:marBottom w:val="0"/>
      <w:divBdr>
        <w:top w:val="none" w:sz="0" w:space="0" w:color="auto"/>
        <w:left w:val="none" w:sz="0" w:space="0" w:color="auto"/>
        <w:bottom w:val="none" w:sz="0" w:space="0" w:color="auto"/>
        <w:right w:val="none" w:sz="0" w:space="0" w:color="auto"/>
      </w:divBdr>
    </w:div>
    <w:div w:id="1881742717">
      <w:bodyDiv w:val="1"/>
      <w:marLeft w:val="0"/>
      <w:marRight w:val="0"/>
      <w:marTop w:val="0"/>
      <w:marBottom w:val="0"/>
      <w:divBdr>
        <w:top w:val="none" w:sz="0" w:space="0" w:color="auto"/>
        <w:left w:val="none" w:sz="0" w:space="0" w:color="auto"/>
        <w:bottom w:val="none" w:sz="0" w:space="0" w:color="auto"/>
        <w:right w:val="none" w:sz="0" w:space="0" w:color="auto"/>
      </w:divBdr>
    </w:div>
    <w:div w:id="1884780191">
      <w:bodyDiv w:val="1"/>
      <w:marLeft w:val="0"/>
      <w:marRight w:val="0"/>
      <w:marTop w:val="0"/>
      <w:marBottom w:val="0"/>
      <w:divBdr>
        <w:top w:val="none" w:sz="0" w:space="0" w:color="auto"/>
        <w:left w:val="none" w:sz="0" w:space="0" w:color="auto"/>
        <w:bottom w:val="none" w:sz="0" w:space="0" w:color="auto"/>
        <w:right w:val="none" w:sz="0" w:space="0" w:color="auto"/>
      </w:divBdr>
    </w:div>
    <w:div w:id="1893080699">
      <w:bodyDiv w:val="1"/>
      <w:marLeft w:val="0"/>
      <w:marRight w:val="0"/>
      <w:marTop w:val="0"/>
      <w:marBottom w:val="0"/>
      <w:divBdr>
        <w:top w:val="none" w:sz="0" w:space="0" w:color="auto"/>
        <w:left w:val="none" w:sz="0" w:space="0" w:color="auto"/>
        <w:bottom w:val="none" w:sz="0" w:space="0" w:color="auto"/>
        <w:right w:val="none" w:sz="0" w:space="0" w:color="auto"/>
      </w:divBdr>
    </w:div>
    <w:div w:id="1895695053">
      <w:bodyDiv w:val="1"/>
      <w:marLeft w:val="0"/>
      <w:marRight w:val="0"/>
      <w:marTop w:val="0"/>
      <w:marBottom w:val="0"/>
      <w:divBdr>
        <w:top w:val="none" w:sz="0" w:space="0" w:color="auto"/>
        <w:left w:val="none" w:sz="0" w:space="0" w:color="auto"/>
        <w:bottom w:val="none" w:sz="0" w:space="0" w:color="auto"/>
        <w:right w:val="none" w:sz="0" w:space="0" w:color="auto"/>
      </w:divBdr>
    </w:div>
    <w:div w:id="1899511294">
      <w:bodyDiv w:val="1"/>
      <w:marLeft w:val="0"/>
      <w:marRight w:val="0"/>
      <w:marTop w:val="0"/>
      <w:marBottom w:val="0"/>
      <w:divBdr>
        <w:top w:val="none" w:sz="0" w:space="0" w:color="auto"/>
        <w:left w:val="none" w:sz="0" w:space="0" w:color="auto"/>
        <w:bottom w:val="none" w:sz="0" w:space="0" w:color="auto"/>
        <w:right w:val="none" w:sz="0" w:space="0" w:color="auto"/>
      </w:divBdr>
    </w:div>
    <w:div w:id="1900899605">
      <w:bodyDiv w:val="1"/>
      <w:marLeft w:val="0"/>
      <w:marRight w:val="0"/>
      <w:marTop w:val="0"/>
      <w:marBottom w:val="0"/>
      <w:divBdr>
        <w:top w:val="none" w:sz="0" w:space="0" w:color="auto"/>
        <w:left w:val="none" w:sz="0" w:space="0" w:color="auto"/>
        <w:bottom w:val="none" w:sz="0" w:space="0" w:color="auto"/>
        <w:right w:val="none" w:sz="0" w:space="0" w:color="auto"/>
      </w:divBdr>
    </w:div>
    <w:div w:id="1906254125">
      <w:bodyDiv w:val="1"/>
      <w:marLeft w:val="0"/>
      <w:marRight w:val="0"/>
      <w:marTop w:val="0"/>
      <w:marBottom w:val="0"/>
      <w:divBdr>
        <w:top w:val="none" w:sz="0" w:space="0" w:color="auto"/>
        <w:left w:val="none" w:sz="0" w:space="0" w:color="auto"/>
        <w:bottom w:val="none" w:sz="0" w:space="0" w:color="auto"/>
        <w:right w:val="none" w:sz="0" w:space="0" w:color="auto"/>
      </w:divBdr>
    </w:div>
    <w:div w:id="1910774021">
      <w:bodyDiv w:val="1"/>
      <w:marLeft w:val="0"/>
      <w:marRight w:val="0"/>
      <w:marTop w:val="0"/>
      <w:marBottom w:val="0"/>
      <w:divBdr>
        <w:top w:val="none" w:sz="0" w:space="0" w:color="auto"/>
        <w:left w:val="none" w:sz="0" w:space="0" w:color="auto"/>
        <w:bottom w:val="none" w:sz="0" w:space="0" w:color="auto"/>
        <w:right w:val="none" w:sz="0" w:space="0" w:color="auto"/>
      </w:divBdr>
    </w:div>
    <w:div w:id="1912619400">
      <w:bodyDiv w:val="1"/>
      <w:marLeft w:val="0"/>
      <w:marRight w:val="0"/>
      <w:marTop w:val="0"/>
      <w:marBottom w:val="0"/>
      <w:divBdr>
        <w:top w:val="none" w:sz="0" w:space="0" w:color="auto"/>
        <w:left w:val="none" w:sz="0" w:space="0" w:color="auto"/>
        <w:bottom w:val="none" w:sz="0" w:space="0" w:color="auto"/>
        <w:right w:val="none" w:sz="0" w:space="0" w:color="auto"/>
      </w:divBdr>
    </w:div>
    <w:div w:id="1918636124">
      <w:bodyDiv w:val="1"/>
      <w:marLeft w:val="0"/>
      <w:marRight w:val="0"/>
      <w:marTop w:val="0"/>
      <w:marBottom w:val="0"/>
      <w:divBdr>
        <w:top w:val="none" w:sz="0" w:space="0" w:color="auto"/>
        <w:left w:val="none" w:sz="0" w:space="0" w:color="auto"/>
        <w:bottom w:val="none" w:sz="0" w:space="0" w:color="auto"/>
        <w:right w:val="none" w:sz="0" w:space="0" w:color="auto"/>
      </w:divBdr>
    </w:div>
    <w:div w:id="1919362963">
      <w:bodyDiv w:val="1"/>
      <w:marLeft w:val="0"/>
      <w:marRight w:val="0"/>
      <w:marTop w:val="0"/>
      <w:marBottom w:val="0"/>
      <w:divBdr>
        <w:top w:val="none" w:sz="0" w:space="0" w:color="auto"/>
        <w:left w:val="none" w:sz="0" w:space="0" w:color="auto"/>
        <w:bottom w:val="none" w:sz="0" w:space="0" w:color="auto"/>
        <w:right w:val="none" w:sz="0" w:space="0" w:color="auto"/>
      </w:divBdr>
    </w:div>
    <w:div w:id="1922712392">
      <w:bodyDiv w:val="1"/>
      <w:marLeft w:val="0"/>
      <w:marRight w:val="0"/>
      <w:marTop w:val="0"/>
      <w:marBottom w:val="0"/>
      <w:divBdr>
        <w:top w:val="none" w:sz="0" w:space="0" w:color="auto"/>
        <w:left w:val="none" w:sz="0" w:space="0" w:color="auto"/>
        <w:bottom w:val="none" w:sz="0" w:space="0" w:color="auto"/>
        <w:right w:val="none" w:sz="0" w:space="0" w:color="auto"/>
      </w:divBdr>
    </w:div>
    <w:div w:id="1924682557">
      <w:bodyDiv w:val="1"/>
      <w:marLeft w:val="0"/>
      <w:marRight w:val="0"/>
      <w:marTop w:val="0"/>
      <w:marBottom w:val="0"/>
      <w:divBdr>
        <w:top w:val="none" w:sz="0" w:space="0" w:color="auto"/>
        <w:left w:val="none" w:sz="0" w:space="0" w:color="auto"/>
        <w:bottom w:val="none" w:sz="0" w:space="0" w:color="auto"/>
        <w:right w:val="none" w:sz="0" w:space="0" w:color="auto"/>
      </w:divBdr>
    </w:div>
    <w:div w:id="1930231873">
      <w:bodyDiv w:val="1"/>
      <w:marLeft w:val="0"/>
      <w:marRight w:val="0"/>
      <w:marTop w:val="0"/>
      <w:marBottom w:val="0"/>
      <w:divBdr>
        <w:top w:val="none" w:sz="0" w:space="0" w:color="auto"/>
        <w:left w:val="none" w:sz="0" w:space="0" w:color="auto"/>
        <w:bottom w:val="none" w:sz="0" w:space="0" w:color="auto"/>
        <w:right w:val="none" w:sz="0" w:space="0" w:color="auto"/>
      </w:divBdr>
    </w:div>
    <w:div w:id="1930851598">
      <w:bodyDiv w:val="1"/>
      <w:marLeft w:val="0"/>
      <w:marRight w:val="0"/>
      <w:marTop w:val="0"/>
      <w:marBottom w:val="0"/>
      <w:divBdr>
        <w:top w:val="none" w:sz="0" w:space="0" w:color="auto"/>
        <w:left w:val="none" w:sz="0" w:space="0" w:color="auto"/>
        <w:bottom w:val="none" w:sz="0" w:space="0" w:color="auto"/>
        <w:right w:val="none" w:sz="0" w:space="0" w:color="auto"/>
      </w:divBdr>
    </w:div>
    <w:div w:id="1932665144">
      <w:bodyDiv w:val="1"/>
      <w:marLeft w:val="0"/>
      <w:marRight w:val="0"/>
      <w:marTop w:val="0"/>
      <w:marBottom w:val="0"/>
      <w:divBdr>
        <w:top w:val="none" w:sz="0" w:space="0" w:color="auto"/>
        <w:left w:val="none" w:sz="0" w:space="0" w:color="auto"/>
        <w:bottom w:val="none" w:sz="0" w:space="0" w:color="auto"/>
        <w:right w:val="none" w:sz="0" w:space="0" w:color="auto"/>
      </w:divBdr>
    </w:div>
    <w:div w:id="1937790362">
      <w:bodyDiv w:val="1"/>
      <w:marLeft w:val="0"/>
      <w:marRight w:val="0"/>
      <w:marTop w:val="0"/>
      <w:marBottom w:val="0"/>
      <w:divBdr>
        <w:top w:val="none" w:sz="0" w:space="0" w:color="auto"/>
        <w:left w:val="none" w:sz="0" w:space="0" w:color="auto"/>
        <w:bottom w:val="none" w:sz="0" w:space="0" w:color="auto"/>
        <w:right w:val="none" w:sz="0" w:space="0" w:color="auto"/>
      </w:divBdr>
    </w:div>
    <w:div w:id="1939291624">
      <w:bodyDiv w:val="1"/>
      <w:marLeft w:val="0"/>
      <w:marRight w:val="0"/>
      <w:marTop w:val="0"/>
      <w:marBottom w:val="0"/>
      <w:divBdr>
        <w:top w:val="none" w:sz="0" w:space="0" w:color="auto"/>
        <w:left w:val="none" w:sz="0" w:space="0" w:color="auto"/>
        <w:bottom w:val="none" w:sz="0" w:space="0" w:color="auto"/>
        <w:right w:val="none" w:sz="0" w:space="0" w:color="auto"/>
      </w:divBdr>
    </w:div>
    <w:div w:id="1940749498">
      <w:bodyDiv w:val="1"/>
      <w:marLeft w:val="0"/>
      <w:marRight w:val="0"/>
      <w:marTop w:val="0"/>
      <w:marBottom w:val="0"/>
      <w:divBdr>
        <w:top w:val="none" w:sz="0" w:space="0" w:color="auto"/>
        <w:left w:val="none" w:sz="0" w:space="0" w:color="auto"/>
        <w:bottom w:val="none" w:sz="0" w:space="0" w:color="auto"/>
        <w:right w:val="none" w:sz="0" w:space="0" w:color="auto"/>
      </w:divBdr>
    </w:div>
    <w:div w:id="1941985404">
      <w:bodyDiv w:val="1"/>
      <w:marLeft w:val="0"/>
      <w:marRight w:val="0"/>
      <w:marTop w:val="0"/>
      <w:marBottom w:val="0"/>
      <w:divBdr>
        <w:top w:val="none" w:sz="0" w:space="0" w:color="auto"/>
        <w:left w:val="none" w:sz="0" w:space="0" w:color="auto"/>
        <w:bottom w:val="none" w:sz="0" w:space="0" w:color="auto"/>
        <w:right w:val="none" w:sz="0" w:space="0" w:color="auto"/>
      </w:divBdr>
    </w:div>
    <w:div w:id="1944725466">
      <w:bodyDiv w:val="1"/>
      <w:marLeft w:val="0"/>
      <w:marRight w:val="0"/>
      <w:marTop w:val="0"/>
      <w:marBottom w:val="0"/>
      <w:divBdr>
        <w:top w:val="none" w:sz="0" w:space="0" w:color="auto"/>
        <w:left w:val="none" w:sz="0" w:space="0" w:color="auto"/>
        <w:bottom w:val="none" w:sz="0" w:space="0" w:color="auto"/>
        <w:right w:val="none" w:sz="0" w:space="0" w:color="auto"/>
      </w:divBdr>
    </w:div>
    <w:div w:id="1948198397">
      <w:bodyDiv w:val="1"/>
      <w:marLeft w:val="0"/>
      <w:marRight w:val="0"/>
      <w:marTop w:val="0"/>
      <w:marBottom w:val="0"/>
      <w:divBdr>
        <w:top w:val="none" w:sz="0" w:space="0" w:color="auto"/>
        <w:left w:val="none" w:sz="0" w:space="0" w:color="auto"/>
        <w:bottom w:val="none" w:sz="0" w:space="0" w:color="auto"/>
        <w:right w:val="none" w:sz="0" w:space="0" w:color="auto"/>
      </w:divBdr>
    </w:div>
    <w:div w:id="1954047985">
      <w:bodyDiv w:val="1"/>
      <w:marLeft w:val="0"/>
      <w:marRight w:val="0"/>
      <w:marTop w:val="0"/>
      <w:marBottom w:val="0"/>
      <w:divBdr>
        <w:top w:val="none" w:sz="0" w:space="0" w:color="auto"/>
        <w:left w:val="none" w:sz="0" w:space="0" w:color="auto"/>
        <w:bottom w:val="none" w:sz="0" w:space="0" w:color="auto"/>
        <w:right w:val="none" w:sz="0" w:space="0" w:color="auto"/>
      </w:divBdr>
    </w:div>
    <w:div w:id="1956522787">
      <w:bodyDiv w:val="1"/>
      <w:marLeft w:val="0"/>
      <w:marRight w:val="0"/>
      <w:marTop w:val="0"/>
      <w:marBottom w:val="0"/>
      <w:divBdr>
        <w:top w:val="none" w:sz="0" w:space="0" w:color="auto"/>
        <w:left w:val="none" w:sz="0" w:space="0" w:color="auto"/>
        <w:bottom w:val="none" w:sz="0" w:space="0" w:color="auto"/>
        <w:right w:val="none" w:sz="0" w:space="0" w:color="auto"/>
      </w:divBdr>
    </w:div>
    <w:div w:id="1956523948">
      <w:bodyDiv w:val="1"/>
      <w:marLeft w:val="0"/>
      <w:marRight w:val="0"/>
      <w:marTop w:val="0"/>
      <w:marBottom w:val="0"/>
      <w:divBdr>
        <w:top w:val="none" w:sz="0" w:space="0" w:color="auto"/>
        <w:left w:val="none" w:sz="0" w:space="0" w:color="auto"/>
        <w:bottom w:val="none" w:sz="0" w:space="0" w:color="auto"/>
        <w:right w:val="none" w:sz="0" w:space="0" w:color="auto"/>
      </w:divBdr>
    </w:div>
    <w:div w:id="1957250584">
      <w:bodyDiv w:val="1"/>
      <w:marLeft w:val="0"/>
      <w:marRight w:val="0"/>
      <w:marTop w:val="0"/>
      <w:marBottom w:val="0"/>
      <w:divBdr>
        <w:top w:val="none" w:sz="0" w:space="0" w:color="auto"/>
        <w:left w:val="none" w:sz="0" w:space="0" w:color="auto"/>
        <w:bottom w:val="none" w:sz="0" w:space="0" w:color="auto"/>
        <w:right w:val="none" w:sz="0" w:space="0" w:color="auto"/>
      </w:divBdr>
    </w:div>
    <w:div w:id="1957986030">
      <w:bodyDiv w:val="1"/>
      <w:marLeft w:val="0"/>
      <w:marRight w:val="0"/>
      <w:marTop w:val="0"/>
      <w:marBottom w:val="0"/>
      <w:divBdr>
        <w:top w:val="none" w:sz="0" w:space="0" w:color="auto"/>
        <w:left w:val="none" w:sz="0" w:space="0" w:color="auto"/>
        <w:bottom w:val="none" w:sz="0" w:space="0" w:color="auto"/>
        <w:right w:val="none" w:sz="0" w:space="0" w:color="auto"/>
      </w:divBdr>
    </w:div>
    <w:div w:id="1964572811">
      <w:bodyDiv w:val="1"/>
      <w:marLeft w:val="0"/>
      <w:marRight w:val="0"/>
      <w:marTop w:val="0"/>
      <w:marBottom w:val="0"/>
      <w:divBdr>
        <w:top w:val="none" w:sz="0" w:space="0" w:color="auto"/>
        <w:left w:val="none" w:sz="0" w:space="0" w:color="auto"/>
        <w:bottom w:val="none" w:sz="0" w:space="0" w:color="auto"/>
        <w:right w:val="none" w:sz="0" w:space="0" w:color="auto"/>
      </w:divBdr>
    </w:div>
    <w:div w:id="1965765164">
      <w:bodyDiv w:val="1"/>
      <w:marLeft w:val="0"/>
      <w:marRight w:val="0"/>
      <w:marTop w:val="0"/>
      <w:marBottom w:val="0"/>
      <w:divBdr>
        <w:top w:val="none" w:sz="0" w:space="0" w:color="auto"/>
        <w:left w:val="none" w:sz="0" w:space="0" w:color="auto"/>
        <w:bottom w:val="none" w:sz="0" w:space="0" w:color="auto"/>
        <w:right w:val="none" w:sz="0" w:space="0" w:color="auto"/>
      </w:divBdr>
    </w:div>
    <w:div w:id="1976787379">
      <w:bodyDiv w:val="1"/>
      <w:marLeft w:val="0"/>
      <w:marRight w:val="0"/>
      <w:marTop w:val="0"/>
      <w:marBottom w:val="0"/>
      <w:divBdr>
        <w:top w:val="none" w:sz="0" w:space="0" w:color="auto"/>
        <w:left w:val="none" w:sz="0" w:space="0" w:color="auto"/>
        <w:bottom w:val="none" w:sz="0" w:space="0" w:color="auto"/>
        <w:right w:val="none" w:sz="0" w:space="0" w:color="auto"/>
      </w:divBdr>
    </w:div>
    <w:div w:id="1980070222">
      <w:bodyDiv w:val="1"/>
      <w:marLeft w:val="0"/>
      <w:marRight w:val="0"/>
      <w:marTop w:val="0"/>
      <w:marBottom w:val="0"/>
      <w:divBdr>
        <w:top w:val="none" w:sz="0" w:space="0" w:color="auto"/>
        <w:left w:val="none" w:sz="0" w:space="0" w:color="auto"/>
        <w:bottom w:val="none" w:sz="0" w:space="0" w:color="auto"/>
        <w:right w:val="none" w:sz="0" w:space="0" w:color="auto"/>
      </w:divBdr>
    </w:div>
    <w:div w:id="1980265447">
      <w:bodyDiv w:val="1"/>
      <w:marLeft w:val="0"/>
      <w:marRight w:val="0"/>
      <w:marTop w:val="0"/>
      <w:marBottom w:val="0"/>
      <w:divBdr>
        <w:top w:val="none" w:sz="0" w:space="0" w:color="auto"/>
        <w:left w:val="none" w:sz="0" w:space="0" w:color="auto"/>
        <w:bottom w:val="none" w:sz="0" w:space="0" w:color="auto"/>
        <w:right w:val="none" w:sz="0" w:space="0" w:color="auto"/>
      </w:divBdr>
    </w:div>
    <w:div w:id="1990209095">
      <w:bodyDiv w:val="1"/>
      <w:marLeft w:val="0"/>
      <w:marRight w:val="0"/>
      <w:marTop w:val="0"/>
      <w:marBottom w:val="0"/>
      <w:divBdr>
        <w:top w:val="none" w:sz="0" w:space="0" w:color="auto"/>
        <w:left w:val="none" w:sz="0" w:space="0" w:color="auto"/>
        <w:bottom w:val="none" w:sz="0" w:space="0" w:color="auto"/>
        <w:right w:val="none" w:sz="0" w:space="0" w:color="auto"/>
      </w:divBdr>
    </w:div>
    <w:div w:id="1991016354">
      <w:bodyDiv w:val="1"/>
      <w:marLeft w:val="0"/>
      <w:marRight w:val="0"/>
      <w:marTop w:val="0"/>
      <w:marBottom w:val="0"/>
      <w:divBdr>
        <w:top w:val="none" w:sz="0" w:space="0" w:color="auto"/>
        <w:left w:val="none" w:sz="0" w:space="0" w:color="auto"/>
        <w:bottom w:val="none" w:sz="0" w:space="0" w:color="auto"/>
        <w:right w:val="none" w:sz="0" w:space="0" w:color="auto"/>
      </w:divBdr>
    </w:div>
    <w:div w:id="1992754660">
      <w:bodyDiv w:val="1"/>
      <w:marLeft w:val="0"/>
      <w:marRight w:val="0"/>
      <w:marTop w:val="0"/>
      <w:marBottom w:val="0"/>
      <w:divBdr>
        <w:top w:val="none" w:sz="0" w:space="0" w:color="auto"/>
        <w:left w:val="none" w:sz="0" w:space="0" w:color="auto"/>
        <w:bottom w:val="none" w:sz="0" w:space="0" w:color="auto"/>
        <w:right w:val="none" w:sz="0" w:space="0" w:color="auto"/>
      </w:divBdr>
    </w:div>
    <w:div w:id="1994289256">
      <w:bodyDiv w:val="1"/>
      <w:marLeft w:val="0"/>
      <w:marRight w:val="0"/>
      <w:marTop w:val="0"/>
      <w:marBottom w:val="0"/>
      <w:divBdr>
        <w:top w:val="none" w:sz="0" w:space="0" w:color="auto"/>
        <w:left w:val="none" w:sz="0" w:space="0" w:color="auto"/>
        <w:bottom w:val="none" w:sz="0" w:space="0" w:color="auto"/>
        <w:right w:val="none" w:sz="0" w:space="0" w:color="auto"/>
      </w:divBdr>
    </w:div>
    <w:div w:id="1997608292">
      <w:bodyDiv w:val="1"/>
      <w:marLeft w:val="0"/>
      <w:marRight w:val="0"/>
      <w:marTop w:val="0"/>
      <w:marBottom w:val="0"/>
      <w:divBdr>
        <w:top w:val="none" w:sz="0" w:space="0" w:color="auto"/>
        <w:left w:val="none" w:sz="0" w:space="0" w:color="auto"/>
        <w:bottom w:val="none" w:sz="0" w:space="0" w:color="auto"/>
        <w:right w:val="none" w:sz="0" w:space="0" w:color="auto"/>
      </w:divBdr>
    </w:div>
    <w:div w:id="1998342720">
      <w:bodyDiv w:val="1"/>
      <w:marLeft w:val="0"/>
      <w:marRight w:val="0"/>
      <w:marTop w:val="0"/>
      <w:marBottom w:val="0"/>
      <w:divBdr>
        <w:top w:val="none" w:sz="0" w:space="0" w:color="auto"/>
        <w:left w:val="none" w:sz="0" w:space="0" w:color="auto"/>
        <w:bottom w:val="none" w:sz="0" w:space="0" w:color="auto"/>
        <w:right w:val="none" w:sz="0" w:space="0" w:color="auto"/>
      </w:divBdr>
    </w:div>
    <w:div w:id="1999653209">
      <w:bodyDiv w:val="1"/>
      <w:marLeft w:val="0"/>
      <w:marRight w:val="0"/>
      <w:marTop w:val="0"/>
      <w:marBottom w:val="0"/>
      <w:divBdr>
        <w:top w:val="none" w:sz="0" w:space="0" w:color="auto"/>
        <w:left w:val="none" w:sz="0" w:space="0" w:color="auto"/>
        <w:bottom w:val="none" w:sz="0" w:space="0" w:color="auto"/>
        <w:right w:val="none" w:sz="0" w:space="0" w:color="auto"/>
      </w:divBdr>
    </w:div>
    <w:div w:id="2002736887">
      <w:bodyDiv w:val="1"/>
      <w:marLeft w:val="0"/>
      <w:marRight w:val="0"/>
      <w:marTop w:val="0"/>
      <w:marBottom w:val="0"/>
      <w:divBdr>
        <w:top w:val="none" w:sz="0" w:space="0" w:color="auto"/>
        <w:left w:val="none" w:sz="0" w:space="0" w:color="auto"/>
        <w:bottom w:val="none" w:sz="0" w:space="0" w:color="auto"/>
        <w:right w:val="none" w:sz="0" w:space="0" w:color="auto"/>
      </w:divBdr>
    </w:div>
    <w:div w:id="2005234536">
      <w:bodyDiv w:val="1"/>
      <w:marLeft w:val="0"/>
      <w:marRight w:val="0"/>
      <w:marTop w:val="0"/>
      <w:marBottom w:val="0"/>
      <w:divBdr>
        <w:top w:val="none" w:sz="0" w:space="0" w:color="auto"/>
        <w:left w:val="none" w:sz="0" w:space="0" w:color="auto"/>
        <w:bottom w:val="none" w:sz="0" w:space="0" w:color="auto"/>
        <w:right w:val="none" w:sz="0" w:space="0" w:color="auto"/>
      </w:divBdr>
    </w:div>
    <w:div w:id="2011714498">
      <w:bodyDiv w:val="1"/>
      <w:marLeft w:val="0"/>
      <w:marRight w:val="0"/>
      <w:marTop w:val="0"/>
      <w:marBottom w:val="0"/>
      <w:divBdr>
        <w:top w:val="none" w:sz="0" w:space="0" w:color="auto"/>
        <w:left w:val="none" w:sz="0" w:space="0" w:color="auto"/>
        <w:bottom w:val="none" w:sz="0" w:space="0" w:color="auto"/>
        <w:right w:val="none" w:sz="0" w:space="0" w:color="auto"/>
      </w:divBdr>
    </w:div>
    <w:div w:id="2015456195">
      <w:bodyDiv w:val="1"/>
      <w:marLeft w:val="0"/>
      <w:marRight w:val="0"/>
      <w:marTop w:val="0"/>
      <w:marBottom w:val="0"/>
      <w:divBdr>
        <w:top w:val="none" w:sz="0" w:space="0" w:color="auto"/>
        <w:left w:val="none" w:sz="0" w:space="0" w:color="auto"/>
        <w:bottom w:val="none" w:sz="0" w:space="0" w:color="auto"/>
        <w:right w:val="none" w:sz="0" w:space="0" w:color="auto"/>
      </w:divBdr>
    </w:div>
    <w:div w:id="2028677569">
      <w:bodyDiv w:val="1"/>
      <w:marLeft w:val="0"/>
      <w:marRight w:val="0"/>
      <w:marTop w:val="0"/>
      <w:marBottom w:val="0"/>
      <w:divBdr>
        <w:top w:val="none" w:sz="0" w:space="0" w:color="auto"/>
        <w:left w:val="none" w:sz="0" w:space="0" w:color="auto"/>
        <w:bottom w:val="none" w:sz="0" w:space="0" w:color="auto"/>
        <w:right w:val="none" w:sz="0" w:space="0" w:color="auto"/>
      </w:divBdr>
    </w:div>
    <w:div w:id="2033416621">
      <w:bodyDiv w:val="1"/>
      <w:marLeft w:val="0"/>
      <w:marRight w:val="0"/>
      <w:marTop w:val="0"/>
      <w:marBottom w:val="0"/>
      <w:divBdr>
        <w:top w:val="none" w:sz="0" w:space="0" w:color="auto"/>
        <w:left w:val="none" w:sz="0" w:space="0" w:color="auto"/>
        <w:bottom w:val="none" w:sz="0" w:space="0" w:color="auto"/>
        <w:right w:val="none" w:sz="0" w:space="0" w:color="auto"/>
      </w:divBdr>
    </w:div>
    <w:div w:id="2038191428">
      <w:bodyDiv w:val="1"/>
      <w:marLeft w:val="0"/>
      <w:marRight w:val="0"/>
      <w:marTop w:val="0"/>
      <w:marBottom w:val="0"/>
      <w:divBdr>
        <w:top w:val="none" w:sz="0" w:space="0" w:color="auto"/>
        <w:left w:val="none" w:sz="0" w:space="0" w:color="auto"/>
        <w:bottom w:val="none" w:sz="0" w:space="0" w:color="auto"/>
        <w:right w:val="none" w:sz="0" w:space="0" w:color="auto"/>
      </w:divBdr>
    </w:div>
    <w:div w:id="2040037300">
      <w:bodyDiv w:val="1"/>
      <w:marLeft w:val="0"/>
      <w:marRight w:val="0"/>
      <w:marTop w:val="0"/>
      <w:marBottom w:val="0"/>
      <w:divBdr>
        <w:top w:val="none" w:sz="0" w:space="0" w:color="auto"/>
        <w:left w:val="none" w:sz="0" w:space="0" w:color="auto"/>
        <w:bottom w:val="none" w:sz="0" w:space="0" w:color="auto"/>
        <w:right w:val="none" w:sz="0" w:space="0" w:color="auto"/>
      </w:divBdr>
    </w:div>
    <w:div w:id="2048018117">
      <w:bodyDiv w:val="1"/>
      <w:marLeft w:val="0"/>
      <w:marRight w:val="0"/>
      <w:marTop w:val="0"/>
      <w:marBottom w:val="0"/>
      <w:divBdr>
        <w:top w:val="none" w:sz="0" w:space="0" w:color="auto"/>
        <w:left w:val="none" w:sz="0" w:space="0" w:color="auto"/>
        <w:bottom w:val="none" w:sz="0" w:space="0" w:color="auto"/>
        <w:right w:val="none" w:sz="0" w:space="0" w:color="auto"/>
      </w:divBdr>
    </w:div>
    <w:div w:id="2049142648">
      <w:bodyDiv w:val="1"/>
      <w:marLeft w:val="0"/>
      <w:marRight w:val="0"/>
      <w:marTop w:val="0"/>
      <w:marBottom w:val="0"/>
      <w:divBdr>
        <w:top w:val="none" w:sz="0" w:space="0" w:color="auto"/>
        <w:left w:val="none" w:sz="0" w:space="0" w:color="auto"/>
        <w:bottom w:val="none" w:sz="0" w:space="0" w:color="auto"/>
        <w:right w:val="none" w:sz="0" w:space="0" w:color="auto"/>
      </w:divBdr>
    </w:div>
    <w:div w:id="2053768454">
      <w:bodyDiv w:val="1"/>
      <w:marLeft w:val="0"/>
      <w:marRight w:val="0"/>
      <w:marTop w:val="0"/>
      <w:marBottom w:val="0"/>
      <w:divBdr>
        <w:top w:val="none" w:sz="0" w:space="0" w:color="auto"/>
        <w:left w:val="none" w:sz="0" w:space="0" w:color="auto"/>
        <w:bottom w:val="none" w:sz="0" w:space="0" w:color="auto"/>
        <w:right w:val="none" w:sz="0" w:space="0" w:color="auto"/>
      </w:divBdr>
    </w:div>
    <w:div w:id="2060324636">
      <w:bodyDiv w:val="1"/>
      <w:marLeft w:val="0"/>
      <w:marRight w:val="0"/>
      <w:marTop w:val="0"/>
      <w:marBottom w:val="0"/>
      <w:divBdr>
        <w:top w:val="none" w:sz="0" w:space="0" w:color="auto"/>
        <w:left w:val="none" w:sz="0" w:space="0" w:color="auto"/>
        <w:bottom w:val="none" w:sz="0" w:space="0" w:color="auto"/>
        <w:right w:val="none" w:sz="0" w:space="0" w:color="auto"/>
      </w:divBdr>
    </w:div>
    <w:div w:id="2060400893">
      <w:bodyDiv w:val="1"/>
      <w:marLeft w:val="0"/>
      <w:marRight w:val="0"/>
      <w:marTop w:val="0"/>
      <w:marBottom w:val="0"/>
      <w:divBdr>
        <w:top w:val="none" w:sz="0" w:space="0" w:color="auto"/>
        <w:left w:val="none" w:sz="0" w:space="0" w:color="auto"/>
        <w:bottom w:val="none" w:sz="0" w:space="0" w:color="auto"/>
        <w:right w:val="none" w:sz="0" w:space="0" w:color="auto"/>
      </w:divBdr>
      <w:divsChild>
        <w:div w:id="583077000">
          <w:marLeft w:val="0"/>
          <w:marRight w:val="0"/>
          <w:marTop w:val="0"/>
          <w:marBottom w:val="0"/>
          <w:divBdr>
            <w:top w:val="none" w:sz="0" w:space="0" w:color="auto"/>
            <w:left w:val="none" w:sz="0" w:space="0" w:color="auto"/>
            <w:bottom w:val="none" w:sz="0" w:space="0" w:color="auto"/>
            <w:right w:val="none" w:sz="0" w:space="0" w:color="auto"/>
          </w:divBdr>
          <w:divsChild>
            <w:div w:id="289284693">
              <w:marLeft w:val="0"/>
              <w:marRight w:val="0"/>
              <w:marTop w:val="0"/>
              <w:marBottom w:val="0"/>
              <w:divBdr>
                <w:top w:val="none" w:sz="0" w:space="0" w:color="auto"/>
                <w:left w:val="none" w:sz="0" w:space="0" w:color="auto"/>
                <w:bottom w:val="none" w:sz="0" w:space="0" w:color="auto"/>
                <w:right w:val="none" w:sz="0" w:space="0" w:color="auto"/>
              </w:divBdr>
            </w:div>
          </w:divsChild>
        </w:div>
        <w:div w:id="595358581">
          <w:marLeft w:val="0"/>
          <w:marRight w:val="0"/>
          <w:marTop w:val="0"/>
          <w:marBottom w:val="0"/>
          <w:divBdr>
            <w:top w:val="none" w:sz="0" w:space="0" w:color="auto"/>
            <w:left w:val="none" w:sz="0" w:space="0" w:color="auto"/>
            <w:bottom w:val="none" w:sz="0" w:space="0" w:color="auto"/>
            <w:right w:val="none" w:sz="0" w:space="0" w:color="auto"/>
          </w:divBdr>
          <w:divsChild>
            <w:div w:id="1019742774">
              <w:marLeft w:val="0"/>
              <w:marRight w:val="0"/>
              <w:marTop w:val="0"/>
              <w:marBottom w:val="0"/>
              <w:divBdr>
                <w:top w:val="none" w:sz="0" w:space="0" w:color="auto"/>
                <w:left w:val="none" w:sz="0" w:space="0" w:color="auto"/>
                <w:bottom w:val="none" w:sz="0" w:space="0" w:color="auto"/>
                <w:right w:val="none" w:sz="0" w:space="0" w:color="auto"/>
              </w:divBdr>
            </w:div>
            <w:div w:id="939340716">
              <w:marLeft w:val="0"/>
              <w:marRight w:val="0"/>
              <w:marTop w:val="0"/>
              <w:marBottom w:val="0"/>
              <w:divBdr>
                <w:top w:val="none" w:sz="0" w:space="0" w:color="auto"/>
                <w:left w:val="none" w:sz="0" w:space="0" w:color="auto"/>
                <w:bottom w:val="none" w:sz="0" w:space="0" w:color="auto"/>
                <w:right w:val="none" w:sz="0" w:space="0" w:color="auto"/>
              </w:divBdr>
            </w:div>
            <w:div w:id="1862472896">
              <w:marLeft w:val="0"/>
              <w:marRight w:val="0"/>
              <w:marTop w:val="0"/>
              <w:marBottom w:val="0"/>
              <w:divBdr>
                <w:top w:val="none" w:sz="0" w:space="0" w:color="auto"/>
                <w:left w:val="none" w:sz="0" w:space="0" w:color="auto"/>
                <w:bottom w:val="none" w:sz="0" w:space="0" w:color="auto"/>
                <w:right w:val="none" w:sz="0" w:space="0" w:color="auto"/>
              </w:divBdr>
            </w:div>
          </w:divsChild>
        </w:div>
        <w:div w:id="2082019712">
          <w:marLeft w:val="0"/>
          <w:marRight w:val="0"/>
          <w:marTop w:val="0"/>
          <w:marBottom w:val="0"/>
          <w:divBdr>
            <w:top w:val="none" w:sz="0" w:space="0" w:color="auto"/>
            <w:left w:val="none" w:sz="0" w:space="0" w:color="auto"/>
            <w:bottom w:val="none" w:sz="0" w:space="0" w:color="auto"/>
            <w:right w:val="none" w:sz="0" w:space="0" w:color="auto"/>
          </w:divBdr>
          <w:divsChild>
            <w:div w:id="101733208">
              <w:marLeft w:val="0"/>
              <w:marRight w:val="0"/>
              <w:marTop w:val="0"/>
              <w:marBottom w:val="0"/>
              <w:divBdr>
                <w:top w:val="none" w:sz="0" w:space="0" w:color="auto"/>
                <w:left w:val="none" w:sz="0" w:space="0" w:color="auto"/>
                <w:bottom w:val="none" w:sz="0" w:space="0" w:color="auto"/>
                <w:right w:val="none" w:sz="0" w:space="0" w:color="auto"/>
              </w:divBdr>
            </w:div>
          </w:divsChild>
        </w:div>
        <w:div w:id="1389568689">
          <w:marLeft w:val="0"/>
          <w:marRight w:val="0"/>
          <w:marTop w:val="0"/>
          <w:marBottom w:val="0"/>
          <w:divBdr>
            <w:top w:val="none" w:sz="0" w:space="0" w:color="auto"/>
            <w:left w:val="none" w:sz="0" w:space="0" w:color="auto"/>
            <w:bottom w:val="none" w:sz="0" w:space="0" w:color="auto"/>
            <w:right w:val="none" w:sz="0" w:space="0" w:color="auto"/>
          </w:divBdr>
          <w:divsChild>
            <w:div w:id="1656302370">
              <w:marLeft w:val="0"/>
              <w:marRight w:val="0"/>
              <w:marTop w:val="0"/>
              <w:marBottom w:val="0"/>
              <w:divBdr>
                <w:top w:val="none" w:sz="0" w:space="0" w:color="auto"/>
                <w:left w:val="none" w:sz="0" w:space="0" w:color="auto"/>
                <w:bottom w:val="none" w:sz="0" w:space="0" w:color="auto"/>
                <w:right w:val="none" w:sz="0" w:space="0" w:color="auto"/>
              </w:divBdr>
            </w:div>
          </w:divsChild>
        </w:div>
        <w:div w:id="426468581">
          <w:marLeft w:val="0"/>
          <w:marRight w:val="0"/>
          <w:marTop w:val="0"/>
          <w:marBottom w:val="0"/>
          <w:divBdr>
            <w:top w:val="none" w:sz="0" w:space="0" w:color="auto"/>
            <w:left w:val="none" w:sz="0" w:space="0" w:color="auto"/>
            <w:bottom w:val="none" w:sz="0" w:space="0" w:color="auto"/>
            <w:right w:val="none" w:sz="0" w:space="0" w:color="auto"/>
          </w:divBdr>
          <w:divsChild>
            <w:div w:id="2108840303">
              <w:marLeft w:val="0"/>
              <w:marRight w:val="0"/>
              <w:marTop w:val="0"/>
              <w:marBottom w:val="0"/>
              <w:divBdr>
                <w:top w:val="none" w:sz="0" w:space="0" w:color="auto"/>
                <w:left w:val="none" w:sz="0" w:space="0" w:color="auto"/>
                <w:bottom w:val="none" w:sz="0" w:space="0" w:color="auto"/>
                <w:right w:val="none" w:sz="0" w:space="0" w:color="auto"/>
              </w:divBdr>
            </w:div>
          </w:divsChild>
        </w:div>
        <w:div w:id="427777779">
          <w:marLeft w:val="0"/>
          <w:marRight w:val="0"/>
          <w:marTop w:val="0"/>
          <w:marBottom w:val="0"/>
          <w:divBdr>
            <w:top w:val="none" w:sz="0" w:space="0" w:color="auto"/>
            <w:left w:val="none" w:sz="0" w:space="0" w:color="auto"/>
            <w:bottom w:val="none" w:sz="0" w:space="0" w:color="auto"/>
            <w:right w:val="none" w:sz="0" w:space="0" w:color="auto"/>
          </w:divBdr>
          <w:divsChild>
            <w:div w:id="1183934252">
              <w:marLeft w:val="0"/>
              <w:marRight w:val="0"/>
              <w:marTop w:val="0"/>
              <w:marBottom w:val="0"/>
              <w:divBdr>
                <w:top w:val="none" w:sz="0" w:space="0" w:color="auto"/>
                <w:left w:val="none" w:sz="0" w:space="0" w:color="auto"/>
                <w:bottom w:val="none" w:sz="0" w:space="0" w:color="auto"/>
                <w:right w:val="none" w:sz="0" w:space="0" w:color="auto"/>
              </w:divBdr>
            </w:div>
          </w:divsChild>
        </w:div>
        <w:div w:id="198124409">
          <w:marLeft w:val="0"/>
          <w:marRight w:val="0"/>
          <w:marTop w:val="0"/>
          <w:marBottom w:val="0"/>
          <w:divBdr>
            <w:top w:val="none" w:sz="0" w:space="0" w:color="auto"/>
            <w:left w:val="none" w:sz="0" w:space="0" w:color="auto"/>
            <w:bottom w:val="none" w:sz="0" w:space="0" w:color="auto"/>
            <w:right w:val="none" w:sz="0" w:space="0" w:color="auto"/>
          </w:divBdr>
          <w:divsChild>
            <w:div w:id="1032850626">
              <w:marLeft w:val="0"/>
              <w:marRight w:val="0"/>
              <w:marTop w:val="0"/>
              <w:marBottom w:val="0"/>
              <w:divBdr>
                <w:top w:val="none" w:sz="0" w:space="0" w:color="auto"/>
                <w:left w:val="none" w:sz="0" w:space="0" w:color="auto"/>
                <w:bottom w:val="none" w:sz="0" w:space="0" w:color="auto"/>
                <w:right w:val="none" w:sz="0" w:space="0" w:color="auto"/>
              </w:divBdr>
            </w:div>
          </w:divsChild>
        </w:div>
        <w:div w:id="200166708">
          <w:marLeft w:val="0"/>
          <w:marRight w:val="0"/>
          <w:marTop w:val="0"/>
          <w:marBottom w:val="0"/>
          <w:divBdr>
            <w:top w:val="none" w:sz="0" w:space="0" w:color="auto"/>
            <w:left w:val="none" w:sz="0" w:space="0" w:color="auto"/>
            <w:bottom w:val="none" w:sz="0" w:space="0" w:color="auto"/>
            <w:right w:val="none" w:sz="0" w:space="0" w:color="auto"/>
          </w:divBdr>
          <w:divsChild>
            <w:div w:id="1908682512">
              <w:marLeft w:val="0"/>
              <w:marRight w:val="0"/>
              <w:marTop w:val="0"/>
              <w:marBottom w:val="0"/>
              <w:divBdr>
                <w:top w:val="none" w:sz="0" w:space="0" w:color="auto"/>
                <w:left w:val="none" w:sz="0" w:space="0" w:color="auto"/>
                <w:bottom w:val="none" w:sz="0" w:space="0" w:color="auto"/>
                <w:right w:val="none" w:sz="0" w:space="0" w:color="auto"/>
              </w:divBdr>
            </w:div>
          </w:divsChild>
        </w:div>
        <w:div w:id="1896818837">
          <w:marLeft w:val="0"/>
          <w:marRight w:val="0"/>
          <w:marTop w:val="0"/>
          <w:marBottom w:val="0"/>
          <w:divBdr>
            <w:top w:val="none" w:sz="0" w:space="0" w:color="auto"/>
            <w:left w:val="none" w:sz="0" w:space="0" w:color="auto"/>
            <w:bottom w:val="none" w:sz="0" w:space="0" w:color="auto"/>
            <w:right w:val="none" w:sz="0" w:space="0" w:color="auto"/>
          </w:divBdr>
          <w:divsChild>
            <w:div w:id="1411542146">
              <w:marLeft w:val="0"/>
              <w:marRight w:val="0"/>
              <w:marTop w:val="0"/>
              <w:marBottom w:val="0"/>
              <w:divBdr>
                <w:top w:val="none" w:sz="0" w:space="0" w:color="auto"/>
                <w:left w:val="none" w:sz="0" w:space="0" w:color="auto"/>
                <w:bottom w:val="none" w:sz="0" w:space="0" w:color="auto"/>
                <w:right w:val="none" w:sz="0" w:space="0" w:color="auto"/>
              </w:divBdr>
            </w:div>
          </w:divsChild>
        </w:div>
        <w:div w:id="1335650273">
          <w:marLeft w:val="0"/>
          <w:marRight w:val="0"/>
          <w:marTop w:val="0"/>
          <w:marBottom w:val="0"/>
          <w:divBdr>
            <w:top w:val="none" w:sz="0" w:space="0" w:color="auto"/>
            <w:left w:val="none" w:sz="0" w:space="0" w:color="auto"/>
            <w:bottom w:val="none" w:sz="0" w:space="0" w:color="auto"/>
            <w:right w:val="none" w:sz="0" w:space="0" w:color="auto"/>
          </w:divBdr>
          <w:divsChild>
            <w:div w:id="1576042323">
              <w:marLeft w:val="0"/>
              <w:marRight w:val="0"/>
              <w:marTop w:val="0"/>
              <w:marBottom w:val="0"/>
              <w:divBdr>
                <w:top w:val="none" w:sz="0" w:space="0" w:color="auto"/>
                <w:left w:val="none" w:sz="0" w:space="0" w:color="auto"/>
                <w:bottom w:val="none" w:sz="0" w:space="0" w:color="auto"/>
                <w:right w:val="none" w:sz="0" w:space="0" w:color="auto"/>
              </w:divBdr>
            </w:div>
          </w:divsChild>
        </w:div>
        <w:div w:id="1323504618">
          <w:marLeft w:val="0"/>
          <w:marRight w:val="0"/>
          <w:marTop w:val="0"/>
          <w:marBottom w:val="0"/>
          <w:divBdr>
            <w:top w:val="none" w:sz="0" w:space="0" w:color="auto"/>
            <w:left w:val="none" w:sz="0" w:space="0" w:color="auto"/>
            <w:bottom w:val="none" w:sz="0" w:space="0" w:color="auto"/>
            <w:right w:val="none" w:sz="0" w:space="0" w:color="auto"/>
          </w:divBdr>
          <w:divsChild>
            <w:div w:id="1409621046">
              <w:marLeft w:val="0"/>
              <w:marRight w:val="0"/>
              <w:marTop w:val="0"/>
              <w:marBottom w:val="0"/>
              <w:divBdr>
                <w:top w:val="none" w:sz="0" w:space="0" w:color="auto"/>
                <w:left w:val="none" w:sz="0" w:space="0" w:color="auto"/>
                <w:bottom w:val="none" w:sz="0" w:space="0" w:color="auto"/>
                <w:right w:val="none" w:sz="0" w:space="0" w:color="auto"/>
              </w:divBdr>
            </w:div>
          </w:divsChild>
        </w:div>
        <w:div w:id="1345128165">
          <w:marLeft w:val="0"/>
          <w:marRight w:val="0"/>
          <w:marTop w:val="0"/>
          <w:marBottom w:val="0"/>
          <w:divBdr>
            <w:top w:val="none" w:sz="0" w:space="0" w:color="auto"/>
            <w:left w:val="none" w:sz="0" w:space="0" w:color="auto"/>
            <w:bottom w:val="none" w:sz="0" w:space="0" w:color="auto"/>
            <w:right w:val="none" w:sz="0" w:space="0" w:color="auto"/>
          </w:divBdr>
          <w:divsChild>
            <w:div w:id="2075465862">
              <w:marLeft w:val="0"/>
              <w:marRight w:val="0"/>
              <w:marTop w:val="0"/>
              <w:marBottom w:val="0"/>
              <w:divBdr>
                <w:top w:val="none" w:sz="0" w:space="0" w:color="auto"/>
                <w:left w:val="none" w:sz="0" w:space="0" w:color="auto"/>
                <w:bottom w:val="none" w:sz="0" w:space="0" w:color="auto"/>
                <w:right w:val="none" w:sz="0" w:space="0" w:color="auto"/>
              </w:divBdr>
            </w:div>
          </w:divsChild>
        </w:div>
        <w:div w:id="899831556">
          <w:marLeft w:val="0"/>
          <w:marRight w:val="0"/>
          <w:marTop w:val="0"/>
          <w:marBottom w:val="0"/>
          <w:divBdr>
            <w:top w:val="none" w:sz="0" w:space="0" w:color="auto"/>
            <w:left w:val="none" w:sz="0" w:space="0" w:color="auto"/>
            <w:bottom w:val="none" w:sz="0" w:space="0" w:color="auto"/>
            <w:right w:val="none" w:sz="0" w:space="0" w:color="auto"/>
          </w:divBdr>
          <w:divsChild>
            <w:div w:id="142699732">
              <w:marLeft w:val="0"/>
              <w:marRight w:val="0"/>
              <w:marTop w:val="0"/>
              <w:marBottom w:val="0"/>
              <w:divBdr>
                <w:top w:val="none" w:sz="0" w:space="0" w:color="auto"/>
                <w:left w:val="none" w:sz="0" w:space="0" w:color="auto"/>
                <w:bottom w:val="none" w:sz="0" w:space="0" w:color="auto"/>
                <w:right w:val="none" w:sz="0" w:space="0" w:color="auto"/>
              </w:divBdr>
            </w:div>
          </w:divsChild>
        </w:div>
        <w:div w:id="348140823">
          <w:marLeft w:val="0"/>
          <w:marRight w:val="0"/>
          <w:marTop w:val="0"/>
          <w:marBottom w:val="0"/>
          <w:divBdr>
            <w:top w:val="none" w:sz="0" w:space="0" w:color="auto"/>
            <w:left w:val="none" w:sz="0" w:space="0" w:color="auto"/>
            <w:bottom w:val="none" w:sz="0" w:space="0" w:color="auto"/>
            <w:right w:val="none" w:sz="0" w:space="0" w:color="auto"/>
          </w:divBdr>
          <w:divsChild>
            <w:div w:id="1738671962">
              <w:marLeft w:val="0"/>
              <w:marRight w:val="0"/>
              <w:marTop w:val="0"/>
              <w:marBottom w:val="0"/>
              <w:divBdr>
                <w:top w:val="none" w:sz="0" w:space="0" w:color="auto"/>
                <w:left w:val="none" w:sz="0" w:space="0" w:color="auto"/>
                <w:bottom w:val="none" w:sz="0" w:space="0" w:color="auto"/>
                <w:right w:val="none" w:sz="0" w:space="0" w:color="auto"/>
              </w:divBdr>
            </w:div>
          </w:divsChild>
        </w:div>
        <w:div w:id="1824732275">
          <w:marLeft w:val="0"/>
          <w:marRight w:val="0"/>
          <w:marTop w:val="0"/>
          <w:marBottom w:val="0"/>
          <w:divBdr>
            <w:top w:val="none" w:sz="0" w:space="0" w:color="auto"/>
            <w:left w:val="none" w:sz="0" w:space="0" w:color="auto"/>
            <w:bottom w:val="none" w:sz="0" w:space="0" w:color="auto"/>
            <w:right w:val="none" w:sz="0" w:space="0" w:color="auto"/>
          </w:divBdr>
          <w:divsChild>
            <w:div w:id="1312949194">
              <w:marLeft w:val="0"/>
              <w:marRight w:val="0"/>
              <w:marTop w:val="0"/>
              <w:marBottom w:val="0"/>
              <w:divBdr>
                <w:top w:val="none" w:sz="0" w:space="0" w:color="auto"/>
                <w:left w:val="none" w:sz="0" w:space="0" w:color="auto"/>
                <w:bottom w:val="none" w:sz="0" w:space="0" w:color="auto"/>
                <w:right w:val="none" w:sz="0" w:space="0" w:color="auto"/>
              </w:divBdr>
            </w:div>
          </w:divsChild>
        </w:div>
        <w:div w:id="2081631187">
          <w:marLeft w:val="0"/>
          <w:marRight w:val="0"/>
          <w:marTop w:val="0"/>
          <w:marBottom w:val="0"/>
          <w:divBdr>
            <w:top w:val="none" w:sz="0" w:space="0" w:color="auto"/>
            <w:left w:val="none" w:sz="0" w:space="0" w:color="auto"/>
            <w:bottom w:val="none" w:sz="0" w:space="0" w:color="auto"/>
            <w:right w:val="none" w:sz="0" w:space="0" w:color="auto"/>
          </w:divBdr>
          <w:divsChild>
            <w:div w:id="833956763">
              <w:marLeft w:val="0"/>
              <w:marRight w:val="0"/>
              <w:marTop w:val="0"/>
              <w:marBottom w:val="0"/>
              <w:divBdr>
                <w:top w:val="none" w:sz="0" w:space="0" w:color="auto"/>
                <w:left w:val="none" w:sz="0" w:space="0" w:color="auto"/>
                <w:bottom w:val="none" w:sz="0" w:space="0" w:color="auto"/>
                <w:right w:val="none" w:sz="0" w:space="0" w:color="auto"/>
              </w:divBdr>
            </w:div>
          </w:divsChild>
        </w:div>
        <w:div w:id="707070307">
          <w:marLeft w:val="0"/>
          <w:marRight w:val="0"/>
          <w:marTop w:val="0"/>
          <w:marBottom w:val="0"/>
          <w:divBdr>
            <w:top w:val="none" w:sz="0" w:space="0" w:color="auto"/>
            <w:left w:val="none" w:sz="0" w:space="0" w:color="auto"/>
            <w:bottom w:val="none" w:sz="0" w:space="0" w:color="auto"/>
            <w:right w:val="none" w:sz="0" w:space="0" w:color="auto"/>
          </w:divBdr>
          <w:divsChild>
            <w:div w:id="1197503400">
              <w:marLeft w:val="0"/>
              <w:marRight w:val="0"/>
              <w:marTop w:val="0"/>
              <w:marBottom w:val="0"/>
              <w:divBdr>
                <w:top w:val="none" w:sz="0" w:space="0" w:color="auto"/>
                <w:left w:val="none" w:sz="0" w:space="0" w:color="auto"/>
                <w:bottom w:val="none" w:sz="0" w:space="0" w:color="auto"/>
                <w:right w:val="none" w:sz="0" w:space="0" w:color="auto"/>
              </w:divBdr>
            </w:div>
          </w:divsChild>
        </w:div>
        <w:div w:id="476724844">
          <w:marLeft w:val="0"/>
          <w:marRight w:val="0"/>
          <w:marTop w:val="0"/>
          <w:marBottom w:val="0"/>
          <w:divBdr>
            <w:top w:val="none" w:sz="0" w:space="0" w:color="auto"/>
            <w:left w:val="none" w:sz="0" w:space="0" w:color="auto"/>
            <w:bottom w:val="none" w:sz="0" w:space="0" w:color="auto"/>
            <w:right w:val="none" w:sz="0" w:space="0" w:color="auto"/>
          </w:divBdr>
          <w:divsChild>
            <w:div w:id="705184166">
              <w:marLeft w:val="0"/>
              <w:marRight w:val="0"/>
              <w:marTop w:val="0"/>
              <w:marBottom w:val="0"/>
              <w:divBdr>
                <w:top w:val="none" w:sz="0" w:space="0" w:color="auto"/>
                <w:left w:val="none" w:sz="0" w:space="0" w:color="auto"/>
                <w:bottom w:val="none" w:sz="0" w:space="0" w:color="auto"/>
                <w:right w:val="none" w:sz="0" w:space="0" w:color="auto"/>
              </w:divBdr>
            </w:div>
          </w:divsChild>
        </w:div>
        <w:div w:id="1752044221">
          <w:marLeft w:val="0"/>
          <w:marRight w:val="0"/>
          <w:marTop w:val="0"/>
          <w:marBottom w:val="0"/>
          <w:divBdr>
            <w:top w:val="none" w:sz="0" w:space="0" w:color="auto"/>
            <w:left w:val="none" w:sz="0" w:space="0" w:color="auto"/>
            <w:bottom w:val="none" w:sz="0" w:space="0" w:color="auto"/>
            <w:right w:val="none" w:sz="0" w:space="0" w:color="auto"/>
          </w:divBdr>
          <w:divsChild>
            <w:div w:id="1018777181">
              <w:marLeft w:val="0"/>
              <w:marRight w:val="0"/>
              <w:marTop w:val="0"/>
              <w:marBottom w:val="0"/>
              <w:divBdr>
                <w:top w:val="none" w:sz="0" w:space="0" w:color="auto"/>
                <w:left w:val="none" w:sz="0" w:space="0" w:color="auto"/>
                <w:bottom w:val="none" w:sz="0" w:space="0" w:color="auto"/>
                <w:right w:val="none" w:sz="0" w:space="0" w:color="auto"/>
              </w:divBdr>
            </w:div>
          </w:divsChild>
        </w:div>
        <w:div w:id="479930705">
          <w:marLeft w:val="0"/>
          <w:marRight w:val="0"/>
          <w:marTop w:val="0"/>
          <w:marBottom w:val="0"/>
          <w:divBdr>
            <w:top w:val="none" w:sz="0" w:space="0" w:color="auto"/>
            <w:left w:val="none" w:sz="0" w:space="0" w:color="auto"/>
            <w:bottom w:val="none" w:sz="0" w:space="0" w:color="auto"/>
            <w:right w:val="none" w:sz="0" w:space="0" w:color="auto"/>
          </w:divBdr>
          <w:divsChild>
            <w:div w:id="1735352467">
              <w:marLeft w:val="0"/>
              <w:marRight w:val="0"/>
              <w:marTop w:val="0"/>
              <w:marBottom w:val="0"/>
              <w:divBdr>
                <w:top w:val="none" w:sz="0" w:space="0" w:color="auto"/>
                <w:left w:val="none" w:sz="0" w:space="0" w:color="auto"/>
                <w:bottom w:val="none" w:sz="0" w:space="0" w:color="auto"/>
                <w:right w:val="none" w:sz="0" w:space="0" w:color="auto"/>
              </w:divBdr>
            </w:div>
          </w:divsChild>
        </w:div>
        <w:div w:id="893739505">
          <w:marLeft w:val="0"/>
          <w:marRight w:val="0"/>
          <w:marTop w:val="0"/>
          <w:marBottom w:val="0"/>
          <w:divBdr>
            <w:top w:val="none" w:sz="0" w:space="0" w:color="auto"/>
            <w:left w:val="none" w:sz="0" w:space="0" w:color="auto"/>
            <w:bottom w:val="none" w:sz="0" w:space="0" w:color="auto"/>
            <w:right w:val="none" w:sz="0" w:space="0" w:color="auto"/>
          </w:divBdr>
          <w:divsChild>
            <w:div w:id="210075601">
              <w:marLeft w:val="0"/>
              <w:marRight w:val="0"/>
              <w:marTop w:val="0"/>
              <w:marBottom w:val="0"/>
              <w:divBdr>
                <w:top w:val="none" w:sz="0" w:space="0" w:color="auto"/>
                <w:left w:val="none" w:sz="0" w:space="0" w:color="auto"/>
                <w:bottom w:val="none" w:sz="0" w:space="0" w:color="auto"/>
                <w:right w:val="none" w:sz="0" w:space="0" w:color="auto"/>
              </w:divBdr>
            </w:div>
          </w:divsChild>
        </w:div>
        <w:div w:id="1755974916">
          <w:marLeft w:val="0"/>
          <w:marRight w:val="0"/>
          <w:marTop w:val="0"/>
          <w:marBottom w:val="0"/>
          <w:divBdr>
            <w:top w:val="none" w:sz="0" w:space="0" w:color="auto"/>
            <w:left w:val="none" w:sz="0" w:space="0" w:color="auto"/>
            <w:bottom w:val="none" w:sz="0" w:space="0" w:color="auto"/>
            <w:right w:val="none" w:sz="0" w:space="0" w:color="auto"/>
          </w:divBdr>
          <w:divsChild>
            <w:div w:id="2008051719">
              <w:marLeft w:val="0"/>
              <w:marRight w:val="0"/>
              <w:marTop w:val="0"/>
              <w:marBottom w:val="0"/>
              <w:divBdr>
                <w:top w:val="none" w:sz="0" w:space="0" w:color="auto"/>
                <w:left w:val="none" w:sz="0" w:space="0" w:color="auto"/>
                <w:bottom w:val="none" w:sz="0" w:space="0" w:color="auto"/>
                <w:right w:val="none" w:sz="0" w:space="0" w:color="auto"/>
              </w:divBdr>
            </w:div>
          </w:divsChild>
        </w:div>
        <w:div w:id="846403651">
          <w:marLeft w:val="0"/>
          <w:marRight w:val="0"/>
          <w:marTop w:val="0"/>
          <w:marBottom w:val="0"/>
          <w:divBdr>
            <w:top w:val="none" w:sz="0" w:space="0" w:color="auto"/>
            <w:left w:val="none" w:sz="0" w:space="0" w:color="auto"/>
            <w:bottom w:val="none" w:sz="0" w:space="0" w:color="auto"/>
            <w:right w:val="none" w:sz="0" w:space="0" w:color="auto"/>
          </w:divBdr>
          <w:divsChild>
            <w:div w:id="1576354685">
              <w:marLeft w:val="0"/>
              <w:marRight w:val="0"/>
              <w:marTop w:val="0"/>
              <w:marBottom w:val="0"/>
              <w:divBdr>
                <w:top w:val="none" w:sz="0" w:space="0" w:color="auto"/>
                <w:left w:val="none" w:sz="0" w:space="0" w:color="auto"/>
                <w:bottom w:val="none" w:sz="0" w:space="0" w:color="auto"/>
                <w:right w:val="none" w:sz="0" w:space="0" w:color="auto"/>
              </w:divBdr>
            </w:div>
          </w:divsChild>
        </w:div>
        <w:div w:id="1408647223">
          <w:marLeft w:val="0"/>
          <w:marRight w:val="0"/>
          <w:marTop w:val="0"/>
          <w:marBottom w:val="0"/>
          <w:divBdr>
            <w:top w:val="none" w:sz="0" w:space="0" w:color="auto"/>
            <w:left w:val="none" w:sz="0" w:space="0" w:color="auto"/>
            <w:bottom w:val="none" w:sz="0" w:space="0" w:color="auto"/>
            <w:right w:val="none" w:sz="0" w:space="0" w:color="auto"/>
          </w:divBdr>
          <w:divsChild>
            <w:div w:id="16231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09587">
      <w:bodyDiv w:val="1"/>
      <w:marLeft w:val="0"/>
      <w:marRight w:val="0"/>
      <w:marTop w:val="0"/>
      <w:marBottom w:val="0"/>
      <w:divBdr>
        <w:top w:val="none" w:sz="0" w:space="0" w:color="auto"/>
        <w:left w:val="none" w:sz="0" w:space="0" w:color="auto"/>
        <w:bottom w:val="none" w:sz="0" w:space="0" w:color="auto"/>
        <w:right w:val="none" w:sz="0" w:space="0" w:color="auto"/>
      </w:divBdr>
    </w:div>
    <w:div w:id="2066753379">
      <w:bodyDiv w:val="1"/>
      <w:marLeft w:val="0"/>
      <w:marRight w:val="0"/>
      <w:marTop w:val="0"/>
      <w:marBottom w:val="0"/>
      <w:divBdr>
        <w:top w:val="none" w:sz="0" w:space="0" w:color="auto"/>
        <w:left w:val="none" w:sz="0" w:space="0" w:color="auto"/>
        <w:bottom w:val="none" w:sz="0" w:space="0" w:color="auto"/>
        <w:right w:val="none" w:sz="0" w:space="0" w:color="auto"/>
      </w:divBdr>
    </w:div>
    <w:div w:id="2086950968">
      <w:bodyDiv w:val="1"/>
      <w:marLeft w:val="0"/>
      <w:marRight w:val="0"/>
      <w:marTop w:val="0"/>
      <w:marBottom w:val="0"/>
      <w:divBdr>
        <w:top w:val="none" w:sz="0" w:space="0" w:color="auto"/>
        <w:left w:val="none" w:sz="0" w:space="0" w:color="auto"/>
        <w:bottom w:val="none" w:sz="0" w:space="0" w:color="auto"/>
        <w:right w:val="none" w:sz="0" w:space="0" w:color="auto"/>
      </w:divBdr>
    </w:div>
    <w:div w:id="2095055444">
      <w:bodyDiv w:val="1"/>
      <w:marLeft w:val="0"/>
      <w:marRight w:val="0"/>
      <w:marTop w:val="0"/>
      <w:marBottom w:val="0"/>
      <w:divBdr>
        <w:top w:val="none" w:sz="0" w:space="0" w:color="auto"/>
        <w:left w:val="none" w:sz="0" w:space="0" w:color="auto"/>
        <w:bottom w:val="none" w:sz="0" w:space="0" w:color="auto"/>
        <w:right w:val="none" w:sz="0" w:space="0" w:color="auto"/>
      </w:divBdr>
    </w:div>
    <w:div w:id="2098281777">
      <w:bodyDiv w:val="1"/>
      <w:marLeft w:val="0"/>
      <w:marRight w:val="0"/>
      <w:marTop w:val="0"/>
      <w:marBottom w:val="0"/>
      <w:divBdr>
        <w:top w:val="none" w:sz="0" w:space="0" w:color="auto"/>
        <w:left w:val="none" w:sz="0" w:space="0" w:color="auto"/>
        <w:bottom w:val="none" w:sz="0" w:space="0" w:color="auto"/>
        <w:right w:val="none" w:sz="0" w:space="0" w:color="auto"/>
      </w:divBdr>
    </w:div>
    <w:div w:id="2100368739">
      <w:bodyDiv w:val="1"/>
      <w:marLeft w:val="0"/>
      <w:marRight w:val="0"/>
      <w:marTop w:val="0"/>
      <w:marBottom w:val="0"/>
      <w:divBdr>
        <w:top w:val="none" w:sz="0" w:space="0" w:color="auto"/>
        <w:left w:val="none" w:sz="0" w:space="0" w:color="auto"/>
        <w:bottom w:val="none" w:sz="0" w:space="0" w:color="auto"/>
        <w:right w:val="none" w:sz="0" w:space="0" w:color="auto"/>
      </w:divBdr>
    </w:div>
    <w:div w:id="2118020997">
      <w:bodyDiv w:val="1"/>
      <w:marLeft w:val="0"/>
      <w:marRight w:val="0"/>
      <w:marTop w:val="0"/>
      <w:marBottom w:val="0"/>
      <w:divBdr>
        <w:top w:val="none" w:sz="0" w:space="0" w:color="auto"/>
        <w:left w:val="none" w:sz="0" w:space="0" w:color="auto"/>
        <w:bottom w:val="none" w:sz="0" w:space="0" w:color="auto"/>
        <w:right w:val="none" w:sz="0" w:space="0" w:color="auto"/>
      </w:divBdr>
    </w:div>
    <w:div w:id="2119524920">
      <w:bodyDiv w:val="1"/>
      <w:marLeft w:val="0"/>
      <w:marRight w:val="0"/>
      <w:marTop w:val="0"/>
      <w:marBottom w:val="0"/>
      <w:divBdr>
        <w:top w:val="none" w:sz="0" w:space="0" w:color="auto"/>
        <w:left w:val="none" w:sz="0" w:space="0" w:color="auto"/>
        <w:bottom w:val="none" w:sz="0" w:space="0" w:color="auto"/>
        <w:right w:val="none" w:sz="0" w:space="0" w:color="auto"/>
      </w:divBdr>
    </w:div>
    <w:div w:id="2134443058">
      <w:bodyDiv w:val="1"/>
      <w:marLeft w:val="0"/>
      <w:marRight w:val="0"/>
      <w:marTop w:val="0"/>
      <w:marBottom w:val="0"/>
      <w:divBdr>
        <w:top w:val="none" w:sz="0" w:space="0" w:color="auto"/>
        <w:left w:val="none" w:sz="0" w:space="0" w:color="auto"/>
        <w:bottom w:val="none" w:sz="0" w:space="0" w:color="auto"/>
        <w:right w:val="none" w:sz="0" w:space="0" w:color="auto"/>
      </w:divBdr>
    </w:div>
    <w:div w:id="214468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header" Target="header11.xml"/><Relationship Id="rId21" Type="http://schemas.openxmlformats.org/officeDocument/2006/relationships/footer" Target="footer3.xml"/><Relationship Id="rId34" Type="http://schemas.openxmlformats.org/officeDocument/2006/relationships/footer" Target="footer8.xml"/><Relationship Id="rId42" Type="http://schemas.openxmlformats.org/officeDocument/2006/relationships/footer" Target="footer10.xml"/><Relationship Id="rId47" Type="http://schemas.openxmlformats.org/officeDocument/2006/relationships/header" Target="header1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7.xml"/><Relationship Id="rId11" Type="http://schemas.openxmlformats.org/officeDocument/2006/relationships/image" Target="media/image4.png"/><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header" Target="header9.xml"/><Relationship Id="rId40" Type="http://schemas.openxmlformats.org/officeDocument/2006/relationships/footer" Target="footer9.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header" Target="header6.xml"/><Relationship Id="rId36" Type="http://schemas.openxmlformats.org/officeDocument/2006/relationships/image" Target="media/image13.png"/><Relationship Id="rId49" Type="http://schemas.openxmlformats.org/officeDocument/2006/relationships/fontTable" Target="fontTable.xml"/><Relationship Id="Rdc1f137771f84b8b" Type="http://schemas.microsoft.com/office/2019/09/relationships/intelligence" Target="intelligence.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image" Target="media/image10.png"/><Relationship Id="rId35" Type="http://schemas.openxmlformats.org/officeDocument/2006/relationships/image" Target="media/image12.png"/><Relationship Id="rId43" Type="http://schemas.openxmlformats.org/officeDocument/2006/relationships/image" Target="media/image14.png"/><Relationship Id="rId48" Type="http://schemas.openxmlformats.org/officeDocument/2006/relationships/footer" Target="footer1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footer" Target="footer6.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3.xml"/><Relationship Id="rId20" Type="http://schemas.openxmlformats.org/officeDocument/2006/relationships/footer" Target="footer2.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3.xml.rels><?xml version="1.0" encoding="UTF-8" standalone="yes"?>
<Relationships xmlns="http://schemas.openxmlformats.org/package/2006/relationships"><Relationship Id="rId1" Type="http://schemas.openxmlformats.org/officeDocument/2006/relationships/image" Target="media/image8.emf"/></Relationships>
</file>

<file path=word/_rels/footer4.xml.rels><?xml version="1.0" encoding="UTF-8" standalone="yes"?>
<Relationships xmlns="http://schemas.openxmlformats.org/package/2006/relationships"><Relationship Id="rId1" Type="http://schemas.openxmlformats.org/officeDocument/2006/relationships/image" Target="media/image8.emf"/></Relationships>
</file>

<file path=word/_rels/footer5.xml.rels><?xml version="1.0" encoding="UTF-8" standalone="yes"?>
<Relationships xmlns="http://schemas.openxmlformats.org/package/2006/relationships"><Relationship Id="rId1" Type="http://schemas.openxmlformats.org/officeDocument/2006/relationships/image" Target="media/image8.emf"/></Relationships>
</file>

<file path=word/_rels/footer6.xml.rels><?xml version="1.0" encoding="UTF-8" standalone="yes"?>
<Relationships xmlns="http://schemas.openxmlformats.org/package/2006/relationships"><Relationship Id="rId1" Type="http://schemas.openxmlformats.org/officeDocument/2006/relationships/image" Target="media/image8.emf"/></Relationships>
</file>

<file path=word/_rels/footer7.xml.rels><?xml version="1.0" encoding="UTF-8" standalone="yes"?>
<Relationships xmlns="http://schemas.openxmlformats.org/package/2006/relationships"><Relationship Id="rId1" Type="http://schemas.openxmlformats.org/officeDocument/2006/relationships/image" Target="media/image8.emf"/></Relationships>
</file>

<file path=word/_rels/footer8.xml.rels><?xml version="1.0" encoding="UTF-8" standalone="yes"?>
<Relationships xmlns="http://schemas.openxmlformats.org/package/2006/relationships"><Relationship Id="rId1" Type="http://schemas.openxmlformats.org/officeDocument/2006/relationships/image" Target="media/image8.emf"/></Relationships>
</file>

<file path=word/_rels/footer9.xml.rels><?xml version="1.0" encoding="UTF-8" standalone="yes"?>
<Relationships xmlns="http://schemas.openxmlformats.org/package/2006/relationships"><Relationship Id="rId1" Type="http://schemas.openxmlformats.org/officeDocument/2006/relationships/image" Target="media/image8.emf"/></Relationships>
</file>

<file path=word/_rels/footer10.xml.rels><?xml version="1.0" encoding="UTF-8" standalone="yes"?>
<Relationships xmlns="http://schemas.openxmlformats.org/package/2006/relationships"><Relationship Id="rId1" Type="http://schemas.openxmlformats.org/officeDocument/2006/relationships/image" Target="media/image8.emf"/></Relationships>
</file>

<file path=word/_rels/footer11.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Txostenak_plantill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Jer</b:Tag>
    <b:SourceType>InternetSite</b:SourceType>
    <b:Guid>{DF691577-50E9-4B1C-9425-E43F261EDB26}</b:Guid>
    <b:LCID>eu-ES</b:LCID>
    <b:Author>
      <b:Author>
        <b:NameList>
          <b:Person>
            <b:Last>Thomas</b:Last>
            <b:First>Jeremy</b:First>
          </b:Person>
        </b:NameList>
      </b:Author>
    </b:Author>
    <b:Title>Bulma</b:Title>
    <b:URL>https://bulma.io/</b:URL>
    <b:RefOrder>1</b:RefOrder>
  </b:Source>
  <b:Source>
    <b:Tag>Raf</b:Tag>
    <b:SourceType>InternetSite</b:SourceType>
    <b:Guid>{3922EC4D-A716-448F-AED2-64912B6C107D}</b:Guid>
    <b:LCID>eu-ES</b:LCID>
    <b:Author>
      <b:Author>
        <b:NameList>
          <b:Person>
            <b:Last>Arjonilla</b:Last>
            <b:First>Rafa</b:First>
          </b:Person>
        </b:NameList>
      </b:Author>
    </b:Author>
    <b:Title>Rafa Aljornilla</b:Title>
    <b:URL>https://rafarjonilla.com/que-es/backend/</b:URL>
    <b:RefOrder>2</b:RefOrder>
  </b:Source>
  <b:Source>
    <b:Tag>VMw</b:Tag>
    <b:SourceType>InternetSite</b:SourceType>
    <b:Guid>{024FFB77-0901-4C3C-B240-2455A785130B}</b:Guid>
    <b:LCID>eu-ES</b:LCID>
    <b:Author>
      <b:Author>
        <b:Corporate>VMware Tanzu</b:Corporate>
      </b:Author>
    </b:Author>
    <b:Title>Spring</b:Title>
    <b:URL>https://spring.io/projects/spring-boot </b:URL>
    <b:RefOrder>3</b:RefOrder>
  </b:Source>
  <b:Source>
    <b:Tag>Moz22</b:Tag>
    <b:SourceType>InternetSite</b:SourceType>
    <b:Guid>{4E91F355-AE86-4EFA-B1F1-BDDB4ED1C2EE}</b:Guid>
    <b:LCID>eu-ES</b:LCID>
    <b:Author>
      <b:Author>
        <b:Corporate>Mozilla Corporations</b:Corporate>
      </b:Author>
    </b:Author>
    <b:Title>Developer Mozilla</b:Title>
    <b:Year>2022</b:Year>
    <b:Month>11</b:Month>
    <b:Day>30</b:Day>
    <b:URL>https://developer.mozilla.org/es/docs/Learn/Getting_started_with_the_web</b:URL>
    <b:RefOrder>4</b:RefOrder>
  </b:Source>
  <b:Source>
    <b:Tag>Ora</b:Tag>
    <b:SourceType>InternetSite</b:SourceType>
    <b:Guid>{C37B3B68-B7C6-4030-BAE2-B7309D71EB34}</b:Guid>
    <b:Author>
      <b:Author>
        <b:Corporate>Oracle</b:Corporate>
      </b:Author>
    </b:Author>
    <b:Title>MySQL</b:Title>
    <b:URL>https://www.mysql.com/</b:URL>
    <b:LCID>eu-ES</b:LCID>
    <b:RefOrder>5</b:RefOrder>
  </b:Source>
  <b:Source>
    <b:Tag>Goo23</b:Tag>
    <b:SourceType>InternetSite</b:SourceType>
    <b:Guid>{877A9483-172D-4240-8B8F-9A620FCD8C96}</b:Guid>
    <b:LCID>eu-ES</b:LCID>
    <b:Author>
      <b:Author>
        <b:Corporate>Google</b:Corporate>
      </b:Author>
    </b:Author>
    <b:Title>Google Cloud</b:Title>
    <b:Year>2023</b:Year>
    <b:Month>05</b:Month>
    <b:Day>02</b:Day>
    <b:URL>https://cloud.google.com/docs/overview?hl=es-419</b:URL>
    <b:RefOrder>6</b:RefOrder>
  </b:Source>
  <b:Source>
    <b:Tag>Thy22</b:Tag>
    <b:SourceType>InternetSite</b:SourceType>
    <b:Guid>{64DEE1A4-CA86-49F0-8368-BE1671FDAEA6}</b:Guid>
    <b:LCID>eu-ES</b:LCID>
    <b:Author>
      <b:Author>
        <b:Corporate>Thymeleaf</b:Corporate>
      </b:Author>
    </b:Author>
    <b:Title>Thymeleaf</b:Title>
    <b:Year>2022</b:Year>
    <b:Month>12</b:Month>
    <b:Day>06</b:Day>
    <b:URL>https://www.thymeleaf.org/</b:URL>
    <b:RefOrder>7</b:RefOrder>
  </b:Source>
  <b:Source>
    <b:Tag>Tut</b:Tag>
    <b:SourceType>InternetSite</b:SourceType>
    <b:Guid>{B26489FB-9A7F-4D85-AF57-880C3CDC229C}</b:Guid>
    <b:LCID>eu-ES</b:LCID>
    <b:Author>
      <b:Author>
        <b:Corporate>Tutorials Point</b:Corporate>
      </b:Author>
    </b:Author>
    <b:Title>Tutorials Point</b:Title>
    <b:URL>https://www.tutorialspoint.com/es/jpa/jpa_orm_components.htm</b:URL>
    <b:RefOrder>8</b:RefOrder>
  </b:Source>
  <b:Source>
    <b:Tag>CCN</b:Tag>
    <b:SourceType>InternetSite</b:SourceType>
    <b:Guid>{CAC333C5-227B-4F6C-9F46-2CC40E9884BF}</b:Guid>
    <b:LCID>eu-ES</b:LCID>
    <b:Author>
      <b:Author>
        <b:Corporate>CCNA</b:Corporate>
      </b:Author>
    </b:Author>
    <b:Title>CCNA desde cero</b:Title>
    <b:URL>https://ccnadesdecero.es/que-es-websocket/</b:URL>
    <b:RefOrder>9</b:RefOrder>
  </b:Source>
  <b:Source>
    <b:Tag>Spr</b:Tag>
    <b:SourceType>InternetSite</b:SourceType>
    <b:Guid>{5A07DA06-DE16-4F96-9F4B-BE5603A4D244}</b:Guid>
    <b:LCID>eu-ES</b:LCID>
    <b:Author>
      <b:Author>
        <b:Corporate>Spring</b:Corporate>
      </b:Author>
    </b:Author>
    <b:Title>Spring</b:Title>
    <b:URL>https://spring.io/projects/spring-security</b:URL>
    <b:RefOrder>10</b:RefOrder>
  </b:Source>
</b:Sources>
</file>

<file path=customXml/itemProps1.xml><?xml version="1.0" encoding="utf-8"?>
<ds:datastoreItem xmlns:ds="http://schemas.openxmlformats.org/officeDocument/2006/customXml" ds:itemID="{29DD0E32-0C52-4DBC-8E9E-A6084D5C3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Txostenak_plantilla.dotx</Template>
  <TotalTime>0</TotalTime>
  <Pages>62</Pages>
  <Words>11944</Words>
  <Characters>68083</Characters>
  <Application>Microsoft Office Word</Application>
  <DocSecurity>0</DocSecurity>
  <Lines>567</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Unai Laskurain Lauzirika</cp:lastModifiedBy>
  <cp:revision>2</cp:revision>
  <cp:lastPrinted>2023-01-29T21:24:00Z</cp:lastPrinted>
  <dcterms:created xsi:type="dcterms:W3CDTF">2024-01-23T09:45:00Z</dcterms:created>
  <dcterms:modified xsi:type="dcterms:W3CDTF">2024-01-23T09:45:00Z</dcterms:modified>
</cp:coreProperties>
</file>